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893" w:rsidRPr="00CA78F9" w:rsidRDefault="00C37EFC" w:rsidP="00B6272C">
      <w:pPr>
        <w:ind w:firstLine="0"/>
        <w:jc w:val="center"/>
        <w:rPr>
          <w:b/>
          <w:sz w:val="32"/>
          <w:szCs w:val="32"/>
        </w:rPr>
      </w:pPr>
      <w:r w:rsidRPr="00CA78F9">
        <w:rPr>
          <w:b/>
          <w:sz w:val="32"/>
          <w:szCs w:val="32"/>
        </w:rPr>
        <w:t>QWERTY ESCOLA</w:t>
      </w:r>
      <w:r w:rsidR="00BD79B0">
        <w:rPr>
          <w:b/>
          <w:sz w:val="32"/>
          <w:szCs w:val="32"/>
        </w:rPr>
        <w:t xml:space="preserve"> </w:t>
      </w:r>
      <w:r w:rsidR="00842994" w:rsidRPr="00CA78F9">
        <w:rPr>
          <w:b/>
          <w:sz w:val="32"/>
          <w:szCs w:val="32"/>
        </w:rPr>
        <w:t>DE EDUCAÇÃO PROFISSIONAL</w:t>
      </w:r>
    </w:p>
    <w:p w:rsidR="00953893" w:rsidRPr="00F51294" w:rsidRDefault="00E34AD4" w:rsidP="00B6272C">
      <w:pPr>
        <w:ind w:firstLine="0"/>
        <w:jc w:val="center"/>
        <w:rPr>
          <w:b/>
          <w:sz w:val="28"/>
        </w:rPr>
      </w:pPr>
      <w:r>
        <w:rPr>
          <w:b/>
          <w:sz w:val="28"/>
        </w:rPr>
        <w:t>Técnico em Informática</w:t>
      </w:r>
    </w:p>
    <w:p w:rsidR="00C37EFC" w:rsidRPr="00266CE4" w:rsidRDefault="00C37EFC" w:rsidP="00B6272C">
      <w:pPr>
        <w:ind w:firstLine="0"/>
        <w:jc w:val="center"/>
        <w:rPr>
          <w:b/>
        </w:rPr>
      </w:pPr>
    </w:p>
    <w:p w:rsidR="00953893" w:rsidRPr="00043744" w:rsidRDefault="00953893" w:rsidP="00B6272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B6272C">
      <w:pPr>
        <w:ind w:firstLine="0"/>
        <w:jc w:val="center"/>
        <w:rPr>
          <w:rFonts w:cs="Arial"/>
          <w:b/>
          <w:szCs w:val="24"/>
        </w:rPr>
      </w:pPr>
    </w:p>
    <w:p w:rsidR="00CA78F9" w:rsidRDefault="00CA78F9" w:rsidP="00B6272C">
      <w:pPr>
        <w:ind w:firstLine="0"/>
        <w:jc w:val="center"/>
        <w:rPr>
          <w:rFonts w:cs="Arial"/>
          <w:b/>
          <w:szCs w:val="24"/>
        </w:rPr>
      </w:pPr>
    </w:p>
    <w:p w:rsidR="00CA78F9" w:rsidRDefault="00CA78F9" w:rsidP="00B6272C">
      <w:pPr>
        <w:ind w:firstLine="0"/>
        <w:jc w:val="center"/>
        <w:rPr>
          <w:rFonts w:cs="Arial"/>
          <w:b/>
          <w:szCs w:val="24"/>
        </w:rPr>
      </w:pPr>
    </w:p>
    <w:p w:rsidR="00CA78F9" w:rsidRDefault="00CA78F9" w:rsidP="00B6272C">
      <w:pPr>
        <w:ind w:firstLine="0"/>
        <w:jc w:val="center"/>
        <w:rPr>
          <w:rFonts w:cs="Arial"/>
          <w:b/>
          <w:szCs w:val="24"/>
        </w:rPr>
      </w:pPr>
    </w:p>
    <w:p w:rsidR="00CA78F9" w:rsidRDefault="00CA78F9" w:rsidP="00B6272C">
      <w:pPr>
        <w:ind w:firstLine="0"/>
        <w:jc w:val="center"/>
        <w:rPr>
          <w:rFonts w:cs="Arial"/>
          <w:b/>
          <w:szCs w:val="24"/>
        </w:rPr>
      </w:pPr>
    </w:p>
    <w:p w:rsidR="00953893" w:rsidRPr="00CA78F9" w:rsidRDefault="00887410" w:rsidP="00B6272C">
      <w:pPr>
        <w:ind w:firstLine="0"/>
        <w:jc w:val="center"/>
        <w:rPr>
          <w:rFonts w:cs="Arial"/>
          <w:b/>
          <w:sz w:val="28"/>
        </w:rPr>
      </w:pPr>
      <w:r w:rsidRPr="00F51294">
        <w:rPr>
          <w:rFonts w:cs="Arial"/>
          <w:b/>
          <w:sz w:val="28"/>
        </w:rPr>
        <w:t>O</w:t>
      </w:r>
      <w:r>
        <w:rPr>
          <w:rFonts w:cs="Arial"/>
          <w:b/>
          <w:sz w:val="28"/>
        </w:rPr>
        <w:t>ESLEY RODRIGUES MACHADO</w:t>
      </w: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F430E6" w:rsidRPr="00043744" w:rsidRDefault="00F430E6" w:rsidP="0062056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Default="0087423D" w:rsidP="0062056C">
      <w:pPr>
        <w:ind w:firstLine="0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>CONSTRUÇÃO</w:t>
      </w:r>
      <w:r w:rsidR="009F1DC3">
        <w:rPr>
          <w:rFonts w:cs="Arial"/>
          <w:b/>
          <w:sz w:val="28"/>
        </w:rPr>
        <w:t xml:space="preserve"> DO JOGO ICARUS LABYRINTHUS</w:t>
      </w:r>
    </w:p>
    <w:p w:rsidR="000A2955" w:rsidRPr="000A2955" w:rsidRDefault="000A2955" w:rsidP="00F430E6">
      <w:pPr>
        <w:ind w:firstLine="0"/>
        <w:rPr>
          <w:color w:val="FF0000"/>
          <w:sz w:val="20"/>
          <w:szCs w:val="20"/>
          <w:u w:val="single"/>
        </w:rPr>
      </w:pPr>
    </w:p>
    <w:p w:rsidR="006674A2" w:rsidRPr="003D13A8" w:rsidRDefault="006674A2" w:rsidP="00782F61">
      <w:pPr>
        <w:ind w:firstLine="0"/>
        <w:jc w:val="center"/>
        <w:rPr>
          <w:rFonts w:cs="Arial"/>
          <w:b/>
          <w:color w:val="FF0000"/>
          <w:sz w:val="20"/>
          <w:szCs w:val="20"/>
        </w:rPr>
      </w:pP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  <w:bookmarkStart w:id="0" w:name="_Toc261858403"/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2B741F">
      <w:pPr>
        <w:ind w:firstLine="0"/>
        <w:rPr>
          <w:rFonts w:cs="Arial"/>
          <w:b/>
          <w:szCs w:val="24"/>
        </w:rPr>
      </w:pP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62056C">
      <w:pPr>
        <w:ind w:firstLine="0"/>
        <w:jc w:val="center"/>
        <w:rPr>
          <w:rFonts w:cs="Arial"/>
          <w:b/>
          <w:szCs w:val="24"/>
        </w:rPr>
      </w:pPr>
    </w:p>
    <w:p w:rsidR="00953893" w:rsidRPr="00043744" w:rsidRDefault="00953893" w:rsidP="0062056C">
      <w:pPr>
        <w:pStyle w:val="PPGEClinhaembranco"/>
        <w:ind w:firstLine="0"/>
        <w:jc w:val="center"/>
        <w:rPr>
          <w:rFonts w:cs="Arial"/>
          <w:b/>
          <w:szCs w:val="24"/>
        </w:rPr>
      </w:pPr>
    </w:p>
    <w:p w:rsidR="00953893" w:rsidRDefault="00953893" w:rsidP="0062056C">
      <w:pPr>
        <w:pStyle w:val="PPGEClinhaembranco"/>
        <w:ind w:firstLine="0"/>
        <w:jc w:val="center"/>
        <w:rPr>
          <w:rFonts w:cs="Arial"/>
          <w:b/>
          <w:szCs w:val="24"/>
        </w:rPr>
      </w:pPr>
    </w:p>
    <w:p w:rsidR="00CA78F9" w:rsidRDefault="00CA78F9" w:rsidP="0062056C">
      <w:pPr>
        <w:pStyle w:val="PPGEClinhaembranco"/>
        <w:ind w:firstLine="0"/>
        <w:jc w:val="center"/>
        <w:rPr>
          <w:rFonts w:cs="Arial"/>
          <w:b/>
          <w:szCs w:val="24"/>
        </w:rPr>
      </w:pPr>
    </w:p>
    <w:p w:rsidR="00F430E6" w:rsidRDefault="00F430E6" w:rsidP="0062056C">
      <w:pPr>
        <w:pStyle w:val="PPGEClinhaembranco"/>
        <w:ind w:firstLine="0"/>
        <w:jc w:val="center"/>
        <w:rPr>
          <w:rFonts w:cs="Arial"/>
          <w:b/>
          <w:szCs w:val="24"/>
        </w:rPr>
      </w:pPr>
    </w:p>
    <w:p w:rsidR="002D5ED6" w:rsidRPr="00782F61" w:rsidRDefault="002D5ED6" w:rsidP="002D5ED6">
      <w:pPr>
        <w:ind w:firstLine="0"/>
        <w:jc w:val="center"/>
        <w:rPr>
          <w:rFonts w:cs="Arial"/>
          <w:b/>
          <w:color w:val="FF0000"/>
          <w:sz w:val="20"/>
          <w:szCs w:val="20"/>
        </w:rPr>
      </w:pPr>
    </w:p>
    <w:bookmarkEnd w:id="0"/>
    <w:p w:rsidR="00953893" w:rsidRPr="00CA78F9" w:rsidRDefault="00926B0E" w:rsidP="0062056C">
      <w:pPr>
        <w:pStyle w:val="PPGEClinhaembranco"/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DOM</w:t>
      </w:r>
      <w:r w:rsidR="00C37EFC" w:rsidRPr="00CA78F9">
        <w:rPr>
          <w:rFonts w:cs="Arial"/>
          <w:b/>
          <w:sz w:val="28"/>
          <w:szCs w:val="28"/>
        </w:rPr>
        <w:t xml:space="preserve"> P</w:t>
      </w:r>
      <w:r>
        <w:rPr>
          <w:rFonts w:cs="Arial"/>
          <w:b/>
          <w:sz w:val="28"/>
          <w:szCs w:val="28"/>
        </w:rPr>
        <w:t>EDRITO, RS, BRASIL</w:t>
      </w:r>
    </w:p>
    <w:p w:rsidR="00953893" w:rsidRPr="00423D13" w:rsidRDefault="000778C2" w:rsidP="00423D13">
      <w:pPr>
        <w:pStyle w:val="PPGEClinhaembranco"/>
        <w:ind w:firstLine="0"/>
        <w:jc w:val="center"/>
        <w:rPr>
          <w:rFonts w:cs="Arial"/>
          <w:b/>
          <w:sz w:val="28"/>
          <w:szCs w:val="28"/>
        </w:rPr>
        <w:sectPr w:rsidR="00953893" w:rsidRPr="00423D13" w:rsidSect="00AB7EA7">
          <w:headerReference w:type="even" r:id="rId8"/>
          <w:footerReference w:type="default" r:id="rId9"/>
          <w:pgSz w:w="11906" w:h="16838" w:code="9"/>
          <w:pgMar w:top="1701" w:right="1134" w:bottom="1134" w:left="1701" w:header="1134" w:footer="709" w:gutter="0"/>
          <w:pgNumType w:start="0"/>
          <w:cols w:space="720"/>
          <w:titlePg/>
          <w:docGrid w:linePitch="381"/>
        </w:sectPr>
      </w:pPr>
      <w:r>
        <w:rPr>
          <w:rFonts w:cs="Arial"/>
          <w:b/>
          <w:sz w:val="28"/>
          <w:szCs w:val="28"/>
        </w:rPr>
        <w:t>2016</w:t>
      </w:r>
    </w:p>
    <w:p w:rsidR="00F51294" w:rsidRPr="00CF620D" w:rsidRDefault="00F51294" w:rsidP="00F51294">
      <w:pPr>
        <w:ind w:firstLine="0"/>
        <w:jc w:val="center"/>
        <w:outlineLvl w:val="0"/>
        <w:rPr>
          <w:rFonts w:cs="Arial"/>
          <w:b/>
          <w:color w:val="000000" w:themeColor="text1"/>
          <w:sz w:val="32"/>
          <w:szCs w:val="32"/>
        </w:rPr>
      </w:pPr>
      <w:bookmarkStart w:id="1" w:name="_Toc468202220"/>
      <w:bookmarkStart w:id="2" w:name="_Toc468262328"/>
      <w:bookmarkStart w:id="3" w:name="_Toc468262911"/>
      <w:bookmarkStart w:id="4" w:name="_Toc468285407"/>
      <w:bookmarkStart w:id="5" w:name="_Toc468374117"/>
      <w:bookmarkStart w:id="6" w:name="_Toc468398776"/>
      <w:bookmarkStart w:id="7" w:name="_Toc468403750"/>
      <w:bookmarkStart w:id="8" w:name="_Toc468413678"/>
      <w:bookmarkStart w:id="9" w:name="_Toc468415564"/>
      <w:bookmarkStart w:id="10" w:name="_Toc468444598"/>
      <w:bookmarkStart w:id="11" w:name="_Toc468454620"/>
      <w:bookmarkStart w:id="12" w:name="_Toc468454769"/>
      <w:bookmarkStart w:id="13" w:name="_Toc468456208"/>
      <w:bookmarkStart w:id="14" w:name="_Toc468461528"/>
      <w:bookmarkStart w:id="15" w:name="_Toc468462705"/>
      <w:bookmarkStart w:id="16" w:name="_Toc468463930"/>
      <w:bookmarkStart w:id="17" w:name="_Toc468464258"/>
      <w:bookmarkStart w:id="18" w:name="_Toc468488215"/>
      <w:bookmarkStart w:id="19" w:name="_Toc468491912"/>
      <w:bookmarkStart w:id="20" w:name="_Toc468494032"/>
      <w:bookmarkStart w:id="21" w:name="_Toc468534362"/>
      <w:r w:rsidRPr="00CF620D">
        <w:rPr>
          <w:rFonts w:cs="Arial"/>
          <w:b/>
          <w:color w:val="000000" w:themeColor="text1"/>
          <w:sz w:val="32"/>
          <w:szCs w:val="32"/>
        </w:rPr>
        <w:lastRenderedPageBreak/>
        <w:t>QWERTY ESCOLA DE EDUCAÇÃO PROFISSIONAL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CF620D">
        <w:rPr>
          <w:rFonts w:cs="Arial"/>
          <w:b/>
          <w:color w:val="000000" w:themeColor="text1"/>
          <w:sz w:val="32"/>
          <w:szCs w:val="32"/>
        </w:rPr>
        <w:t xml:space="preserve"> </w:t>
      </w:r>
    </w:p>
    <w:p w:rsidR="00F51294" w:rsidRPr="006306F0" w:rsidRDefault="006306F0" w:rsidP="006306F0">
      <w:pPr>
        <w:ind w:firstLine="0"/>
        <w:jc w:val="center"/>
        <w:rPr>
          <w:b/>
          <w:sz w:val="28"/>
        </w:rPr>
      </w:pPr>
      <w:r>
        <w:rPr>
          <w:b/>
          <w:sz w:val="28"/>
        </w:rPr>
        <w:t>Técnico em Informática</w:t>
      </w: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 w:val="28"/>
        </w:rPr>
      </w:pPr>
      <w:bookmarkStart w:id="22" w:name="_Toc468202221"/>
      <w:bookmarkStart w:id="23" w:name="_Toc468262329"/>
      <w:bookmarkStart w:id="24" w:name="_Toc468262912"/>
      <w:bookmarkStart w:id="25" w:name="_Toc468285408"/>
      <w:bookmarkStart w:id="26" w:name="_Toc468374118"/>
      <w:bookmarkStart w:id="27" w:name="_Toc468398777"/>
      <w:bookmarkStart w:id="28" w:name="_Toc468403751"/>
      <w:bookmarkStart w:id="29" w:name="_Toc468413679"/>
      <w:bookmarkStart w:id="30" w:name="_Toc468415565"/>
      <w:bookmarkStart w:id="31" w:name="_Toc468444599"/>
      <w:bookmarkStart w:id="32" w:name="_Toc468454621"/>
      <w:bookmarkStart w:id="33" w:name="_Toc468454770"/>
      <w:bookmarkStart w:id="34" w:name="_Toc468456209"/>
      <w:bookmarkStart w:id="35" w:name="_Toc468461529"/>
      <w:bookmarkStart w:id="36" w:name="_Toc468462706"/>
      <w:bookmarkStart w:id="37" w:name="_Toc468463931"/>
      <w:bookmarkStart w:id="38" w:name="_Toc468464259"/>
      <w:bookmarkStart w:id="39" w:name="_Toc468488216"/>
      <w:bookmarkStart w:id="40" w:name="_Toc468491913"/>
      <w:bookmarkStart w:id="41" w:name="_Toc468494033"/>
      <w:bookmarkStart w:id="42" w:name="_Toc468534363"/>
      <w:r w:rsidRPr="00F51294">
        <w:rPr>
          <w:rFonts w:cs="Arial"/>
          <w:b/>
          <w:sz w:val="28"/>
        </w:rPr>
        <w:t>O</w:t>
      </w:r>
      <w:r w:rsidR="00887410">
        <w:rPr>
          <w:rFonts w:cs="Arial"/>
          <w:b/>
          <w:sz w:val="28"/>
        </w:rPr>
        <w:t>ESLEY RODRIGUES MACHADO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3D7CD6" w:rsidRDefault="003D7CD6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3D7CD6" w:rsidRDefault="003D7CD6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8F36DA" w:rsidRPr="00F51294" w:rsidRDefault="008F36DA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F51294" w:rsidRPr="00C80032" w:rsidRDefault="0087423D" w:rsidP="008F36DA">
      <w:pPr>
        <w:ind w:firstLine="0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>CONSTRUÇÃO</w:t>
      </w:r>
      <w:r w:rsidR="00C80032">
        <w:rPr>
          <w:rFonts w:cs="Arial"/>
          <w:b/>
          <w:sz w:val="28"/>
        </w:rPr>
        <w:t xml:space="preserve"> DO JOGO ICARUS LABYRINTHUS</w:t>
      </w:r>
    </w:p>
    <w:p w:rsidR="00412507" w:rsidRPr="00F51294" w:rsidRDefault="00412507" w:rsidP="00F51294">
      <w:pPr>
        <w:ind w:firstLine="0"/>
        <w:jc w:val="center"/>
        <w:outlineLvl w:val="0"/>
        <w:rPr>
          <w:rFonts w:cs="Arial"/>
          <w:szCs w:val="24"/>
        </w:rPr>
      </w:pPr>
    </w:p>
    <w:p w:rsidR="00F51294" w:rsidRPr="00F51294" w:rsidRDefault="00F51294" w:rsidP="00F51294">
      <w:pPr>
        <w:ind w:firstLine="0"/>
        <w:jc w:val="center"/>
        <w:outlineLvl w:val="0"/>
        <w:rPr>
          <w:rFonts w:cs="Arial"/>
          <w:b/>
          <w:szCs w:val="24"/>
        </w:rPr>
      </w:pPr>
    </w:p>
    <w:p w:rsidR="00953893" w:rsidRPr="00043744" w:rsidRDefault="00953893" w:rsidP="0062056C">
      <w:pPr>
        <w:ind w:firstLine="0"/>
        <w:jc w:val="center"/>
        <w:outlineLvl w:val="0"/>
        <w:rPr>
          <w:rFonts w:cs="Arial"/>
          <w:szCs w:val="24"/>
        </w:rPr>
      </w:pPr>
    </w:p>
    <w:p w:rsidR="00F51294" w:rsidRPr="00043744" w:rsidRDefault="00F51294" w:rsidP="0062056C">
      <w:pPr>
        <w:ind w:firstLine="0"/>
        <w:jc w:val="center"/>
        <w:outlineLvl w:val="0"/>
        <w:rPr>
          <w:rFonts w:cs="Arial"/>
          <w:szCs w:val="24"/>
        </w:rPr>
      </w:pPr>
    </w:p>
    <w:p w:rsidR="00953893" w:rsidRPr="00043744" w:rsidRDefault="00953893" w:rsidP="0062056C">
      <w:pPr>
        <w:ind w:firstLine="0"/>
        <w:jc w:val="center"/>
        <w:outlineLvl w:val="0"/>
        <w:rPr>
          <w:rFonts w:cs="Arial"/>
          <w:szCs w:val="24"/>
        </w:rPr>
      </w:pPr>
    </w:p>
    <w:p w:rsidR="00043744" w:rsidRPr="00F51294" w:rsidRDefault="00043744" w:rsidP="00043744">
      <w:pPr>
        <w:spacing w:line="240" w:lineRule="auto"/>
        <w:ind w:left="4522" w:firstLine="0"/>
        <w:rPr>
          <w:rFonts w:cs="Arial"/>
          <w:sz w:val="20"/>
          <w:szCs w:val="20"/>
        </w:rPr>
      </w:pPr>
      <w:r w:rsidRPr="00F51294">
        <w:rPr>
          <w:rFonts w:cs="Arial"/>
          <w:sz w:val="20"/>
          <w:szCs w:val="20"/>
        </w:rPr>
        <w:t>Trabalho de Conclusão de Curso apresentado como requisito pa</w:t>
      </w:r>
      <w:r w:rsidR="00C37EFC" w:rsidRPr="00F51294">
        <w:rPr>
          <w:rFonts w:cs="Arial"/>
          <w:sz w:val="20"/>
          <w:szCs w:val="20"/>
        </w:rPr>
        <w:t>rcial para obtenção do título de</w:t>
      </w:r>
      <w:r w:rsidR="00F00BB5">
        <w:rPr>
          <w:rFonts w:cs="Arial"/>
          <w:sz w:val="20"/>
          <w:szCs w:val="20"/>
        </w:rPr>
        <w:t xml:space="preserve"> </w:t>
      </w:r>
      <w:r w:rsidR="00C37EFC" w:rsidRPr="00E80405">
        <w:rPr>
          <w:rFonts w:cs="Arial"/>
          <w:sz w:val="20"/>
          <w:szCs w:val="20"/>
        </w:rPr>
        <w:t>Té</w:t>
      </w:r>
      <w:r w:rsidR="00C37EFC" w:rsidRPr="00E80405">
        <w:rPr>
          <w:rFonts w:cs="Arial"/>
          <w:sz w:val="20"/>
          <w:szCs w:val="20"/>
          <w:shd w:val="clear" w:color="auto" w:fill="FFFFFF" w:themeFill="background1"/>
        </w:rPr>
        <w:t>cnic</w:t>
      </w:r>
      <w:r w:rsidR="00C37EFC" w:rsidRPr="00E80405">
        <w:rPr>
          <w:rFonts w:cs="Arial"/>
          <w:sz w:val="20"/>
          <w:szCs w:val="20"/>
        </w:rPr>
        <w:t>o</w:t>
      </w:r>
      <w:r w:rsidR="00F00BB5">
        <w:rPr>
          <w:rFonts w:cs="Arial"/>
          <w:sz w:val="20"/>
          <w:szCs w:val="20"/>
        </w:rPr>
        <w:t xml:space="preserve"> </w:t>
      </w:r>
      <w:r w:rsidRPr="00F51294">
        <w:rPr>
          <w:rFonts w:cs="Arial"/>
          <w:sz w:val="20"/>
          <w:szCs w:val="20"/>
        </w:rPr>
        <w:t xml:space="preserve">em </w:t>
      </w:r>
      <w:r w:rsidR="00B616E6">
        <w:rPr>
          <w:rFonts w:cs="Arial"/>
          <w:sz w:val="20"/>
          <w:szCs w:val="20"/>
        </w:rPr>
        <w:t>Informática</w:t>
      </w:r>
      <w:r w:rsidRPr="00F51294">
        <w:rPr>
          <w:rFonts w:cs="Arial"/>
          <w:sz w:val="20"/>
          <w:szCs w:val="20"/>
        </w:rPr>
        <w:t xml:space="preserve">, </w:t>
      </w:r>
      <w:r w:rsidR="00C37EFC" w:rsidRPr="00F51294">
        <w:rPr>
          <w:rFonts w:cs="Arial"/>
          <w:sz w:val="20"/>
          <w:szCs w:val="20"/>
        </w:rPr>
        <w:t xml:space="preserve">da </w:t>
      </w:r>
      <w:r w:rsidR="00842994" w:rsidRPr="00F51294">
        <w:rPr>
          <w:rFonts w:cs="Arial"/>
          <w:sz w:val="20"/>
          <w:szCs w:val="20"/>
        </w:rPr>
        <w:t>Qwerty Escola de Educação Profissional</w:t>
      </w:r>
      <w:r w:rsidR="00C37EFC" w:rsidRPr="00F51294">
        <w:rPr>
          <w:rFonts w:cs="Arial"/>
          <w:sz w:val="20"/>
          <w:szCs w:val="20"/>
        </w:rPr>
        <w:t>.</w:t>
      </w:r>
    </w:p>
    <w:p w:rsidR="00782F61" w:rsidRDefault="00782F61" w:rsidP="00782F61">
      <w:pPr>
        <w:ind w:firstLine="0"/>
        <w:jc w:val="center"/>
        <w:rPr>
          <w:rFonts w:cs="Arial"/>
          <w:szCs w:val="24"/>
        </w:rPr>
      </w:pPr>
      <w:bookmarkStart w:id="43" w:name="_Toc261858406"/>
    </w:p>
    <w:p w:rsidR="00C37EFC" w:rsidRDefault="00C37EFC" w:rsidP="00782F61">
      <w:pPr>
        <w:ind w:firstLine="0"/>
        <w:jc w:val="center"/>
        <w:rPr>
          <w:rFonts w:cs="Arial"/>
          <w:szCs w:val="24"/>
        </w:rPr>
      </w:pPr>
    </w:p>
    <w:p w:rsidR="00423D13" w:rsidRDefault="00423D13" w:rsidP="00782F61">
      <w:pPr>
        <w:ind w:firstLine="0"/>
        <w:jc w:val="right"/>
        <w:rPr>
          <w:rFonts w:cs="Arial"/>
          <w:sz w:val="20"/>
          <w:szCs w:val="20"/>
        </w:rPr>
      </w:pPr>
    </w:p>
    <w:p w:rsidR="00E25FB4" w:rsidRPr="004B52CF" w:rsidRDefault="00E25FB4" w:rsidP="00782F61">
      <w:pPr>
        <w:ind w:firstLine="0"/>
        <w:jc w:val="right"/>
        <w:rPr>
          <w:rFonts w:cs="Arial"/>
          <w:sz w:val="20"/>
          <w:szCs w:val="20"/>
        </w:rPr>
      </w:pPr>
    </w:p>
    <w:bookmarkEnd w:id="43"/>
    <w:p w:rsidR="00782F61" w:rsidRPr="009E014D" w:rsidRDefault="00782F61" w:rsidP="00782F61">
      <w:pPr>
        <w:pStyle w:val="Textodecomentrio"/>
        <w:jc w:val="right"/>
        <w:rPr>
          <w:color w:val="FF0000"/>
        </w:rPr>
      </w:pPr>
    </w:p>
    <w:p w:rsidR="00782F61" w:rsidRDefault="00782F61" w:rsidP="006F05E8">
      <w:pPr>
        <w:ind w:firstLine="0"/>
        <w:rPr>
          <w:rFonts w:cs="Arial"/>
          <w:b/>
        </w:rPr>
      </w:pPr>
    </w:p>
    <w:p w:rsidR="006F05E8" w:rsidRPr="00D45060" w:rsidRDefault="006F05E8" w:rsidP="006F05E8">
      <w:pPr>
        <w:ind w:firstLine="0"/>
        <w:rPr>
          <w:rFonts w:cs="Arial"/>
          <w:b/>
        </w:rPr>
      </w:pPr>
    </w:p>
    <w:p w:rsidR="00953893" w:rsidRPr="00F51294" w:rsidRDefault="00BA79CF" w:rsidP="0062056C">
      <w:pPr>
        <w:pStyle w:val="PPGEClinhaembranco"/>
        <w:ind w:firstLine="0"/>
        <w:jc w:val="center"/>
        <w:rPr>
          <w:rFonts w:cs="Arial"/>
          <w:b/>
          <w:sz w:val="28"/>
          <w:szCs w:val="28"/>
        </w:rPr>
      </w:pPr>
      <w:r w:rsidRPr="00F51294">
        <w:rPr>
          <w:rFonts w:cs="Arial"/>
          <w:b/>
          <w:sz w:val="28"/>
          <w:szCs w:val="28"/>
        </w:rPr>
        <w:t>D</w:t>
      </w:r>
      <w:r w:rsidR="00926B0E">
        <w:rPr>
          <w:rFonts w:cs="Arial"/>
          <w:b/>
          <w:sz w:val="28"/>
          <w:szCs w:val="28"/>
        </w:rPr>
        <w:t>OM</w:t>
      </w:r>
      <w:r w:rsidR="00926B0E" w:rsidRPr="00CA78F9">
        <w:rPr>
          <w:rFonts w:cs="Arial"/>
          <w:b/>
          <w:sz w:val="28"/>
          <w:szCs w:val="28"/>
        </w:rPr>
        <w:t xml:space="preserve"> P</w:t>
      </w:r>
      <w:r w:rsidR="00926B0E">
        <w:rPr>
          <w:rFonts w:cs="Arial"/>
          <w:b/>
          <w:sz w:val="28"/>
          <w:szCs w:val="28"/>
        </w:rPr>
        <w:t>EDRITO, RS, BRASIL</w:t>
      </w:r>
    </w:p>
    <w:p w:rsidR="00953893" w:rsidRPr="00AA6AFD" w:rsidRDefault="000778C2" w:rsidP="00AA6AFD">
      <w:pPr>
        <w:pStyle w:val="Sumrio1"/>
        <w:jc w:val="center"/>
        <w:rPr>
          <w:sz w:val="28"/>
          <w:szCs w:val="28"/>
        </w:rPr>
        <w:sectPr w:rsidR="00953893" w:rsidRPr="00AA6AFD" w:rsidSect="004A5540">
          <w:pgSz w:w="11906" w:h="16838" w:code="9"/>
          <w:pgMar w:top="1701" w:right="1134" w:bottom="1134" w:left="1701" w:header="1134" w:footer="709" w:gutter="0"/>
          <w:pgNumType w:start="1"/>
          <w:cols w:space="720"/>
          <w:titlePg/>
          <w:docGrid w:linePitch="381"/>
        </w:sectPr>
      </w:pPr>
      <w:r>
        <w:rPr>
          <w:sz w:val="28"/>
          <w:szCs w:val="28"/>
        </w:rPr>
        <w:t>2016</w:t>
      </w:r>
    </w:p>
    <w:p w:rsidR="006674A2" w:rsidRDefault="006674A2" w:rsidP="00AA6AFD">
      <w:pPr>
        <w:spacing w:after="360"/>
        <w:ind w:firstLine="0"/>
        <w:rPr>
          <w:rFonts w:cs="Arial"/>
        </w:rPr>
      </w:pPr>
      <w:bookmarkStart w:id="44" w:name="_Toc261858409"/>
    </w:p>
    <w:p w:rsidR="006674A2" w:rsidRPr="006674A2" w:rsidRDefault="006674A2" w:rsidP="00AA6AFD">
      <w:pPr>
        <w:spacing w:after="360"/>
        <w:ind w:firstLine="0"/>
        <w:rPr>
          <w:rFonts w:cs="Arial"/>
        </w:rPr>
      </w:pPr>
      <w:r w:rsidRPr="006674A2">
        <w:rPr>
          <w:rFonts w:cs="Arial"/>
        </w:rPr>
        <w:t xml:space="preserve">Monografia apresentada como requisito necessário para obtenção título de Bacharel </w:t>
      </w:r>
    </w:p>
    <w:p w:rsidR="006674A2" w:rsidRPr="006674A2" w:rsidRDefault="00EB1F0E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>em Nome do Curso</w:t>
      </w:r>
      <w:r w:rsidR="006674A2" w:rsidRPr="006674A2">
        <w:rPr>
          <w:rFonts w:cs="Arial"/>
        </w:rPr>
        <w:t xml:space="preserve">. Qualquer citação atenderá as normas da ética científica. </w:t>
      </w:r>
    </w:p>
    <w:p w:rsidR="006674A2" w:rsidRP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_________________________________________________ </w:t>
      </w:r>
    </w:p>
    <w:p w:rsidR="006674A2" w:rsidRP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NOME DO ALUNO </w:t>
      </w:r>
    </w:p>
    <w:p w:rsid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Monografia apresentada em ____/____/____ </w:t>
      </w:r>
    </w:p>
    <w:p w:rsidR="00517BD2" w:rsidRPr="006674A2" w:rsidRDefault="00517BD2" w:rsidP="006674A2">
      <w:pPr>
        <w:spacing w:after="360"/>
        <w:ind w:firstLine="0"/>
        <w:jc w:val="center"/>
        <w:rPr>
          <w:rFonts w:cs="Arial"/>
        </w:rPr>
      </w:pPr>
    </w:p>
    <w:p w:rsidR="006674A2" w:rsidRP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___________________________________________________ </w:t>
      </w:r>
    </w:p>
    <w:p w:rsid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Orientador (a) Prof.(a). Titulação. Nome do Orientador </w:t>
      </w:r>
    </w:p>
    <w:p w:rsidR="00517BD2" w:rsidRPr="006674A2" w:rsidRDefault="00517BD2" w:rsidP="006674A2">
      <w:pPr>
        <w:spacing w:after="360"/>
        <w:ind w:firstLine="0"/>
        <w:jc w:val="center"/>
        <w:rPr>
          <w:rFonts w:cs="Arial"/>
        </w:rPr>
      </w:pPr>
    </w:p>
    <w:p w:rsidR="006674A2" w:rsidRP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___________________________________________________ </w:t>
      </w:r>
    </w:p>
    <w:p w:rsidR="006674A2" w:rsidRDefault="00517BD2" w:rsidP="006674A2">
      <w:pPr>
        <w:spacing w:after="360"/>
        <w:ind w:firstLine="0"/>
        <w:jc w:val="center"/>
        <w:rPr>
          <w:rFonts w:cs="Arial"/>
        </w:rPr>
      </w:pPr>
      <w:r>
        <w:rPr>
          <w:rFonts w:cs="Arial"/>
        </w:rPr>
        <w:t>1º</w:t>
      </w:r>
      <w:r w:rsidR="006674A2" w:rsidRPr="006674A2">
        <w:rPr>
          <w:rFonts w:cs="Arial"/>
        </w:rPr>
        <w:t xml:space="preserve"> Examinador (a) Prof.(a). Titulação. Nome do Examinador </w:t>
      </w:r>
    </w:p>
    <w:p w:rsidR="00517BD2" w:rsidRPr="006674A2" w:rsidRDefault="00517BD2" w:rsidP="006674A2">
      <w:pPr>
        <w:spacing w:after="360"/>
        <w:ind w:firstLine="0"/>
        <w:jc w:val="center"/>
        <w:rPr>
          <w:rFonts w:cs="Arial"/>
        </w:rPr>
      </w:pPr>
    </w:p>
    <w:p w:rsid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____________________________________________________ </w:t>
      </w:r>
    </w:p>
    <w:p w:rsid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2ª Examinador (a) Prof.(a). Titulação. Nome do Examinador </w:t>
      </w:r>
    </w:p>
    <w:p w:rsidR="00517BD2" w:rsidRPr="006674A2" w:rsidRDefault="00517BD2" w:rsidP="006674A2">
      <w:pPr>
        <w:spacing w:after="360"/>
        <w:ind w:firstLine="0"/>
        <w:jc w:val="center"/>
        <w:rPr>
          <w:rFonts w:cs="Arial"/>
        </w:rPr>
      </w:pPr>
    </w:p>
    <w:p w:rsidR="006674A2" w:rsidRPr="006674A2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 xml:space="preserve">___________________________________________________ </w:t>
      </w:r>
    </w:p>
    <w:p w:rsidR="0092744E" w:rsidRPr="00043744" w:rsidRDefault="006674A2" w:rsidP="006674A2">
      <w:pPr>
        <w:spacing w:after="360"/>
        <w:ind w:firstLine="0"/>
        <w:jc w:val="center"/>
        <w:rPr>
          <w:rFonts w:cs="Arial"/>
        </w:rPr>
      </w:pPr>
      <w:r w:rsidRPr="006674A2">
        <w:rPr>
          <w:rFonts w:cs="Arial"/>
        </w:rPr>
        <w:t>Coordenador (a) Prof.(a). Titulação. Nome do Coordenador</w:t>
      </w: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</w:rPr>
      </w:pPr>
    </w:p>
    <w:p w:rsidR="0092744E" w:rsidRDefault="0092744E" w:rsidP="0092744E">
      <w:pPr>
        <w:spacing w:after="360"/>
        <w:ind w:firstLine="0"/>
        <w:jc w:val="center"/>
        <w:rPr>
          <w:rFonts w:cs="Arial"/>
        </w:rPr>
      </w:pPr>
    </w:p>
    <w:p w:rsidR="00C42BDE" w:rsidRDefault="00C42BDE" w:rsidP="0092744E">
      <w:pPr>
        <w:spacing w:after="360"/>
        <w:ind w:firstLine="0"/>
        <w:jc w:val="center"/>
        <w:rPr>
          <w:rFonts w:cs="Arial"/>
        </w:rPr>
      </w:pPr>
    </w:p>
    <w:p w:rsidR="00C42BDE" w:rsidRPr="00043744" w:rsidRDefault="00C42BDE" w:rsidP="0092744E">
      <w:pPr>
        <w:spacing w:after="360"/>
        <w:ind w:firstLine="0"/>
        <w:jc w:val="center"/>
        <w:rPr>
          <w:rFonts w:cs="Arial"/>
        </w:rPr>
      </w:pPr>
    </w:p>
    <w:p w:rsidR="00277814" w:rsidRDefault="00277814" w:rsidP="00277814">
      <w:pPr>
        <w:jc w:val="right"/>
        <w:rPr>
          <w:rFonts w:cs="Arial"/>
        </w:rPr>
      </w:pPr>
    </w:p>
    <w:p w:rsidR="00277814" w:rsidRDefault="00277814" w:rsidP="00277814">
      <w:pPr>
        <w:jc w:val="right"/>
        <w:rPr>
          <w:rFonts w:cs="Arial"/>
        </w:rPr>
      </w:pPr>
    </w:p>
    <w:p w:rsidR="00277814" w:rsidRDefault="00277814" w:rsidP="0092744E">
      <w:pPr>
        <w:jc w:val="right"/>
        <w:rPr>
          <w:rFonts w:cs="Arial"/>
        </w:rPr>
      </w:pPr>
    </w:p>
    <w:p w:rsidR="00372CBB" w:rsidRDefault="00372CBB" w:rsidP="0092744E">
      <w:pPr>
        <w:jc w:val="right"/>
        <w:rPr>
          <w:rFonts w:cs="Arial"/>
        </w:rPr>
      </w:pPr>
    </w:p>
    <w:p w:rsidR="00372CBB" w:rsidRDefault="00372CBB" w:rsidP="00372CBB">
      <w:pPr>
        <w:ind w:firstLine="0"/>
        <w:rPr>
          <w:rFonts w:cs="Arial"/>
        </w:rPr>
      </w:pPr>
    </w:p>
    <w:p w:rsidR="007A339E" w:rsidRDefault="007A339E" w:rsidP="007A339E">
      <w:pPr>
        <w:jc w:val="right"/>
        <w:rPr>
          <w:rFonts w:cs="Arial"/>
        </w:rPr>
      </w:pPr>
    </w:p>
    <w:p w:rsidR="0092744E" w:rsidRPr="00372CBB" w:rsidRDefault="00372CBB" w:rsidP="007A339E">
      <w:pPr>
        <w:jc w:val="right"/>
        <w:rPr>
          <w:rFonts w:cs="Arial"/>
        </w:rPr>
        <w:sectPr w:rsidR="0092744E" w:rsidRPr="00372CBB" w:rsidSect="004A5540">
          <w:footerReference w:type="default" r:id="rId10"/>
          <w:pgSz w:w="11906" w:h="16838" w:code="9"/>
          <w:pgMar w:top="1701" w:right="1134" w:bottom="1134" w:left="1701" w:header="1134" w:footer="709" w:gutter="0"/>
          <w:cols w:space="720"/>
          <w:docGrid w:linePitch="381"/>
        </w:sectPr>
      </w:pPr>
      <w:r>
        <w:rPr>
          <w:rFonts w:cs="Arial"/>
        </w:rPr>
        <w:t>Dedico este t</w:t>
      </w:r>
      <w:r w:rsidR="007A339E">
        <w:rPr>
          <w:rFonts w:cs="Arial"/>
        </w:rPr>
        <w:t xml:space="preserve">rabalho ao meu pai e minha mãe. </w:t>
      </w:r>
    </w:p>
    <w:p w:rsidR="0092744E" w:rsidRPr="00043744" w:rsidRDefault="0092744E" w:rsidP="0092744E">
      <w:pPr>
        <w:spacing w:after="360"/>
        <w:ind w:firstLine="0"/>
        <w:jc w:val="center"/>
        <w:rPr>
          <w:rFonts w:cs="Arial"/>
          <w:b/>
        </w:rPr>
      </w:pPr>
      <w:r w:rsidRPr="00043744">
        <w:rPr>
          <w:rFonts w:cs="Arial"/>
          <w:b/>
        </w:rPr>
        <w:lastRenderedPageBreak/>
        <w:t>AGRADECIMENTOS</w:t>
      </w:r>
    </w:p>
    <w:p w:rsidR="00A809F4" w:rsidRDefault="009D47F8" w:rsidP="0092744E">
      <w:pPr>
        <w:rPr>
          <w:rFonts w:cs="Arial"/>
        </w:rPr>
      </w:pPr>
      <w:r>
        <w:rPr>
          <w:rFonts w:cs="Arial"/>
        </w:rPr>
        <w:t xml:space="preserve">Agradeço a Deus por ter conseguido concluir este trabalho, e a todos aqueles que de forma direta ou indireta </w:t>
      </w:r>
      <w:r w:rsidR="00D71519">
        <w:rPr>
          <w:rFonts w:cs="Arial"/>
        </w:rPr>
        <w:t>colaboraram</w:t>
      </w:r>
      <w:r>
        <w:rPr>
          <w:rFonts w:cs="Arial"/>
        </w:rPr>
        <w:t xml:space="preserve"> na elaboração do mesmo.</w:t>
      </w:r>
    </w:p>
    <w:p w:rsidR="00A809F4" w:rsidRPr="00043744" w:rsidRDefault="00A809F4" w:rsidP="0092744E">
      <w:pPr>
        <w:rPr>
          <w:rFonts w:cs="Arial"/>
        </w:rPr>
      </w:pPr>
    </w:p>
    <w:p w:rsidR="0092744E" w:rsidRPr="00043744" w:rsidRDefault="0092744E" w:rsidP="0092744E">
      <w:pPr>
        <w:rPr>
          <w:rFonts w:cs="Arial"/>
        </w:rPr>
        <w:sectPr w:rsidR="0092744E" w:rsidRPr="00043744" w:rsidSect="004A5540">
          <w:pgSz w:w="11906" w:h="16838" w:code="9"/>
          <w:pgMar w:top="1701" w:right="1134" w:bottom="1134" w:left="1701" w:header="1134" w:footer="709" w:gutter="0"/>
          <w:cols w:space="720"/>
          <w:docGrid w:linePitch="381"/>
        </w:sect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Pr="00043744" w:rsidRDefault="0075324A" w:rsidP="0075324A">
      <w:pPr>
        <w:jc w:val="right"/>
        <w:rPr>
          <w:rFonts w:cs="Arial"/>
          <w:spacing w:val="-4"/>
        </w:rPr>
      </w:pPr>
    </w:p>
    <w:p w:rsidR="0075324A" w:rsidRDefault="0075324A" w:rsidP="0075324A">
      <w:pPr>
        <w:jc w:val="right"/>
        <w:rPr>
          <w:rFonts w:cs="Arial"/>
        </w:rPr>
      </w:pPr>
    </w:p>
    <w:p w:rsidR="00AD43D6" w:rsidRDefault="00AD43D6" w:rsidP="0075324A">
      <w:pPr>
        <w:jc w:val="right"/>
        <w:rPr>
          <w:rFonts w:cs="Arial"/>
        </w:rPr>
      </w:pPr>
    </w:p>
    <w:p w:rsidR="00AD43D6" w:rsidRDefault="00AD43D6" w:rsidP="0075324A">
      <w:pPr>
        <w:jc w:val="right"/>
        <w:rPr>
          <w:rFonts w:cs="Arial"/>
        </w:rPr>
      </w:pPr>
    </w:p>
    <w:p w:rsidR="00517BD2" w:rsidRDefault="00517BD2" w:rsidP="0075324A">
      <w:pPr>
        <w:jc w:val="right"/>
        <w:rPr>
          <w:rFonts w:cs="Arial"/>
        </w:rPr>
      </w:pPr>
    </w:p>
    <w:p w:rsidR="00517BD2" w:rsidRDefault="00517BD2" w:rsidP="0075324A">
      <w:pPr>
        <w:jc w:val="right"/>
        <w:rPr>
          <w:rFonts w:cs="Arial"/>
        </w:rPr>
      </w:pPr>
    </w:p>
    <w:p w:rsidR="00517BD2" w:rsidRDefault="00517BD2" w:rsidP="0075324A">
      <w:pPr>
        <w:jc w:val="right"/>
        <w:rPr>
          <w:rFonts w:cs="Arial"/>
        </w:rPr>
      </w:pPr>
    </w:p>
    <w:p w:rsidR="00517BD2" w:rsidRDefault="00517BD2" w:rsidP="0075324A">
      <w:pPr>
        <w:jc w:val="right"/>
        <w:rPr>
          <w:rFonts w:cs="Arial"/>
        </w:rPr>
      </w:pPr>
    </w:p>
    <w:p w:rsidR="00517BD2" w:rsidRDefault="00517BD2" w:rsidP="0075324A">
      <w:pPr>
        <w:jc w:val="right"/>
        <w:rPr>
          <w:rFonts w:cs="Arial"/>
        </w:rPr>
      </w:pPr>
    </w:p>
    <w:p w:rsidR="00517BD2" w:rsidRDefault="00517BD2" w:rsidP="0075324A">
      <w:pPr>
        <w:jc w:val="right"/>
        <w:rPr>
          <w:rFonts w:cs="Arial"/>
        </w:rPr>
      </w:pPr>
    </w:p>
    <w:p w:rsidR="00517BD2" w:rsidRDefault="00517BD2" w:rsidP="0075324A">
      <w:pPr>
        <w:jc w:val="right"/>
        <w:rPr>
          <w:rFonts w:cs="Arial"/>
        </w:rPr>
      </w:pPr>
    </w:p>
    <w:p w:rsidR="00C51E27" w:rsidRDefault="00C51E27" w:rsidP="00676EF9">
      <w:pPr>
        <w:jc w:val="right"/>
        <w:rPr>
          <w:rFonts w:cs="Arial"/>
          <w:spacing w:val="-4"/>
        </w:rPr>
      </w:pPr>
    </w:p>
    <w:p w:rsidR="00C51E27" w:rsidRDefault="00C51E27" w:rsidP="00C51E27">
      <w:pPr>
        <w:ind w:firstLine="0"/>
        <w:rPr>
          <w:rFonts w:cs="Arial"/>
          <w:spacing w:val="-4"/>
        </w:rPr>
      </w:pPr>
    </w:p>
    <w:p w:rsidR="00AF2568" w:rsidRDefault="00AF2568" w:rsidP="00C51E27">
      <w:pPr>
        <w:ind w:firstLine="0"/>
        <w:rPr>
          <w:rFonts w:cs="Arial"/>
          <w:spacing w:val="-4"/>
        </w:rPr>
      </w:pPr>
    </w:p>
    <w:p w:rsidR="00AF2568" w:rsidRDefault="00AF2568" w:rsidP="00C51E27">
      <w:pPr>
        <w:ind w:firstLine="0"/>
        <w:rPr>
          <w:rFonts w:cs="Arial"/>
          <w:spacing w:val="-4"/>
        </w:rPr>
      </w:pPr>
    </w:p>
    <w:p w:rsidR="00644106" w:rsidRDefault="00AF2568" w:rsidP="00AF2568">
      <w:pPr>
        <w:jc w:val="right"/>
        <w:rPr>
          <w:rFonts w:cs="Arial"/>
          <w:spacing w:val="-4"/>
        </w:rPr>
      </w:pPr>
      <w:r w:rsidRPr="00AF2568">
        <w:rPr>
          <w:rFonts w:cs="Arial"/>
          <w:spacing w:val="-4"/>
        </w:rPr>
        <w:t>“A melhor maneira de fugir do seu problema é resolvê-lo”</w:t>
      </w:r>
    </w:p>
    <w:p w:rsidR="0057646E" w:rsidRPr="00C51E27" w:rsidRDefault="00AF2568" w:rsidP="00AF2568">
      <w:pPr>
        <w:jc w:val="right"/>
        <w:rPr>
          <w:rFonts w:cs="Arial"/>
          <w:spacing w:val="-4"/>
        </w:rPr>
        <w:sectPr w:rsidR="0057646E" w:rsidRPr="00C51E27" w:rsidSect="004A5540">
          <w:pgSz w:w="11906" w:h="16838" w:code="9"/>
          <w:pgMar w:top="1701" w:right="1134" w:bottom="1134" w:left="1701" w:header="1134" w:footer="709" w:gutter="0"/>
          <w:cols w:space="720"/>
          <w:docGrid w:linePitch="381"/>
        </w:sectPr>
      </w:pPr>
      <w:r w:rsidRPr="00AF2568">
        <w:rPr>
          <w:rFonts w:cs="Arial"/>
          <w:spacing w:val="-4"/>
        </w:rPr>
        <w:t>Robert Anthony</w:t>
      </w:r>
    </w:p>
    <w:p w:rsidR="0092744E" w:rsidRDefault="0092744E" w:rsidP="0092744E">
      <w:pPr>
        <w:spacing w:after="360"/>
        <w:ind w:firstLine="0"/>
        <w:jc w:val="center"/>
        <w:rPr>
          <w:rFonts w:cs="Arial"/>
          <w:b/>
        </w:rPr>
      </w:pPr>
      <w:r w:rsidRPr="00043744">
        <w:rPr>
          <w:rFonts w:cs="Arial"/>
          <w:b/>
        </w:rPr>
        <w:lastRenderedPageBreak/>
        <w:t>RESUMO</w:t>
      </w:r>
    </w:p>
    <w:p w:rsidR="008A67C6" w:rsidRDefault="00C26DC8" w:rsidP="00123F6A">
      <w:pPr>
        <w:spacing w:line="240" w:lineRule="auto"/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Este trabalho tem </w:t>
      </w:r>
      <w:r w:rsidR="0097683D">
        <w:rPr>
          <w:rFonts w:cs="Arial"/>
          <w:szCs w:val="24"/>
        </w:rPr>
        <w:t>c</w:t>
      </w:r>
      <w:r>
        <w:rPr>
          <w:rFonts w:cs="Arial"/>
          <w:szCs w:val="24"/>
        </w:rPr>
        <w:t>o</w:t>
      </w:r>
      <w:r w:rsidR="0097683D">
        <w:rPr>
          <w:rFonts w:cs="Arial"/>
          <w:szCs w:val="24"/>
        </w:rPr>
        <w:t>mo objetivo o</w:t>
      </w:r>
      <w:r>
        <w:rPr>
          <w:rFonts w:cs="Arial"/>
          <w:szCs w:val="24"/>
        </w:rPr>
        <w:t xml:space="preserve"> de explicar </w:t>
      </w:r>
      <w:r w:rsidR="00956646" w:rsidRPr="00CD31A1">
        <w:rPr>
          <w:rFonts w:cs="Arial"/>
          <w:szCs w:val="24"/>
        </w:rPr>
        <w:t xml:space="preserve">o que a Classe Cenário Jogo </w:t>
      </w:r>
      <w:r w:rsidR="00956646">
        <w:rPr>
          <w:rFonts w:cs="Arial"/>
          <w:szCs w:val="24"/>
        </w:rPr>
        <w:t>realiza</w:t>
      </w:r>
      <w:r w:rsidR="00956646" w:rsidRPr="00CD31A1">
        <w:rPr>
          <w:rFonts w:cs="Arial"/>
          <w:szCs w:val="24"/>
        </w:rPr>
        <w:t xml:space="preserve"> n</w:t>
      </w:r>
      <w:r w:rsidR="003F364B">
        <w:rPr>
          <w:rFonts w:cs="Arial"/>
          <w:szCs w:val="24"/>
        </w:rPr>
        <w:t>o jogo Icarus Labyrinthus.</w:t>
      </w:r>
      <w:r w:rsidR="00992189">
        <w:rPr>
          <w:rFonts w:cs="Arial"/>
          <w:szCs w:val="24"/>
        </w:rPr>
        <w:t xml:space="preserve"> </w:t>
      </w:r>
      <w:r w:rsidR="008A67C6">
        <w:rPr>
          <w:rFonts w:cs="Arial"/>
        </w:rPr>
        <w:t>Pois o mesmo ao decorrer de seu conteúdo, demons</w:t>
      </w:r>
      <w:r w:rsidR="00123F6A">
        <w:rPr>
          <w:rFonts w:cs="Arial"/>
        </w:rPr>
        <w:t>tra</w:t>
      </w:r>
      <w:r w:rsidR="008A67C6">
        <w:rPr>
          <w:rFonts w:cs="Arial"/>
        </w:rPr>
        <w:t xml:space="preserve"> como</w:t>
      </w:r>
      <w:r w:rsidR="00123F6A">
        <w:rPr>
          <w:rFonts w:cs="Arial"/>
        </w:rPr>
        <w:t xml:space="preserve"> a</w:t>
      </w:r>
      <w:r w:rsidR="008A67C6">
        <w:rPr>
          <w:rFonts w:cs="Arial"/>
        </w:rPr>
        <w:t xml:space="preserve"> </w:t>
      </w:r>
      <w:r w:rsidR="00123F6A">
        <w:rPr>
          <w:rFonts w:cs="Arial"/>
        </w:rPr>
        <w:t>POO (</w:t>
      </w:r>
      <w:r w:rsidR="00123F6A">
        <w:t>Programação Orientada a Objetos</w:t>
      </w:r>
      <w:r w:rsidR="00123F6A">
        <w:rPr>
          <w:rFonts w:cs="Arial"/>
        </w:rPr>
        <w:t>)</w:t>
      </w:r>
      <w:r w:rsidR="008A67C6">
        <w:rPr>
          <w:rFonts w:cs="Arial"/>
        </w:rPr>
        <w:t xml:space="preserve"> facilita na </w:t>
      </w:r>
      <w:r w:rsidR="00123F6A">
        <w:rPr>
          <w:rFonts w:cs="Arial"/>
        </w:rPr>
        <w:t>explicação da Classe Cenário Jogo</w:t>
      </w:r>
      <w:r w:rsidR="008A67C6">
        <w:rPr>
          <w:rFonts w:cs="Arial"/>
        </w:rPr>
        <w:t>.</w:t>
      </w:r>
      <w:r w:rsidR="00123F6A">
        <w:rPr>
          <w:rFonts w:cs="Arial"/>
        </w:rPr>
        <w:t xml:space="preserve"> Como resultado pode-se concluir que de maneira simples é possível compreender o código fonte do jogo </w:t>
      </w:r>
      <w:r w:rsidR="00123F6A">
        <w:rPr>
          <w:rFonts w:cs="Arial"/>
          <w:szCs w:val="24"/>
        </w:rPr>
        <w:t>Icarus Labyrinthus.</w:t>
      </w:r>
    </w:p>
    <w:p w:rsidR="00AF4E7F" w:rsidRPr="00330010" w:rsidRDefault="00AF4E7F" w:rsidP="00F35DC6">
      <w:pPr>
        <w:spacing w:line="240" w:lineRule="auto"/>
        <w:rPr>
          <w:rFonts w:cs="Arial"/>
          <w:szCs w:val="24"/>
        </w:rPr>
      </w:pPr>
    </w:p>
    <w:p w:rsidR="00F35DC6" w:rsidRPr="002C5975" w:rsidRDefault="002C5975" w:rsidP="001D0898">
      <w:pPr>
        <w:spacing w:line="240" w:lineRule="auto"/>
        <w:ind w:firstLine="0"/>
        <w:rPr>
          <w:szCs w:val="24"/>
        </w:rPr>
      </w:pPr>
      <w:r w:rsidRPr="002C5975">
        <w:rPr>
          <w:szCs w:val="24"/>
        </w:rPr>
        <w:t>Palavras-c</w:t>
      </w:r>
      <w:r w:rsidR="00AF4E7F" w:rsidRPr="002C5975">
        <w:rPr>
          <w:szCs w:val="24"/>
        </w:rPr>
        <w:t xml:space="preserve">have: </w:t>
      </w:r>
      <w:r w:rsidR="00992189" w:rsidRPr="002C5975">
        <w:rPr>
          <w:szCs w:val="24"/>
        </w:rPr>
        <w:t>Class</w:t>
      </w:r>
      <w:r w:rsidRPr="002C5975">
        <w:rPr>
          <w:szCs w:val="24"/>
        </w:rPr>
        <w:t>e. Jogo. Programação.</w:t>
      </w:r>
    </w:p>
    <w:p w:rsidR="00330010" w:rsidRPr="002C5975" w:rsidRDefault="00330010">
      <w:pPr>
        <w:autoSpaceDE/>
        <w:autoSpaceDN/>
        <w:adjustRightInd/>
        <w:spacing w:line="240" w:lineRule="auto"/>
        <w:ind w:firstLine="0"/>
        <w:jc w:val="left"/>
      </w:pPr>
      <w:r w:rsidRPr="002C5975">
        <w:br w:type="page"/>
      </w:r>
    </w:p>
    <w:p w:rsidR="00E36CDC" w:rsidRPr="00E85B54" w:rsidRDefault="00E36CDC" w:rsidP="00E36CDC">
      <w:pPr>
        <w:ind w:firstLine="0"/>
        <w:jc w:val="center"/>
        <w:rPr>
          <w:b/>
          <w:lang w:val="en-US"/>
        </w:rPr>
      </w:pPr>
      <w:r w:rsidRPr="00E85B54">
        <w:rPr>
          <w:b/>
          <w:lang w:val="en-US"/>
        </w:rPr>
        <w:lastRenderedPageBreak/>
        <w:t>ABSTRACT</w:t>
      </w:r>
    </w:p>
    <w:p w:rsidR="00E85B54" w:rsidRPr="002006F5" w:rsidRDefault="00E85B54" w:rsidP="00E36CDC">
      <w:pPr>
        <w:ind w:firstLine="0"/>
        <w:jc w:val="center"/>
        <w:rPr>
          <w:lang w:val="en-US"/>
        </w:rPr>
      </w:pPr>
    </w:p>
    <w:p w:rsidR="005A1F82" w:rsidRDefault="005A1F82" w:rsidP="005A1F82">
      <w:pPr>
        <w:spacing w:line="240" w:lineRule="auto"/>
        <w:ind w:firstLine="0"/>
        <w:rPr>
          <w:lang w:val="en-US"/>
        </w:rPr>
      </w:pPr>
      <w:r w:rsidRPr="005A1F82">
        <w:rPr>
          <w:lang w:val="en-US"/>
        </w:rPr>
        <w:t>This work aim</w:t>
      </w:r>
      <w:r>
        <w:rPr>
          <w:lang w:val="en-US"/>
        </w:rPr>
        <w:t>s to explain what the Class Cená</w:t>
      </w:r>
      <w:r w:rsidRPr="005A1F82">
        <w:rPr>
          <w:lang w:val="en-US"/>
        </w:rPr>
        <w:t xml:space="preserve">rio </w:t>
      </w:r>
      <w:r>
        <w:rPr>
          <w:lang w:val="en-US"/>
        </w:rPr>
        <w:t>Jogo</w:t>
      </w:r>
      <w:r w:rsidRPr="005A1F82">
        <w:rPr>
          <w:lang w:val="en-US"/>
        </w:rPr>
        <w:t xml:space="preserve"> performs in the game Icarus Labyrinthus. For the same in the course of its content, it d</w:t>
      </w:r>
      <w:r w:rsidR="00E21C7C">
        <w:rPr>
          <w:lang w:val="en-US"/>
        </w:rPr>
        <w:t>emonstrates how the OOP (Object-</w:t>
      </w:r>
      <w:r w:rsidRPr="005A1F82">
        <w:rPr>
          <w:lang w:val="en-US"/>
        </w:rPr>
        <w:t>Oriented Programming) facilitates in the explanation of the Class Cen</w:t>
      </w:r>
      <w:r>
        <w:rPr>
          <w:lang w:val="en-US"/>
        </w:rPr>
        <w:t>á</w:t>
      </w:r>
      <w:r w:rsidRPr="005A1F82">
        <w:rPr>
          <w:lang w:val="en-US"/>
        </w:rPr>
        <w:t xml:space="preserve">rio </w:t>
      </w:r>
      <w:r>
        <w:rPr>
          <w:lang w:val="en-US"/>
        </w:rPr>
        <w:t>Jogo</w:t>
      </w:r>
      <w:r w:rsidRPr="005A1F82">
        <w:rPr>
          <w:lang w:val="en-US"/>
        </w:rPr>
        <w:t>. As a result it can be concluded that in a simple way it is possible to understand the source code of the game Icarus Labyrinthus.</w:t>
      </w:r>
    </w:p>
    <w:p w:rsidR="005A1F82" w:rsidRDefault="005A1F82" w:rsidP="005A1F82">
      <w:pPr>
        <w:spacing w:line="240" w:lineRule="auto"/>
        <w:ind w:firstLine="0"/>
        <w:rPr>
          <w:lang w:val="en-US"/>
        </w:rPr>
      </w:pPr>
    </w:p>
    <w:p w:rsidR="00E36CDC" w:rsidRPr="005A1F82" w:rsidRDefault="002C5975" w:rsidP="000D0494">
      <w:pPr>
        <w:ind w:firstLine="0"/>
        <w:rPr>
          <w:lang w:val="en-US"/>
        </w:rPr>
      </w:pPr>
      <w:r w:rsidRPr="002C5975">
        <w:rPr>
          <w:lang w:val="en-US"/>
        </w:rPr>
        <w:t>Keywords: Class. Game. Programming.</w:t>
      </w:r>
    </w:p>
    <w:p w:rsidR="00AF4E7F" w:rsidRPr="005A1F82" w:rsidRDefault="00AF4E7F" w:rsidP="002C35E4">
      <w:pPr>
        <w:rPr>
          <w:rFonts w:cs="Arial"/>
          <w:lang w:val="en-US"/>
        </w:rPr>
      </w:pPr>
    </w:p>
    <w:p w:rsidR="00AD43D6" w:rsidRPr="005A1F82" w:rsidRDefault="00AD43D6" w:rsidP="00AD43D6">
      <w:pPr>
        <w:pStyle w:val="PPGEClinhaembranco"/>
        <w:ind w:firstLine="0"/>
        <w:jc w:val="center"/>
        <w:rPr>
          <w:rFonts w:cs="Arial"/>
          <w:b/>
          <w:color w:val="FF0000"/>
          <w:sz w:val="20"/>
          <w:lang w:val="en-US"/>
        </w:rPr>
      </w:pPr>
    </w:p>
    <w:p w:rsidR="00380978" w:rsidRPr="005A1F82" w:rsidRDefault="00380978" w:rsidP="0092744E">
      <w:pPr>
        <w:rPr>
          <w:rFonts w:cs="Arial"/>
          <w:lang w:val="en-US"/>
        </w:rPr>
      </w:pPr>
    </w:p>
    <w:p w:rsidR="0092744E" w:rsidRPr="005A1F82" w:rsidRDefault="0092744E" w:rsidP="005A17FB">
      <w:pPr>
        <w:pStyle w:val="Ttulo"/>
        <w:rPr>
          <w:rFonts w:cs="Arial"/>
          <w:lang w:val="en-US"/>
        </w:rPr>
        <w:sectPr w:rsidR="0092744E" w:rsidRPr="005A1F82" w:rsidSect="004A5540">
          <w:pgSz w:w="11906" w:h="16838" w:code="9"/>
          <w:pgMar w:top="1701" w:right="1134" w:bottom="1134" w:left="1701" w:header="1134" w:footer="709" w:gutter="0"/>
          <w:cols w:space="720"/>
          <w:docGrid w:linePitch="381"/>
        </w:sectPr>
      </w:pPr>
    </w:p>
    <w:p w:rsidR="00E36CDC" w:rsidRPr="00E36CDC" w:rsidRDefault="00E36CDC" w:rsidP="007048F1">
      <w:pPr>
        <w:pStyle w:val="Ttulo"/>
        <w:ind w:firstLine="0"/>
        <w:rPr>
          <w:rFonts w:cs="Arial"/>
        </w:rPr>
      </w:pPr>
      <w:r>
        <w:rPr>
          <w:rFonts w:cs="Arial"/>
        </w:rPr>
        <w:lastRenderedPageBreak/>
        <w:t>Lista de figuras</w:t>
      </w:r>
    </w:p>
    <w:p w:rsidR="00FB485B" w:rsidRDefault="004E6CC9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4E6CC9">
        <w:rPr>
          <w:color w:val="FF0000"/>
          <w:sz w:val="22"/>
          <w:szCs w:val="22"/>
        </w:rPr>
        <w:fldChar w:fldCharType="begin"/>
      </w:r>
      <w:r w:rsidR="00CF74A0" w:rsidRPr="007D781F">
        <w:rPr>
          <w:color w:val="FF0000"/>
          <w:sz w:val="22"/>
          <w:szCs w:val="22"/>
        </w:rPr>
        <w:instrText xml:space="preserve"> TOC \h \z \c "Figura" </w:instrText>
      </w:r>
      <w:r w:rsidRPr="004E6CC9">
        <w:rPr>
          <w:color w:val="FF0000"/>
          <w:sz w:val="22"/>
          <w:szCs w:val="22"/>
        </w:rPr>
        <w:fldChar w:fldCharType="separate"/>
      </w:r>
      <w:hyperlink w:anchor="_Toc468534330" w:history="1">
        <w:r w:rsidR="00FB485B" w:rsidRPr="00432FB0">
          <w:rPr>
            <w:rStyle w:val="Hyperlink"/>
            <w:noProof/>
            <w:lang w:val="en-US"/>
          </w:rPr>
          <w:t>Figura 1: O Tennis for Two</w:t>
        </w:r>
        <w:r w:rsidR="00FB485B">
          <w:rPr>
            <w:noProof/>
            <w:webHidden/>
          </w:rPr>
          <w:tab/>
        </w:r>
        <w:r w:rsidR="00FB485B">
          <w:rPr>
            <w:noProof/>
            <w:webHidden/>
          </w:rPr>
          <w:fldChar w:fldCharType="begin"/>
        </w:r>
        <w:r w:rsidR="00FB485B">
          <w:rPr>
            <w:noProof/>
            <w:webHidden/>
          </w:rPr>
          <w:instrText xml:space="preserve"> PAGEREF _Toc468534330 \h </w:instrText>
        </w:r>
        <w:r w:rsidR="00FB485B">
          <w:rPr>
            <w:noProof/>
            <w:webHidden/>
          </w:rPr>
        </w:r>
        <w:r w:rsidR="00FB485B"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11</w:t>
        </w:r>
        <w:r w:rsidR="00FB485B"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1" w:history="1">
        <w:r w:rsidRPr="00432FB0">
          <w:rPr>
            <w:rStyle w:val="Hyperlink"/>
            <w:noProof/>
          </w:rPr>
          <w:t>Figura 2: O SpaceWar!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2" w:history="1">
        <w:r w:rsidRPr="00432FB0">
          <w:rPr>
            <w:rStyle w:val="Hyperlink"/>
            <w:noProof/>
          </w:rPr>
          <w:t>Figura 3: Classe Carro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3" w:history="1">
        <w:r w:rsidRPr="00432FB0">
          <w:rPr>
            <w:rStyle w:val="Hyperlink"/>
            <w:noProof/>
          </w:rPr>
          <w:t>Figura 4: Método principal da Classe Carro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4" w:history="1">
        <w:r w:rsidRPr="00432FB0">
          <w:rPr>
            <w:rStyle w:val="Hyperlink"/>
            <w:noProof/>
          </w:rPr>
          <w:t>Figura 5: Visualização das instruções passadas ao objeto herbie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5" w:history="1">
        <w:r w:rsidRPr="00432FB0">
          <w:rPr>
            <w:rStyle w:val="Hyperlink"/>
            <w:noProof/>
          </w:rPr>
          <w:t>Figura 6: Um dos cenários do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6" w:history="1">
        <w:r w:rsidRPr="00432FB0">
          <w:rPr>
            <w:rStyle w:val="Hyperlink"/>
            <w:noProof/>
          </w:rPr>
          <w:t>Figura 7: Um dos cenários do jogo com os elementos ponto e saída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7" w:history="1">
        <w:r w:rsidRPr="00432FB0">
          <w:rPr>
            <w:rStyle w:val="Hyperlink"/>
            <w:noProof/>
          </w:rPr>
          <w:t>Figura 8: Atributos da Classe Cenário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8" w:history="1">
        <w:r w:rsidRPr="00432FB0">
          <w:rPr>
            <w:rStyle w:val="Hyperlink"/>
            <w:noProof/>
          </w:rPr>
          <w:t>Figura 9: Método carregar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39" w:history="1">
        <w:r w:rsidRPr="00432FB0">
          <w:rPr>
            <w:rStyle w:val="Hyperlink"/>
            <w:noProof/>
          </w:rPr>
          <w:t>Figura 10: Método descarregar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0" w:history="1">
        <w:r w:rsidRPr="00432FB0">
          <w:rPr>
            <w:rStyle w:val="Hyperlink"/>
            <w:noProof/>
          </w:rPr>
          <w:t>Figura 11: Método atualizar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1" w:history="1">
        <w:r w:rsidRPr="00432FB0">
          <w:rPr>
            <w:rStyle w:val="Hyperlink"/>
            <w:noProof/>
          </w:rPr>
          <w:t>Figura 12: Jogador GANHOU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2" w:history="1">
        <w:r w:rsidRPr="00432FB0">
          <w:rPr>
            <w:rStyle w:val="Hyperlink"/>
            <w:noProof/>
          </w:rPr>
          <w:t>Figura 13: Jogador PERDEU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3" w:history="1">
        <w:r w:rsidRPr="00432FB0">
          <w:rPr>
            <w:rStyle w:val="Hyperlink"/>
            <w:noProof/>
          </w:rPr>
          <w:t>Figura 14: Método desenhar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4" w:history="1">
        <w:r w:rsidRPr="00432FB0">
          <w:rPr>
            <w:rStyle w:val="Hyperlink"/>
            <w:noProof/>
          </w:rPr>
          <w:t>Figura 15: Classe Útil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5" w:history="1">
        <w:r w:rsidRPr="00432FB0">
          <w:rPr>
            <w:rStyle w:val="Hyperlink"/>
            <w:noProof/>
          </w:rPr>
          <w:t>Figura 16: Classe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6" w:history="1">
        <w:r w:rsidRPr="00432FB0">
          <w:rPr>
            <w:rStyle w:val="Hyperlink"/>
            <w:noProof/>
          </w:rPr>
          <w:t>Figura 17: Classe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7" w:history="1">
        <w:r w:rsidRPr="00432FB0">
          <w:rPr>
            <w:rStyle w:val="Hyperlink"/>
            <w:noProof/>
          </w:rPr>
          <w:t>Figura 18: Continuação Classe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8" w:history="1">
        <w:r w:rsidRPr="00432FB0">
          <w:rPr>
            <w:rStyle w:val="Hyperlink"/>
            <w:noProof/>
          </w:rPr>
          <w:t>Figura 19: Classe Elemento Parte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49" w:history="1">
        <w:r w:rsidRPr="00432FB0">
          <w:rPr>
            <w:rStyle w:val="Hyperlink"/>
            <w:noProof/>
          </w:rPr>
          <w:t>Figura 20: Classe Elemento Parte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0" w:history="1">
        <w:r w:rsidRPr="00432FB0">
          <w:rPr>
            <w:rStyle w:val="Hyperlink"/>
            <w:noProof/>
          </w:rPr>
          <w:t>Figura 21: Classe Cenário Padrão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1" w:history="1">
        <w:r w:rsidRPr="00432FB0">
          <w:rPr>
            <w:rStyle w:val="Hyperlink"/>
            <w:noProof/>
          </w:rPr>
          <w:t>Figura 22: Classe Jogo Parte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2" w:history="1">
        <w:r w:rsidRPr="00432FB0">
          <w:rPr>
            <w:rStyle w:val="Hyperlink"/>
            <w:noProof/>
          </w:rPr>
          <w:t>Figura 23: Classe Jogo Parte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3" w:history="1">
        <w:r w:rsidRPr="00432FB0">
          <w:rPr>
            <w:rStyle w:val="Hyperlink"/>
            <w:noProof/>
          </w:rPr>
          <w:t>Figura 24: Classe Jogo Parte 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4" w:history="1">
        <w:r w:rsidRPr="00432FB0">
          <w:rPr>
            <w:rStyle w:val="Hyperlink"/>
            <w:noProof/>
          </w:rPr>
          <w:t>Figura 25: Classe Nível Parte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5" w:history="1">
        <w:r w:rsidRPr="00432FB0">
          <w:rPr>
            <w:rStyle w:val="Hyperlink"/>
            <w:noProof/>
          </w:rPr>
          <w:t>Figura 26: Classe Nível Parte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6" w:history="1">
        <w:r w:rsidRPr="00432FB0">
          <w:rPr>
            <w:rStyle w:val="Hyperlink"/>
            <w:noProof/>
          </w:rPr>
          <w:t>Figura 27: Classe Cenário Menu Parte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7" w:history="1">
        <w:r w:rsidRPr="00432FB0">
          <w:rPr>
            <w:rStyle w:val="Hyperlink"/>
            <w:noProof/>
          </w:rPr>
          <w:t>Figura 28: Classe Cenário Menu Parte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8" w:history="1">
        <w:r w:rsidRPr="00432FB0">
          <w:rPr>
            <w:rStyle w:val="Hyperlink"/>
            <w:noProof/>
          </w:rPr>
          <w:t>Figura 29: Classe Cenário Jogo Parte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59" w:history="1">
        <w:r w:rsidRPr="00432FB0">
          <w:rPr>
            <w:rStyle w:val="Hyperlink"/>
            <w:noProof/>
          </w:rPr>
          <w:t>Figura 30: Classe Cenário Jogo Parte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60" w:history="1">
        <w:r w:rsidRPr="00432FB0">
          <w:rPr>
            <w:rStyle w:val="Hyperlink"/>
            <w:noProof/>
          </w:rPr>
          <w:t>Figura 31: Classe Cenário Jogo Parte 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8534361" w:history="1">
        <w:r w:rsidRPr="00432FB0">
          <w:rPr>
            <w:rStyle w:val="Hyperlink"/>
            <w:noProof/>
          </w:rPr>
          <w:t>Figura 32: Classe Cenário Jogo Parte 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30010" w:rsidRPr="00330010" w:rsidRDefault="004E6CC9" w:rsidP="00330010">
      <w:pPr>
        <w:ind w:firstLine="0"/>
      </w:pPr>
      <w:r w:rsidRPr="007D781F">
        <w:lastRenderedPageBreak/>
        <w:fldChar w:fldCharType="end"/>
      </w:r>
    </w:p>
    <w:p w:rsidR="0075324A" w:rsidRPr="00043744" w:rsidRDefault="0075324A" w:rsidP="0062056C">
      <w:pPr>
        <w:spacing w:after="360"/>
        <w:ind w:firstLine="0"/>
        <w:jc w:val="center"/>
        <w:rPr>
          <w:rFonts w:cs="Arial"/>
          <w:b/>
        </w:rPr>
      </w:pPr>
      <w:r w:rsidRPr="00043744">
        <w:rPr>
          <w:rFonts w:cs="Arial"/>
          <w:b/>
        </w:rPr>
        <w:t>LISTA DE SIGLAS</w:t>
      </w:r>
    </w:p>
    <w:tbl>
      <w:tblPr>
        <w:tblW w:w="0" w:type="auto"/>
        <w:tblLook w:val="01E0"/>
      </w:tblPr>
      <w:tblGrid>
        <w:gridCol w:w="1228"/>
        <w:gridCol w:w="7984"/>
      </w:tblGrid>
      <w:tr w:rsidR="009544EA" w:rsidRPr="009F0EEE" w:rsidTr="004964AC">
        <w:tc>
          <w:tcPr>
            <w:tcW w:w="1228" w:type="dxa"/>
            <w:shd w:val="clear" w:color="auto" w:fill="auto"/>
          </w:tcPr>
          <w:p w:rsidR="009544EA" w:rsidRDefault="009544EA" w:rsidP="004964AC">
            <w:pPr>
              <w:ind w:firstLine="0"/>
              <w:jc w:val="left"/>
            </w:pPr>
            <w:r>
              <w:t>EUA</w:t>
            </w:r>
          </w:p>
        </w:tc>
        <w:tc>
          <w:tcPr>
            <w:tcW w:w="7984" w:type="dxa"/>
            <w:shd w:val="clear" w:color="auto" w:fill="auto"/>
          </w:tcPr>
          <w:p w:rsidR="009544EA" w:rsidRPr="00E652DC" w:rsidRDefault="009544EA" w:rsidP="004964AC">
            <w:pPr>
              <w:ind w:firstLine="0"/>
              <w:jc w:val="left"/>
            </w:pPr>
            <w:r>
              <w:t>Estados Unidos da América</w:t>
            </w:r>
          </w:p>
        </w:tc>
      </w:tr>
      <w:tr w:rsidR="00E652DC" w:rsidRPr="009F0EEE" w:rsidTr="004964AC">
        <w:tc>
          <w:tcPr>
            <w:tcW w:w="1228" w:type="dxa"/>
            <w:shd w:val="clear" w:color="auto" w:fill="auto"/>
          </w:tcPr>
          <w:p w:rsidR="00E652DC" w:rsidRDefault="00E652DC" w:rsidP="004964AC">
            <w:pPr>
              <w:ind w:firstLine="0"/>
              <w:jc w:val="left"/>
            </w:pPr>
            <w:r>
              <w:t>MIT</w:t>
            </w:r>
          </w:p>
        </w:tc>
        <w:tc>
          <w:tcPr>
            <w:tcW w:w="7984" w:type="dxa"/>
            <w:shd w:val="clear" w:color="auto" w:fill="auto"/>
          </w:tcPr>
          <w:p w:rsidR="00E652DC" w:rsidRDefault="00E652DC" w:rsidP="004964AC">
            <w:pPr>
              <w:ind w:firstLine="0"/>
              <w:jc w:val="left"/>
            </w:pPr>
            <w:r w:rsidRPr="00E652DC">
              <w:t>Massachusetts Institute of Technology</w:t>
            </w:r>
          </w:p>
        </w:tc>
      </w:tr>
      <w:tr w:rsidR="00274AC8" w:rsidRPr="009F0EEE" w:rsidTr="004964AC">
        <w:tc>
          <w:tcPr>
            <w:tcW w:w="1228" w:type="dxa"/>
            <w:shd w:val="clear" w:color="auto" w:fill="auto"/>
          </w:tcPr>
          <w:p w:rsidR="00274AC8" w:rsidRPr="003E69C9" w:rsidRDefault="0066218C" w:rsidP="004964AC">
            <w:pPr>
              <w:ind w:firstLine="0"/>
              <w:jc w:val="left"/>
            </w:pPr>
            <w:r>
              <w:t>POO</w:t>
            </w:r>
          </w:p>
        </w:tc>
        <w:tc>
          <w:tcPr>
            <w:tcW w:w="7984" w:type="dxa"/>
            <w:shd w:val="clear" w:color="auto" w:fill="auto"/>
          </w:tcPr>
          <w:p w:rsidR="0066218C" w:rsidRPr="003E69C9" w:rsidRDefault="0066218C" w:rsidP="004964AC">
            <w:pPr>
              <w:ind w:firstLine="0"/>
              <w:jc w:val="left"/>
            </w:pPr>
            <w:r>
              <w:t>Programação Orientada a Objetos</w:t>
            </w:r>
          </w:p>
        </w:tc>
      </w:tr>
    </w:tbl>
    <w:p w:rsidR="00380978" w:rsidRPr="00043744" w:rsidRDefault="00380978" w:rsidP="00A17ED7">
      <w:pPr>
        <w:ind w:firstLine="0"/>
        <w:rPr>
          <w:rFonts w:cs="Arial"/>
        </w:rPr>
      </w:pPr>
    </w:p>
    <w:p w:rsidR="0075324A" w:rsidRPr="00043744" w:rsidRDefault="0075324A" w:rsidP="0075324A">
      <w:pPr>
        <w:rPr>
          <w:rFonts w:cs="Arial"/>
        </w:rPr>
        <w:sectPr w:rsidR="0075324A" w:rsidRPr="00043744" w:rsidSect="004A5540">
          <w:pgSz w:w="11906" w:h="16838" w:code="9"/>
          <w:pgMar w:top="1701" w:right="1134" w:bottom="1134" w:left="1701" w:header="1134" w:footer="709" w:gutter="0"/>
          <w:cols w:space="720"/>
          <w:docGrid w:linePitch="381"/>
        </w:sectPr>
      </w:pPr>
    </w:p>
    <w:bookmarkEnd w:id="44"/>
    <w:p w:rsidR="00FB485B" w:rsidRDefault="004A5540" w:rsidP="004A005A">
      <w:pPr>
        <w:pStyle w:val="Ttulo"/>
        <w:ind w:firstLine="0"/>
        <w:rPr>
          <w:noProof/>
        </w:rPr>
      </w:pPr>
      <w:r w:rsidRPr="00D45060">
        <w:rPr>
          <w:rFonts w:cs="Arial"/>
        </w:rPr>
        <w:lastRenderedPageBreak/>
        <w:t>sumário</w:t>
      </w:r>
      <w:r w:rsidR="004E6CC9" w:rsidRPr="004E6CC9">
        <w:rPr>
          <w:caps w:val="0"/>
        </w:rPr>
        <w:fldChar w:fldCharType="begin"/>
      </w:r>
      <w:r w:rsidR="00266CE4">
        <w:rPr>
          <w:caps w:val="0"/>
        </w:rPr>
        <w:instrText xml:space="preserve"> TOC \o "1-5" \h \z \u </w:instrText>
      </w:r>
      <w:r w:rsidR="004E6CC9" w:rsidRPr="004E6CC9">
        <w:rPr>
          <w:caps w:val="0"/>
        </w:rPr>
        <w:fldChar w:fldCharType="separate"/>
      </w:r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64" w:history="1">
        <w:r w:rsidRPr="00432598">
          <w:rPr>
            <w:rStyle w:val="Hyperlink"/>
            <w:noProof/>
          </w:rPr>
          <w:t>1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65" w:history="1">
        <w:r w:rsidRPr="00432598">
          <w:rPr>
            <w:rStyle w:val="Hyperlink"/>
            <w:noProof/>
          </w:rPr>
          <w:t>1.1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66" w:history="1">
        <w:r w:rsidRPr="00432598">
          <w:rPr>
            <w:rStyle w:val="Hyperlink"/>
            <w:noProof/>
          </w:rPr>
          <w:t>1.2 OBJETIVOS ESPECIFICOS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67" w:history="1">
        <w:r w:rsidRPr="00432598">
          <w:rPr>
            <w:rStyle w:val="Hyperlink"/>
            <w:noProof/>
          </w:rPr>
          <w:t>1.3 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68" w:history="1">
        <w:r w:rsidRPr="00432598">
          <w:rPr>
            <w:rStyle w:val="Hyperlink"/>
            <w:noProof/>
          </w:rPr>
          <w:t>1.4 REFERÊNCIAL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69" w:history="1">
        <w:r w:rsidRPr="00432598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70" w:history="1">
        <w:r w:rsidRPr="00432598">
          <w:rPr>
            <w:rStyle w:val="Hyperlink"/>
            <w:noProof/>
          </w:rPr>
          <w:t>2 DESCRIÇão DO JOGO ICARUS LABYRINTHUS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71" w:history="1">
        <w:r w:rsidRPr="00432598">
          <w:rPr>
            <w:rStyle w:val="Hyperlink"/>
            <w:noProof/>
          </w:rPr>
          <w:t>2.1 desafio do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72" w:history="1">
        <w:r w:rsidRPr="00432598">
          <w:rPr>
            <w:rStyle w:val="Hyperlink"/>
            <w:noProof/>
          </w:rPr>
          <w:t>2.2 Regras do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73" w:history="1">
        <w:r w:rsidRPr="00432598">
          <w:rPr>
            <w:rStyle w:val="Hyperlink"/>
            <w:noProof/>
          </w:rPr>
          <w:t>3 classe cenário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74" w:history="1">
        <w:r w:rsidRPr="00432598">
          <w:rPr>
            <w:rStyle w:val="Hyperlink"/>
            <w:noProof/>
          </w:rPr>
          <w:t>3.1 os atributos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75" w:history="1">
        <w:r w:rsidRPr="00432598">
          <w:rPr>
            <w:rStyle w:val="Hyperlink"/>
            <w:noProof/>
          </w:rPr>
          <w:t>3.2 o método carregar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76" w:history="1">
        <w:r w:rsidRPr="00432598">
          <w:rPr>
            <w:rStyle w:val="Hyperlink"/>
            <w:noProof/>
          </w:rPr>
          <w:t>3.3 o método descarregar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77" w:history="1">
        <w:r w:rsidRPr="00432598">
          <w:rPr>
            <w:rStyle w:val="Hyperlink"/>
            <w:noProof/>
          </w:rPr>
          <w:t>3.4 o Método atualizar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2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hyperlink w:anchor="_Toc468534378" w:history="1">
        <w:r w:rsidRPr="00432598">
          <w:rPr>
            <w:rStyle w:val="Hyperlink"/>
            <w:noProof/>
          </w:rPr>
          <w:t>3.5 o método desenhar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79" w:history="1">
        <w:r w:rsidRPr="00432598">
          <w:rPr>
            <w:rStyle w:val="Hyperlink"/>
            <w:noProof/>
          </w:rPr>
          <w:t>4 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0" w:history="1">
        <w:r w:rsidRPr="00432598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1" w:history="1">
        <w:r w:rsidRPr="00432598">
          <w:rPr>
            <w:rStyle w:val="Hyperlink"/>
            <w:noProof/>
          </w:rPr>
          <w:t>ANEXO A – Classe útil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2" w:history="1">
        <w:r w:rsidRPr="00432598">
          <w:rPr>
            <w:rStyle w:val="Hyperlink"/>
            <w:noProof/>
          </w:rPr>
          <w:t>Anexo b – classe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3" w:history="1">
        <w:r w:rsidRPr="00432598">
          <w:rPr>
            <w:rStyle w:val="Hyperlink"/>
            <w:noProof/>
          </w:rPr>
          <w:t>anexo c – classe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4" w:history="1">
        <w:r w:rsidRPr="00432598">
          <w:rPr>
            <w:rStyle w:val="Hyperlink"/>
            <w:noProof/>
          </w:rPr>
          <w:t>anexo d – classe elemento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5" w:history="1">
        <w:r w:rsidRPr="00432598">
          <w:rPr>
            <w:rStyle w:val="Hyperlink"/>
            <w:noProof/>
          </w:rPr>
          <w:t>anexo e – classe abstrata cenário padrão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6" w:history="1">
        <w:r w:rsidRPr="00432598">
          <w:rPr>
            <w:rStyle w:val="Hyperlink"/>
            <w:noProof/>
          </w:rPr>
          <w:t xml:space="preserve">anexo f – classe jogo com o método </w:t>
        </w:r>
        <w:r w:rsidRPr="00432598">
          <w:rPr>
            <w:rStyle w:val="Hyperlink"/>
            <w:i/>
            <w:noProof/>
          </w:rPr>
          <w:t>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7" w:history="1">
        <w:r w:rsidRPr="00432598">
          <w:rPr>
            <w:rStyle w:val="Hyperlink"/>
            <w:noProof/>
          </w:rPr>
          <w:t>Apêndice A – classe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8" w:history="1">
        <w:r w:rsidRPr="00432598">
          <w:rPr>
            <w:rStyle w:val="Hyperlink"/>
            <w:noProof/>
          </w:rPr>
          <w:t>Apêndice b – classe cenário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FB485B" w:rsidRDefault="00FB485B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68534389" w:history="1">
        <w:r w:rsidRPr="00432598">
          <w:rPr>
            <w:rStyle w:val="Hyperlink"/>
            <w:noProof/>
          </w:rPr>
          <w:t>Apêndice c – classe cenário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_Toc468534389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1F0E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80978" w:rsidRPr="00380978" w:rsidRDefault="004E6CC9" w:rsidP="007C09D3">
      <w:pPr>
        <w:ind w:firstLine="0"/>
      </w:pPr>
      <w:r>
        <w:rPr>
          <w:rFonts w:cs="Calibri"/>
          <w:bCs/>
          <w:caps/>
          <w:szCs w:val="20"/>
        </w:rPr>
        <w:fldChar w:fldCharType="end"/>
      </w:r>
    </w:p>
    <w:p w:rsidR="00953893" w:rsidRPr="00043744" w:rsidRDefault="00953893" w:rsidP="00206BAD">
      <w:pPr>
        <w:pStyle w:val="Ttulo"/>
        <w:rPr>
          <w:rFonts w:cs="Arial"/>
          <w:szCs w:val="24"/>
        </w:rPr>
        <w:sectPr w:rsidR="00953893" w:rsidRPr="00043744" w:rsidSect="004A5540">
          <w:pgSz w:w="11906" w:h="16838" w:code="9"/>
          <w:pgMar w:top="1701" w:right="1134" w:bottom="1134" w:left="1701" w:header="1134" w:footer="709" w:gutter="0"/>
          <w:cols w:space="720"/>
          <w:docGrid w:linePitch="381"/>
        </w:sectPr>
      </w:pPr>
      <w:bookmarkStart w:id="45" w:name="_Toc240355608"/>
      <w:bookmarkStart w:id="46" w:name="_Toc240372690"/>
      <w:bookmarkStart w:id="47" w:name="_Toc240372809"/>
      <w:bookmarkStart w:id="48" w:name="_Toc240372844"/>
      <w:bookmarkStart w:id="49" w:name="_Toc261858416"/>
    </w:p>
    <w:p w:rsidR="00CF2481" w:rsidRPr="00CD31A1" w:rsidRDefault="00CF2481" w:rsidP="00CF2481">
      <w:pPr>
        <w:pStyle w:val="Ttulo1"/>
        <w:rPr>
          <w:szCs w:val="24"/>
        </w:rPr>
      </w:pPr>
      <w:bookmarkStart w:id="50" w:name="_Toc347931668"/>
      <w:bookmarkStart w:id="51" w:name="_Toc468534364"/>
      <w:bookmarkEnd w:id="45"/>
      <w:bookmarkEnd w:id="46"/>
      <w:bookmarkEnd w:id="47"/>
      <w:bookmarkEnd w:id="48"/>
      <w:bookmarkEnd w:id="49"/>
      <w:r w:rsidRPr="00CD31A1">
        <w:rPr>
          <w:szCs w:val="24"/>
        </w:rPr>
        <w:lastRenderedPageBreak/>
        <w:t>1 INTRODUÇÃO</w:t>
      </w:r>
      <w:bookmarkEnd w:id="50"/>
      <w:bookmarkEnd w:id="51"/>
    </w:p>
    <w:p w:rsidR="00BA5856" w:rsidRPr="00CD31A1" w:rsidRDefault="00E652DC" w:rsidP="00BA5856">
      <w:pPr>
        <w:rPr>
          <w:rFonts w:cs="Arial"/>
          <w:szCs w:val="24"/>
        </w:rPr>
      </w:pPr>
      <w:r w:rsidRPr="00CD31A1">
        <w:rPr>
          <w:rFonts w:cs="Arial"/>
          <w:szCs w:val="24"/>
        </w:rPr>
        <w:t>Em 1958 um vídeo jogo foi criado pelo físico William Higinbotham. Era um jogo de tênis simples, mostrado em um osciloscópio</w:t>
      </w:r>
      <w:r w:rsidR="00C33721">
        <w:rPr>
          <w:rFonts w:cs="Arial"/>
          <w:szCs w:val="24"/>
        </w:rPr>
        <w:t xml:space="preserve"> </w:t>
      </w:r>
      <w:r w:rsidRPr="00CD31A1">
        <w:rPr>
          <w:rFonts w:cs="Arial"/>
          <w:szCs w:val="24"/>
        </w:rPr>
        <w:t xml:space="preserve">e processado por um computador analógico. Note que o objetivo do programador, ao criar o jogo, tinha sido simplesmente chamar a atenção do público, que visitava as instalações do "Brookhaven National Laboratories", para verificar o poderio nuclear dos </w:t>
      </w:r>
      <w:r w:rsidR="009544EA" w:rsidRPr="00CD31A1">
        <w:rPr>
          <w:rFonts w:cs="Arial"/>
          <w:szCs w:val="24"/>
        </w:rPr>
        <w:t>EUA.</w:t>
      </w:r>
      <w:r w:rsidRPr="00CD31A1">
        <w:rPr>
          <w:rFonts w:cs="Arial"/>
          <w:szCs w:val="24"/>
        </w:rPr>
        <w:t xml:space="preserve"> Mais tarde, o cientista aperfeiçoou o jogo, que recebeu o nome de "Tennis Programming", adaptando-o para ser mostrado em um monitor de 15 polegadas. Mas o projeto</w:t>
      </w:r>
      <w:r w:rsidR="00BA5856" w:rsidRPr="00CD31A1">
        <w:rPr>
          <w:rFonts w:cs="Arial"/>
          <w:szCs w:val="24"/>
        </w:rPr>
        <w:t xml:space="preserve"> é</w:t>
      </w:r>
      <w:r w:rsidR="00C33721">
        <w:rPr>
          <w:rFonts w:cs="Arial"/>
          <w:szCs w:val="24"/>
        </w:rPr>
        <w:t xml:space="preserve"> </w:t>
      </w:r>
      <w:r w:rsidRPr="00CD31A1">
        <w:rPr>
          <w:rFonts w:cs="Arial"/>
          <w:szCs w:val="24"/>
        </w:rPr>
        <w:t>conhecido também como "Tennis for Two",</w:t>
      </w:r>
      <w:r w:rsidR="00C33721">
        <w:rPr>
          <w:rFonts w:cs="Arial"/>
          <w:szCs w:val="24"/>
        </w:rPr>
        <w:t xml:space="preserve"> que</w:t>
      </w:r>
      <w:r w:rsidRPr="00CD31A1">
        <w:rPr>
          <w:rFonts w:cs="Arial"/>
          <w:szCs w:val="24"/>
        </w:rPr>
        <w:t xml:space="preserve"> jamais foi patenteado.</w:t>
      </w:r>
    </w:p>
    <w:p w:rsidR="00031577" w:rsidRPr="00CD31A1" w:rsidRDefault="00031577" w:rsidP="00031577">
      <w:pPr>
        <w:pStyle w:val="Legenda"/>
        <w:rPr>
          <w:sz w:val="24"/>
          <w:szCs w:val="24"/>
          <w:lang w:val="en-US"/>
        </w:rPr>
      </w:pPr>
      <w:bookmarkStart w:id="52" w:name="_Toc468534330"/>
      <w:r w:rsidRPr="00CD31A1">
        <w:rPr>
          <w:sz w:val="24"/>
          <w:szCs w:val="24"/>
          <w:lang w:val="en-US"/>
        </w:rPr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Pr="00CD31A1">
        <w:rPr>
          <w:sz w:val="24"/>
          <w:szCs w:val="24"/>
          <w:lang w:val="en-US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  <w:lang w:val="en-US"/>
        </w:rPr>
        <w:t>1</w:t>
      </w:r>
      <w:r w:rsidR="004E6CC9" w:rsidRPr="00CD31A1">
        <w:rPr>
          <w:sz w:val="24"/>
          <w:szCs w:val="24"/>
        </w:rPr>
        <w:fldChar w:fldCharType="end"/>
      </w:r>
      <w:r w:rsidRPr="00CD31A1">
        <w:rPr>
          <w:sz w:val="24"/>
          <w:szCs w:val="24"/>
          <w:lang w:val="en-US"/>
        </w:rPr>
        <w:t>: O Tennis for Two</w:t>
      </w:r>
      <w:bookmarkEnd w:id="52"/>
    </w:p>
    <w:p w:rsidR="00031577" w:rsidRPr="00CD31A1" w:rsidRDefault="00031577" w:rsidP="00031577">
      <w:pPr>
        <w:pStyle w:val="Legenda"/>
        <w:rPr>
          <w:sz w:val="24"/>
          <w:szCs w:val="24"/>
        </w:rPr>
      </w:pPr>
      <w:r w:rsidRPr="00CD31A1">
        <w:rPr>
          <w:noProof/>
          <w:sz w:val="24"/>
          <w:szCs w:val="24"/>
        </w:rPr>
        <w:drawing>
          <wp:inline distT="0" distB="0" distL="0" distR="0">
            <wp:extent cx="4063365" cy="3045460"/>
            <wp:effectExtent l="19050" t="0" r="0" b="0"/>
            <wp:docPr id="2" name="Imagem 2" descr="C:\Users\orm\Documents\Tennis_for_Two_Machine_at_CAX_2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rm\Documents\Tennis_for_Two_Machine_at_CAX_201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365" cy="304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577" w:rsidRPr="00CD31A1" w:rsidRDefault="00031577" w:rsidP="00FB3E86">
      <w:pPr>
        <w:pStyle w:val="Legenda"/>
        <w:rPr>
          <w:sz w:val="24"/>
          <w:szCs w:val="24"/>
        </w:rPr>
      </w:pPr>
      <w:r w:rsidRPr="00CD31A1">
        <w:rPr>
          <w:sz w:val="24"/>
          <w:szCs w:val="24"/>
        </w:rPr>
        <w:t xml:space="preserve">FONTE: </w:t>
      </w:r>
      <w:hyperlink r:id="rId12" w:anchor="/media/File:Tennis_for_Two_Machine_at_CAX_2010.jpg" w:history="1">
        <w:r w:rsidRPr="00CD31A1">
          <w:rPr>
            <w:rStyle w:val="Hyperlink"/>
            <w:sz w:val="24"/>
            <w:szCs w:val="24"/>
          </w:rPr>
          <w:t>https://pt.wikipedia.org/wiki/Tennis_for_Two#/media/File:Tennis_for_Two_Machine_at_CAX_2010.jpg</w:t>
        </w:r>
      </w:hyperlink>
      <w:r w:rsidRPr="00CD31A1">
        <w:rPr>
          <w:sz w:val="24"/>
          <w:szCs w:val="24"/>
        </w:rPr>
        <w:t xml:space="preserve"> </w:t>
      </w:r>
    </w:p>
    <w:p w:rsidR="00E652DC" w:rsidRPr="00CD31A1" w:rsidRDefault="00E652DC" w:rsidP="00E652DC">
      <w:pPr>
        <w:rPr>
          <w:rFonts w:cs="Arial"/>
          <w:szCs w:val="24"/>
        </w:rPr>
      </w:pPr>
      <w:r w:rsidRPr="00CD31A1">
        <w:rPr>
          <w:rFonts w:cs="Arial"/>
          <w:szCs w:val="24"/>
        </w:rPr>
        <w:t>Em 30 de julho 1961, os estudantes do MIT, Stephen Russell, Peter Samson, Dan Edwards, Martin Graetz, Alan Kotok, Steve Piner e Robert A. Saunders, desenvolveram o "Spa</w:t>
      </w:r>
      <w:r w:rsidR="00E11877">
        <w:rPr>
          <w:rFonts w:cs="Arial"/>
          <w:szCs w:val="24"/>
        </w:rPr>
        <w:t xml:space="preserve">ceWar!", na linguagem Assembly, </w:t>
      </w:r>
      <w:r w:rsidRPr="00CD31A1">
        <w:rPr>
          <w:rFonts w:cs="Arial"/>
          <w:szCs w:val="24"/>
        </w:rPr>
        <w:t>inspirados</w:t>
      </w:r>
      <w:r w:rsidR="00E11877">
        <w:rPr>
          <w:rFonts w:cs="Arial"/>
          <w:szCs w:val="24"/>
        </w:rPr>
        <w:t xml:space="preserve"> pelos</w:t>
      </w:r>
      <w:r w:rsidR="0033517F" w:rsidRPr="00CD31A1">
        <w:rPr>
          <w:rFonts w:cs="Arial"/>
          <w:szCs w:val="24"/>
        </w:rPr>
        <w:t xml:space="preserve"> livros de ficção científica de Edward Elmer </w:t>
      </w:r>
      <w:r w:rsidR="009D3E85" w:rsidRPr="00CD31A1">
        <w:rPr>
          <w:rFonts w:cs="Arial"/>
          <w:szCs w:val="24"/>
        </w:rPr>
        <w:t xml:space="preserve">"Doc" Smith. </w:t>
      </w:r>
      <w:r w:rsidRPr="00CD31A1">
        <w:rPr>
          <w:rFonts w:cs="Arial"/>
          <w:szCs w:val="24"/>
        </w:rPr>
        <w:t>No jogo, 2 jogadores devem controlar suas naves em um ambiente escuro, e tentar abater o adversário.</w:t>
      </w:r>
      <w:r w:rsidR="009D3E85" w:rsidRPr="00CD31A1">
        <w:rPr>
          <w:rFonts w:cs="Arial"/>
          <w:szCs w:val="24"/>
        </w:rPr>
        <w:t xml:space="preserve"> </w:t>
      </w:r>
      <w:r w:rsidRPr="00CD31A1">
        <w:rPr>
          <w:rFonts w:cs="Arial"/>
          <w:szCs w:val="24"/>
        </w:rPr>
        <w:t>Diferentemente do "Tennis for Two",</w:t>
      </w:r>
      <w:r w:rsidR="0080315C" w:rsidRPr="00CD31A1">
        <w:rPr>
          <w:rFonts w:cs="Arial"/>
          <w:szCs w:val="24"/>
        </w:rPr>
        <w:t xml:space="preserve"> </w:t>
      </w:r>
      <w:r w:rsidRPr="00CD31A1">
        <w:rPr>
          <w:rFonts w:cs="Arial"/>
          <w:szCs w:val="24"/>
        </w:rPr>
        <w:t>o SpaceWar! foi realmente inventado para ser jogado. Assim, é considerado o primeiro jogo interativo de computador, tendo inspirado os futuros vídeo games.</w:t>
      </w:r>
    </w:p>
    <w:p w:rsidR="00405DA1" w:rsidRPr="00CD31A1" w:rsidRDefault="00405DA1" w:rsidP="00031577">
      <w:pPr>
        <w:pStyle w:val="Legenda"/>
        <w:rPr>
          <w:sz w:val="24"/>
          <w:szCs w:val="24"/>
        </w:rPr>
      </w:pPr>
    </w:p>
    <w:p w:rsidR="00031577" w:rsidRPr="00CD31A1" w:rsidRDefault="00031577" w:rsidP="00031577">
      <w:pPr>
        <w:pStyle w:val="Legenda"/>
        <w:rPr>
          <w:sz w:val="24"/>
          <w:szCs w:val="24"/>
        </w:rPr>
      </w:pPr>
      <w:bookmarkStart w:id="53" w:name="_Toc468534331"/>
      <w:r w:rsidRPr="00CD31A1">
        <w:rPr>
          <w:sz w:val="24"/>
          <w:szCs w:val="24"/>
        </w:rPr>
        <w:lastRenderedPageBreak/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="005E7B2C" w:rsidRPr="00CD31A1">
        <w:rPr>
          <w:sz w:val="24"/>
          <w:szCs w:val="24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</w:t>
      </w:r>
      <w:r w:rsidR="004E6CC9" w:rsidRPr="00CD31A1">
        <w:rPr>
          <w:sz w:val="24"/>
          <w:szCs w:val="24"/>
        </w:rPr>
        <w:fldChar w:fldCharType="end"/>
      </w:r>
      <w:r w:rsidRPr="00CD31A1">
        <w:rPr>
          <w:sz w:val="24"/>
          <w:szCs w:val="24"/>
        </w:rPr>
        <w:t>: O SpaceWar</w:t>
      </w:r>
      <w:r w:rsidR="0080315C" w:rsidRPr="00CD31A1">
        <w:rPr>
          <w:sz w:val="24"/>
          <w:szCs w:val="24"/>
        </w:rPr>
        <w:t>!</w:t>
      </w:r>
      <w:bookmarkEnd w:id="53"/>
    </w:p>
    <w:p w:rsidR="00031577" w:rsidRPr="00CD31A1" w:rsidRDefault="00031577" w:rsidP="00031577">
      <w:pPr>
        <w:pStyle w:val="Legenda"/>
        <w:rPr>
          <w:sz w:val="24"/>
          <w:szCs w:val="24"/>
        </w:rPr>
      </w:pPr>
      <w:r w:rsidRPr="00CD31A1">
        <w:rPr>
          <w:noProof/>
          <w:sz w:val="24"/>
          <w:szCs w:val="24"/>
        </w:rPr>
        <w:drawing>
          <wp:inline distT="0" distB="0" distL="0" distR="0">
            <wp:extent cx="3124835" cy="2099310"/>
            <wp:effectExtent l="19050" t="0" r="0" b="0"/>
            <wp:docPr id="5" name="Imagem 3" descr="C:\Users\orm\Documents\1024px-Spacewar!-PDP-1-200705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rm\Documents\1024px-Spacewar!-PDP-1-2007051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209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577" w:rsidRPr="00CD31A1" w:rsidRDefault="00031577" w:rsidP="00031577">
      <w:pPr>
        <w:pStyle w:val="Legenda"/>
        <w:rPr>
          <w:sz w:val="24"/>
          <w:szCs w:val="24"/>
        </w:rPr>
      </w:pPr>
      <w:r w:rsidRPr="00CD31A1">
        <w:rPr>
          <w:sz w:val="24"/>
          <w:szCs w:val="24"/>
        </w:rPr>
        <w:t xml:space="preserve">FONTE: </w:t>
      </w:r>
      <w:hyperlink r:id="rId14" w:anchor="/media/File:Spacewar!-PDP-1-20070512.jpg" w:history="1">
        <w:r w:rsidRPr="00CD31A1">
          <w:rPr>
            <w:rStyle w:val="Hyperlink"/>
            <w:sz w:val="24"/>
            <w:szCs w:val="24"/>
          </w:rPr>
          <w:t>https://pt.wikipedia.org/wiki/Spacewar!#/media/File:Spacewar!-PDP-1-20070512.jpg</w:t>
        </w:r>
      </w:hyperlink>
      <w:r w:rsidRPr="00CD31A1">
        <w:rPr>
          <w:sz w:val="24"/>
          <w:szCs w:val="24"/>
        </w:rPr>
        <w:t xml:space="preserve"> </w:t>
      </w:r>
    </w:p>
    <w:p w:rsidR="006674A2" w:rsidRPr="00CD31A1" w:rsidRDefault="00D41ACB" w:rsidP="00CD6853">
      <w:pPr>
        <w:rPr>
          <w:rFonts w:cs="Arial"/>
          <w:szCs w:val="24"/>
        </w:rPr>
      </w:pPr>
      <w:r w:rsidRPr="00CD31A1">
        <w:rPr>
          <w:rFonts w:cs="Arial"/>
          <w:szCs w:val="24"/>
        </w:rPr>
        <w:t>Os jogos em si podem</w:t>
      </w:r>
      <w:r w:rsidR="005F601F" w:rsidRPr="00CD31A1">
        <w:rPr>
          <w:rFonts w:cs="Arial"/>
          <w:szCs w:val="24"/>
        </w:rPr>
        <w:t xml:space="preserve"> </w:t>
      </w:r>
      <w:r w:rsidRPr="00CD31A1">
        <w:rPr>
          <w:rFonts w:cs="Arial"/>
          <w:szCs w:val="24"/>
        </w:rPr>
        <w:t>ser programados em</w:t>
      </w:r>
      <w:r w:rsidR="005F601F" w:rsidRPr="00CD31A1">
        <w:rPr>
          <w:rFonts w:cs="Arial"/>
          <w:szCs w:val="24"/>
        </w:rPr>
        <w:t xml:space="preserve"> diversas linguagens de programação, que seguem diferentes paradigmas</w:t>
      </w:r>
      <w:r w:rsidR="00B61A56" w:rsidRPr="00CD31A1">
        <w:rPr>
          <w:rFonts w:cs="Arial"/>
          <w:szCs w:val="24"/>
        </w:rPr>
        <w:t xml:space="preserve"> que são as</w:t>
      </w:r>
      <w:r w:rsidR="00956646">
        <w:rPr>
          <w:rFonts w:cs="Arial"/>
          <w:szCs w:val="24"/>
        </w:rPr>
        <w:t xml:space="preserve"> suas</w:t>
      </w:r>
      <w:r w:rsidR="00B61A56" w:rsidRPr="00CD31A1">
        <w:rPr>
          <w:rFonts w:cs="Arial"/>
          <w:szCs w:val="24"/>
        </w:rPr>
        <w:t xml:space="preserve"> metodologias e técnicas utilizadas para uma determinada atividade</w:t>
      </w:r>
      <w:r w:rsidR="005F601F" w:rsidRPr="00CD31A1">
        <w:rPr>
          <w:rFonts w:cs="Arial"/>
          <w:szCs w:val="24"/>
        </w:rPr>
        <w:t>. E um desses paradigmas é a Orientação a Objetos, que atualmente é o mais difundido entre todos. Isso acontece porque se trata de um padrão que tem evoluído muito, principalmente em questões voltadas para segurança e reaproveitamento de código, o que é muito importante no desenvolvimento de qualquer aplicação moderna</w:t>
      </w:r>
      <w:r w:rsidR="00025578" w:rsidRPr="00CD31A1">
        <w:rPr>
          <w:rFonts w:cs="Arial"/>
          <w:szCs w:val="24"/>
        </w:rPr>
        <w:t>, e assim sendo</w:t>
      </w:r>
      <w:r w:rsidR="00973BDF" w:rsidRPr="00CD31A1">
        <w:rPr>
          <w:rFonts w:cs="Arial"/>
          <w:szCs w:val="24"/>
        </w:rPr>
        <w:t>,</w:t>
      </w:r>
      <w:r w:rsidR="003F4E62" w:rsidRPr="00CD31A1">
        <w:rPr>
          <w:rFonts w:cs="Arial"/>
          <w:szCs w:val="24"/>
        </w:rPr>
        <w:t xml:space="preserve"> </w:t>
      </w:r>
      <w:r w:rsidR="00696B4E">
        <w:rPr>
          <w:rFonts w:cs="Arial"/>
          <w:szCs w:val="24"/>
        </w:rPr>
        <w:t>ser</w:t>
      </w:r>
      <w:r w:rsidR="0003562D">
        <w:rPr>
          <w:rFonts w:cs="Arial"/>
          <w:szCs w:val="24"/>
        </w:rPr>
        <w:t xml:space="preserve">á apresentada a Classe Cenário Jogo do jogo </w:t>
      </w:r>
      <w:r w:rsidR="0003562D" w:rsidRPr="00CD31A1">
        <w:rPr>
          <w:rFonts w:cs="Arial"/>
          <w:szCs w:val="24"/>
        </w:rPr>
        <w:t>Icarus Labyrinthus</w:t>
      </w:r>
      <w:r w:rsidR="00FA05EF">
        <w:rPr>
          <w:rFonts w:cs="Arial"/>
          <w:szCs w:val="24"/>
        </w:rPr>
        <w:t>,</w:t>
      </w:r>
      <w:r w:rsidR="0003562D">
        <w:rPr>
          <w:rFonts w:cs="Arial"/>
          <w:szCs w:val="24"/>
        </w:rPr>
        <w:t xml:space="preserve"> </w:t>
      </w:r>
      <w:r w:rsidR="00FA05EF">
        <w:rPr>
          <w:rFonts w:cs="Arial"/>
          <w:szCs w:val="24"/>
        </w:rPr>
        <w:t>pois</w:t>
      </w:r>
      <w:r w:rsidR="00696B4E">
        <w:rPr>
          <w:rFonts w:cs="Arial"/>
          <w:szCs w:val="24"/>
        </w:rPr>
        <w:t xml:space="preserve"> </w:t>
      </w:r>
      <w:r w:rsidR="00DF0678">
        <w:rPr>
          <w:rFonts w:cs="Arial"/>
          <w:szCs w:val="24"/>
        </w:rPr>
        <w:t>a</w:t>
      </w:r>
      <w:r w:rsidR="0003562D">
        <w:rPr>
          <w:rFonts w:cs="Arial"/>
          <w:szCs w:val="24"/>
        </w:rPr>
        <w:t xml:space="preserve"> mesma utiliza</w:t>
      </w:r>
      <w:r w:rsidR="00DF0678">
        <w:rPr>
          <w:rFonts w:cs="Arial"/>
          <w:szCs w:val="24"/>
        </w:rPr>
        <w:t xml:space="preserve"> </w:t>
      </w:r>
      <w:r w:rsidR="003F4E62" w:rsidRPr="00CD31A1">
        <w:rPr>
          <w:rFonts w:cs="Arial"/>
          <w:szCs w:val="24"/>
        </w:rPr>
        <w:t>POO</w:t>
      </w:r>
      <w:r w:rsidR="00025578" w:rsidRPr="00CD31A1">
        <w:rPr>
          <w:rFonts w:cs="Arial"/>
          <w:szCs w:val="24"/>
        </w:rPr>
        <w:t xml:space="preserve"> </w:t>
      </w:r>
      <w:r w:rsidR="00DF0678">
        <w:rPr>
          <w:rFonts w:cs="Arial"/>
          <w:szCs w:val="24"/>
        </w:rPr>
        <w:t xml:space="preserve">com </w:t>
      </w:r>
      <w:r w:rsidR="0003562D">
        <w:rPr>
          <w:rFonts w:cs="Arial"/>
          <w:szCs w:val="24"/>
        </w:rPr>
        <w:t xml:space="preserve">a linguagem </w:t>
      </w:r>
      <w:r w:rsidR="005F601F" w:rsidRPr="00CD31A1">
        <w:rPr>
          <w:rFonts w:cs="Arial"/>
          <w:szCs w:val="24"/>
        </w:rPr>
        <w:t>Java</w:t>
      </w:r>
      <w:r w:rsidR="00C632DD" w:rsidRPr="00CD31A1">
        <w:rPr>
          <w:rFonts w:cs="Arial"/>
          <w:szCs w:val="24"/>
        </w:rPr>
        <w:t>.</w:t>
      </w:r>
    </w:p>
    <w:p w:rsidR="00E31F76" w:rsidRPr="00CD31A1" w:rsidRDefault="00E31F76" w:rsidP="00031AE2">
      <w:pPr>
        <w:pStyle w:val="PargrafoTexto"/>
        <w:rPr>
          <w:szCs w:val="24"/>
        </w:rPr>
      </w:pPr>
      <w:r w:rsidRPr="00CD31A1">
        <w:rPr>
          <w:szCs w:val="24"/>
        </w:rPr>
        <w:t>Java</w:t>
      </w:r>
      <w:r w:rsidR="008C3FBE">
        <w:rPr>
          <w:szCs w:val="24"/>
        </w:rPr>
        <w:t xml:space="preserve"> que</w:t>
      </w:r>
      <w:r w:rsidRPr="00CD31A1">
        <w:rPr>
          <w:szCs w:val="24"/>
        </w:rPr>
        <w:t xml:space="preserve"> além de ser uma linguagem de programação é também uma plataforma desenvolvimento. Com ela é possível criar conteúdo para sites, jogos e aplicativos para dispositivos móveis. Uma de suas vantagens é a portabilidade, pois, uma mesma aplicação Java escrita por um sistema A, pode ser utilizada em um sistema B e C sem muitas alterações. Isso acontece porque a máquina virtual Java cria um emulador do sistema operacional para executar suas aplicações. Por isso, programar em Java cria uma vantagem de distribuição de aplicativos, podendo deixar os jogos multiplataforma.</w:t>
      </w:r>
    </w:p>
    <w:p w:rsidR="00D277D4" w:rsidRPr="00CD31A1" w:rsidRDefault="00DD08C8" w:rsidP="00CD6853">
      <w:pPr>
        <w:pStyle w:val="Ttulo2"/>
        <w:rPr>
          <w:szCs w:val="24"/>
        </w:rPr>
      </w:pPr>
      <w:bookmarkStart w:id="54" w:name="_Toc468534365"/>
      <w:r w:rsidRPr="00CD31A1">
        <w:rPr>
          <w:szCs w:val="24"/>
        </w:rPr>
        <w:t>1.1 OBJETIVO GERAL</w:t>
      </w:r>
      <w:bookmarkEnd w:id="54"/>
    </w:p>
    <w:p w:rsidR="00286B15" w:rsidRPr="00CD31A1" w:rsidRDefault="008A1425" w:rsidP="00CD6853">
      <w:pPr>
        <w:rPr>
          <w:rFonts w:cs="Arial"/>
          <w:szCs w:val="24"/>
        </w:rPr>
      </w:pPr>
      <w:r w:rsidRPr="00CD31A1">
        <w:rPr>
          <w:rFonts w:cs="Arial"/>
          <w:szCs w:val="24"/>
        </w:rPr>
        <w:t xml:space="preserve">Explicar </w:t>
      </w:r>
      <w:r w:rsidR="00D5751E" w:rsidRPr="00CD31A1">
        <w:rPr>
          <w:rFonts w:cs="Arial"/>
          <w:szCs w:val="24"/>
        </w:rPr>
        <w:t>o que a</w:t>
      </w:r>
      <w:r w:rsidRPr="00CD31A1">
        <w:rPr>
          <w:rFonts w:cs="Arial"/>
          <w:szCs w:val="24"/>
        </w:rPr>
        <w:t xml:space="preserve"> </w:t>
      </w:r>
      <w:r w:rsidR="003473B5" w:rsidRPr="00CD31A1">
        <w:rPr>
          <w:rFonts w:cs="Arial"/>
          <w:szCs w:val="24"/>
        </w:rPr>
        <w:t>Classe Cenário Jogo</w:t>
      </w:r>
      <w:r w:rsidR="00D5751E" w:rsidRPr="00CD31A1">
        <w:rPr>
          <w:rFonts w:cs="Arial"/>
          <w:szCs w:val="24"/>
        </w:rPr>
        <w:t xml:space="preserve"> </w:t>
      </w:r>
      <w:r w:rsidR="00C26DC8">
        <w:rPr>
          <w:rFonts w:cs="Arial"/>
          <w:szCs w:val="24"/>
        </w:rPr>
        <w:t>realiza</w:t>
      </w:r>
      <w:r w:rsidR="00D5751E" w:rsidRPr="00CD31A1">
        <w:rPr>
          <w:rFonts w:cs="Arial"/>
          <w:szCs w:val="24"/>
        </w:rPr>
        <w:t xml:space="preserve"> n</w:t>
      </w:r>
      <w:r w:rsidRPr="00CD31A1">
        <w:rPr>
          <w:rFonts w:cs="Arial"/>
          <w:szCs w:val="24"/>
        </w:rPr>
        <w:t>o jogo Icarus Labyrinthus.</w:t>
      </w:r>
    </w:p>
    <w:p w:rsidR="00967989" w:rsidRPr="00CD31A1" w:rsidRDefault="008665EA" w:rsidP="00CD6853">
      <w:pPr>
        <w:pStyle w:val="Ttulo2"/>
        <w:rPr>
          <w:szCs w:val="24"/>
        </w:rPr>
      </w:pPr>
      <w:bookmarkStart w:id="55" w:name="_Toc468534366"/>
      <w:r w:rsidRPr="00CD31A1">
        <w:rPr>
          <w:szCs w:val="24"/>
        </w:rPr>
        <w:lastRenderedPageBreak/>
        <w:t>1.2</w:t>
      </w:r>
      <w:r w:rsidR="004A005A" w:rsidRPr="00CD31A1">
        <w:rPr>
          <w:szCs w:val="24"/>
        </w:rPr>
        <w:t xml:space="preserve"> </w:t>
      </w:r>
      <w:r w:rsidR="006674A2" w:rsidRPr="00CD31A1">
        <w:rPr>
          <w:szCs w:val="24"/>
        </w:rPr>
        <w:t>OBJETIVOS ESPECIFICOS</w:t>
      </w:r>
      <w:bookmarkEnd w:id="55"/>
    </w:p>
    <w:p w:rsidR="009C4C79" w:rsidRPr="00CD31A1" w:rsidRDefault="008704B5" w:rsidP="00F0294B">
      <w:pPr>
        <w:rPr>
          <w:rFonts w:cs="Arial"/>
          <w:color w:val="000000"/>
          <w:szCs w:val="24"/>
          <w:shd w:val="clear" w:color="auto" w:fill="FFFFFF"/>
        </w:rPr>
      </w:pPr>
      <w:r w:rsidRPr="00CD31A1">
        <w:rPr>
          <w:rFonts w:cs="Arial"/>
          <w:color w:val="000000"/>
          <w:szCs w:val="24"/>
          <w:shd w:val="clear" w:color="auto" w:fill="FFFFFF"/>
        </w:rPr>
        <w:t>Dar uma visão geral</w:t>
      </w:r>
      <w:r w:rsidR="00D5356D" w:rsidRPr="00CD31A1">
        <w:rPr>
          <w:rFonts w:cs="Arial"/>
          <w:color w:val="000000"/>
          <w:szCs w:val="24"/>
          <w:shd w:val="clear" w:color="auto" w:fill="FFFFFF"/>
        </w:rPr>
        <w:t xml:space="preserve"> </w:t>
      </w:r>
      <w:r w:rsidRPr="00CD31A1">
        <w:rPr>
          <w:rFonts w:cs="Arial"/>
          <w:color w:val="000000"/>
          <w:szCs w:val="24"/>
          <w:shd w:val="clear" w:color="auto" w:fill="FFFFFF"/>
        </w:rPr>
        <w:t>d</w:t>
      </w:r>
      <w:r w:rsidR="00AF79B2" w:rsidRPr="00CD31A1">
        <w:rPr>
          <w:rFonts w:cs="Arial"/>
          <w:color w:val="000000"/>
          <w:szCs w:val="24"/>
          <w:shd w:val="clear" w:color="auto" w:fill="FFFFFF"/>
        </w:rPr>
        <w:t>o que é</w:t>
      </w:r>
      <w:r w:rsidR="00D5356D" w:rsidRPr="00CD31A1">
        <w:rPr>
          <w:rFonts w:cs="Arial"/>
          <w:color w:val="000000"/>
          <w:szCs w:val="24"/>
          <w:shd w:val="clear" w:color="auto" w:fill="FFFFFF"/>
        </w:rPr>
        <w:t xml:space="preserve"> POO</w:t>
      </w:r>
      <w:r w:rsidR="009C4C79" w:rsidRPr="00CD31A1">
        <w:rPr>
          <w:rFonts w:cs="Arial"/>
          <w:color w:val="000000"/>
          <w:szCs w:val="24"/>
          <w:shd w:val="clear" w:color="auto" w:fill="FFFFFF"/>
        </w:rPr>
        <w:t>.</w:t>
      </w:r>
    </w:p>
    <w:p w:rsidR="000B457A" w:rsidRPr="00CD31A1" w:rsidRDefault="009C4C79" w:rsidP="00F0294B">
      <w:pPr>
        <w:rPr>
          <w:rFonts w:cs="Arial"/>
          <w:color w:val="000000"/>
          <w:szCs w:val="24"/>
          <w:shd w:val="clear" w:color="auto" w:fill="FFFFFF"/>
        </w:rPr>
      </w:pPr>
      <w:r w:rsidRPr="00CD31A1">
        <w:rPr>
          <w:rFonts w:cs="Arial"/>
          <w:color w:val="000000"/>
          <w:szCs w:val="24"/>
          <w:shd w:val="clear" w:color="auto" w:fill="FFFFFF"/>
        </w:rPr>
        <w:t xml:space="preserve">Dar </w:t>
      </w:r>
      <w:r w:rsidR="0070771A" w:rsidRPr="00CD31A1">
        <w:rPr>
          <w:rFonts w:cs="Arial"/>
          <w:color w:val="000000"/>
          <w:szCs w:val="24"/>
          <w:shd w:val="clear" w:color="auto" w:fill="FFFFFF"/>
        </w:rPr>
        <w:t xml:space="preserve">exemplo de classe em </w:t>
      </w:r>
      <w:r w:rsidR="008704B5" w:rsidRPr="00CD31A1">
        <w:rPr>
          <w:rFonts w:cs="Arial"/>
          <w:color w:val="000000"/>
          <w:szCs w:val="24"/>
          <w:shd w:val="clear" w:color="auto" w:fill="FFFFFF"/>
        </w:rPr>
        <w:t>Java</w:t>
      </w:r>
      <w:r w:rsidR="00135508" w:rsidRPr="00CD31A1">
        <w:rPr>
          <w:rFonts w:cs="Arial"/>
          <w:color w:val="000000"/>
          <w:szCs w:val="24"/>
          <w:shd w:val="clear" w:color="auto" w:fill="FFFFFF"/>
        </w:rPr>
        <w:t>.</w:t>
      </w:r>
    </w:p>
    <w:p w:rsidR="00990D72" w:rsidRPr="00CD31A1" w:rsidRDefault="00990D72" w:rsidP="00F0294B">
      <w:pPr>
        <w:rPr>
          <w:rFonts w:cs="Arial"/>
          <w:color w:val="000000"/>
          <w:szCs w:val="24"/>
          <w:shd w:val="clear" w:color="auto" w:fill="FFFFFF"/>
        </w:rPr>
      </w:pPr>
      <w:r w:rsidRPr="00CD31A1">
        <w:rPr>
          <w:rFonts w:cs="Arial"/>
          <w:color w:val="000000"/>
          <w:szCs w:val="24"/>
          <w:shd w:val="clear" w:color="auto" w:fill="FFFFFF"/>
        </w:rPr>
        <w:t>Apresentar o jogo.</w:t>
      </w:r>
    </w:p>
    <w:p w:rsidR="0070771A" w:rsidRPr="00CD31A1" w:rsidRDefault="00574AA4" w:rsidP="00F0294B">
      <w:pPr>
        <w:rPr>
          <w:rFonts w:cs="Arial"/>
          <w:color w:val="000000"/>
          <w:szCs w:val="24"/>
          <w:shd w:val="clear" w:color="auto" w:fill="FFFFFF"/>
        </w:rPr>
      </w:pPr>
      <w:r w:rsidRPr="00CD31A1">
        <w:rPr>
          <w:rFonts w:cs="Arial"/>
          <w:color w:val="000000"/>
          <w:szCs w:val="24"/>
          <w:shd w:val="clear" w:color="auto" w:fill="FFFFFF"/>
        </w:rPr>
        <w:t>Explicar os atribut</w:t>
      </w:r>
      <w:r w:rsidR="005A61B0" w:rsidRPr="00CD31A1">
        <w:rPr>
          <w:rFonts w:cs="Arial"/>
          <w:color w:val="000000"/>
          <w:szCs w:val="24"/>
          <w:shd w:val="clear" w:color="auto" w:fill="FFFFFF"/>
        </w:rPr>
        <w:t>os e</w:t>
      </w:r>
      <w:r w:rsidR="00BA6436" w:rsidRPr="00CD31A1">
        <w:rPr>
          <w:rFonts w:cs="Arial"/>
          <w:color w:val="000000"/>
          <w:szCs w:val="24"/>
          <w:shd w:val="clear" w:color="auto" w:fill="FFFFFF"/>
        </w:rPr>
        <w:t xml:space="preserve"> o</w:t>
      </w:r>
      <w:r w:rsidR="005A61B0" w:rsidRPr="00CD31A1">
        <w:rPr>
          <w:rFonts w:cs="Arial"/>
          <w:color w:val="000000"/>
          <w:szCs w:val="24"/>
          <w:shd w:val="clear" w:color="auto" w:fill="FFFFFF"/>
        </w:rPr>
        <w:t xml:space="preserve"> método</w:t>
      </w:r>
      <w:r w:rsidR="00BA6436" w:rsidRPr="00CD31A1">
        <w:rPr>
          <w:rFonts w:cs="Arial"/>
          <w:color w:val="000000"/>
          <w:szCs w:val="24"/>
          <w:shd w:val="clear" w:color="auto" w:fill="FFFFFF"/>
        </w:rPr>
        <w:t xml:space="preserve"> carregar da Classe Cenário Jogo.</w:t>
      </w:r>
    </w:p>
    <w:p w:rsidR="00BA6436" w:rsidRPr="00CD31A1" w:rsidRDefault="00FD0223" w:rsidP="00F0294B">
      <w:pPr>
        <w:rPr>
          <w:rFonts w:cs="Arial"/>
          <w:color w:val="000000"/>
          <w:szCs w:val="24"/>
          <w:shd w:val="clear" w:color="auto" w:fill="FFFFFF"/>
        </w:rPr>
      </w:pPr>
      <w:r w:rsidRPr="00CD31A1">
        <w:rPr>
          <w:rFonts w:cs="Arial"/>
          <w:color w:val="000000"/>
          <w:szCs w:val="24"/>
          <w:shd w:val="clear" w:color="auto" w:fill="FFFFFF"/>
        </w:rPr>
        <w:t xml:space="preserve">Dar breve explicação do que os métodos descarregar, atualizar e desenhar da Classe Cenário Jogo realizam </w:t>
      </w:r>
      <w:r w:rsidR="00D66E38">
        <w:rPr>
          <w:rFonts w:cs="Arial"/>
          <w:color w:val="000000"/>
          <w:szCs w:val="24"/>
          <w:shd w:val="clear" w:color="auto" w:fill="FFFFFF"/>
        </w:rPr>
        <w:t>n</w:t>
      </w:r>
      <w:r w:rsidRPr="00CD31A1">
        <w:rPr>
          <w:rFonts w:cs="Arial"/>
          <w:color w:val="000000"/>
          <w:szCs w:val="24"/>
          <w:shd w:val="clear" w:color="auto" w:fill="FFFFFF"/>
        </w:rPr>
        <w:t>o jogo.</w:t>
      </w:r>
    </w:p>
    <w:p w:rsidR="0075769E" w:rsidRPr="00CD31A1" w:rsidRDefault="008665EA" w:rsidP="00605F22">
      <w:pPr>
        <w:pStyle w:val="Ttulo2"/>
        <w:rPr>
          <w:szCs w:val="24"/>
        </w:rPr>
      </w:pPr>
      <w:bookmarkStart w:id="56" w:name="_Toc468534367"/>
      <w:r w:rsidRPr="00CD31A1">
        <w:rPr>
          <w:szCs w:val="24"/>
        </w:rPr>
        <w:t>1.3</w:t>
      </w:r>
      <w:r w:rsidR="004A005A" w:rsidRPr="00CD31A1">
        <w:rPr>
          <w:szCs w:val="24"/>
        </w:rPr>
        <w:t xml:space="preserve"> </w:t>
      </w:r>
      <w:r w:rsidR="00A14445" w:rsidRPr="00CD31A1">
        <w:rPr>
          <w:szCs w:val="24"/>
        </w:rPr>
        <w:t>JUSTIFICATIVA</w:t>
      </w:r>
      <w:bookmarkEnd w:id="56"/>
      <w:r w:rsidR="00635AAD" w:rsidRPr="00CD31A1">
        <w:rPr>
          <w:szCs w:val="24"/>
        </w:rPr>
        <w:t xml:space="preserve"> </w:t>
      </w:r>
    </w:p>
    <w:p w:rsidR="007A555C" w:rsidRPr="00CD31A1" w:rsidRDefault="00D11EDC" w:rsidP="007A555C">
      <w:pPr>
        <w:rPr>
          <w:szCs w:val="24"/>
        </w:rPr>
      </w:pPr>
      <w:r w:rsidRPr="00CD31A1">
        <w:rPr>
          <w:szCs w:val="24"/>
        </w:rPr>
        <w:t>O mercado de games está mundialmente em ascensão e deve gerar US$ 99,6 bilhões até o fim do ano de 2016. O valor é 8,5% maior que o mesmo período no ano passado. A estimativa, realizada pela Newzoo, consultoria referência em pesquisas da indústria de games, também prevê movimento positivo no Brasil.</w:t>
      </w:r>
      <w:r w:rsidR="007A555C" w:rsidRPr="00CD31A1">
        <w:rPr>
          <w:szCs w:val="24"/>
        </w:rPr>
        <w:t xml:space="preserve"> </w:t>
      </w:r>
      <w:r w:rsidRPr="00CD31A1">
        <w:rPr>
          <w:szCs w:val="24"/>
        </w:rPr>
        <w:t xml:space="preserve">No ano passado, a consultoria classificou o País como o 11.º na lista de países com maior mercado de games do mundo. </w:t>
      </w:r>
    </w:p>
    <w:p w:rsidR="00DF7F73" w:rsidRPr="00CD31A1" w:rsidRDefault="00992189" w:rsidP="007A555C">
      <w:pPr>
        <w:rPr>
          <w:szCs w:val="24"/>
        </w:rPr>
      </w:pPr>
      <w:r>
        <w:rPr>
          <w:szCs w:val="24"/>
        </w:rPr>
        <w:t>E</w:t>
      </w:r>
      <w:r w:rsidR="00DF7F73" w:rsidRPr="00CD31A1">
        <w:rPr>
          <w:szCs w:val="24"/>
        </w:rPr>
        <w:t xml:space="preserve">m relação à produção nacional, teve-se um aumento de cerca de 15% nos últimos anos e, até pouco tempo atrás, o mercado brasileiro era menos relevante, não se ouvia falar de produções nacionais. Claro, a grande maioria dos jogos ainda é importada, apenas 3% é desenvolvido aqui, </w:t>
      </w:r>
      <w:r w:rsidR="00F50A62">
        <w:rPr>
          <w:szCs w:val="24"/>
        </w:rPr>
        <w:t>então</w:t>
      </w:r>
      <w:r w:rsidR="00DF7F73" w:rsidRPr="00CD31A1">
        <w:rPr>
          <w:szCs w:val="24"/>
        </w:rPr>
        <w:t xml:space="preserve"> precisa</w:t>
      </w:r>
      <w:r w:rsidR="00F50A62">
        <w:rPr>
          <w:szCs w:val="24"/>
        </w:rPr>
        <w:t>-se de mão-de-</w:t>
      </w:r>
      <w:r w:rsidR="001E4B0D">
        <w:rPr>
          <w:szCs w:val="24"/>
        </w:rPr>
        <w:t>obra qualificada</w:t>
      </w:r>
      <w:r w:rsidR="00F50A62">
        <w:rPr>
          <w:szCs w:val="24"/>
        </w:rPr>
        <w:t xml:space="preserve">, ou seja, </w:t>
      </w:r>
      <w:r w:rsidR="00DF7F73" w:rsidRPr="00CD31A1">
        <w:rPr>
          <w:szCs w:val="24"/>
        </w:rPr>
        <w:t>de</w:t>
      </w:r>
      <w:r w:rsidR="001E4B0D">
        <w:rPr>
          <w:szCs w:val="24"/>
        </w:rPr>
        <w:t xml:space="preserve"> bons</w:t>
      </w:r>
      <w:r w:rsidR="00DF7F73" w:rsidRPr="00CD31A1">
        <w:rPr>
          <w:szCs w:val="24"/>
        </w:rPr>
        <w:t xml:space="preserve"> profissionais na áre</w:t>
      </w:r>
      <w:r w:rsidR="00F50A62">
        <w:rPr>
          <w:szCs w:val="24"/>
        </w:rPr>
        <w:t>a</w:t>
      </w:r>
      <w:r w:rsidR="00DF7F73" w:rsidRPr="00CD31A1">
        <w:rPr>
          <w:szCs w:val="24"/>
        </w:rPr>
        <w:t xml:space="preserve"> e esse é um dos poucos setores que tem estimativa de crescimento em meio à crise.</w:t>
      </w:r>
    </w:p>
    <w:p w:rsidR="00635AAD" w:rsidRPr="00CD31A1" w:rsidRDefault="00635AAD" w:rsidP="00635AAD">
      <w:pPr>
        <w:pStyle w:val="Ttulo2"/>
        <w:rPr>
          <w:szCs w:val="24"/>
        </w:rPr>
      </w:pPr>
      <w:bookmarkStart w:id="57" w:name="_Toc468534368"/>
      <w:r w:rsidRPr="00CD31A1">
        <w:rPr>
          <w:szCs w:val="24"/>
        </w:rPr>
        <w:t>1.4 REFERÊNCIAL TEÓRICO</w:t>
      </w:r>
      <w:bookmarkEnd w:id="57"/>
    </w:p>
    <w:p w:rsidR="007B55C2" w:rsidRPr="00CD31A1" w:rsidRDefault="00F518B7" w:rsidP="002B3DE5">
      <w:pPr>
        <w:pStyle w:val="PargrafoTexto"/>
        <w:rPr>
          <w:szCs w:val="24"/>
        </w:rPr>
      </w:pPr>
      <w:bookmarkStart w:id="58" w:name="_Ref240360371"/>
      <w:r w:rsidRPr="00CD31A1">
        <w:rPr>
          <w:szCs w:val="24"/>
        </w:rPr>
        <w:t xml:space="preserve">A </w:t>
      </w:r>
      <w:r w:rsidR="007B55C2" w:rsidRPr="00CD31A1">
        <w:rPr>
          <w:szCs w:val="24"/>
        </w:rPr>
        <w:t>Programação Orientada a Objetos</w:t>
      </w:r>
      <w:r w:rsidR="007E199E" w:rsidRPr="00CD31A1">
        <w:rPr>
          <w:szCs w:val="24"/>
        </w:rPr>
        <w:t xml:space="preserve"> é um dos paradigmas da programação</w:t>
      </w:r>
      <w:r w:rsidR="00F42B92" w:rsidRPr="00CD31A1">
        <w:rPr>
          <w:szCs w:val="24"/>
        </w:rPr>
        <w:t>,</w:t>
      </w:r>
      <w:r w:rsidR="007E199E" w:rsidRPr="00CD31A1">
        <w:rPr>
          <w:szCs w:val="24"/>
        </w:rPr>
        <w:t xml:space="preserve"> que</w:t>
      </w:r>
      <w:r w:rsidRPr="00CD31A1">
        <w:rPr>
          <w:szCs w:val="24"/>
        </w:rPr>
        <w:t xml:space="preserve"> </w:t>
      </w:r>
      <w:r w:rsidR="007E199E" w:rsidRPr="00CD31A1">
        <w:rPr>
          <w:szCs w:val="24"/>
        </w:rPr>
        <w:t xml:space="preserve">tem como objetivo o de aproximar o mundo digital do mundo real. </w:t>
      </w:r>
      <w:r w:rsidR="0037367A">
        <w:rPr>
          <w:szCs w:val="24"/>
        </w:rPr>
        <w:t>M</w:t>
      </w:r>
      <w:r w:rsidR="007B55C2" w:rsidRPr="00CD31A1">
        <w:rPr>
          <w:szCs w:val="24"/>
        </w:rPr>
        <w:t>as como ela faz isso? A POO tem um Molde que cria Objetos</w:t>
      </w:r>
      <w:r w:rsidR="00FA380F" w:rsidRPr="00CD31A1">
        <w:rPr>
          <w:szCs w:val="24"/>
        </w:rPr>
        <w:t>,</w:t>
      </w:r>
      <w:r w:rsidR="007B55C2" w:rsidRPr="00CD31A1">
        <w:rPr>
          <w:szCs w:val="24"/>
        </w:rPr>
        <w:t xml:space="preserve"> </w:t>
      </w:r>
      <w:r w:rsidR="00FA380F" w:rsidRPr="00CD31A1">
        <w:rPr>
          <w:szCs w:val="24"/>
        </w:rPr>
        <w:t>M</w:t>
      </w:r>
      <w:r w:rsidR="007B55C2" w:rsidRPr="00CD31A1">
        <w:rPr>
          <w:szCs w:val="24"/>
        </w:rPr>
        <w:t xml:space="preserve">olde esse que é chamado de Classe </w:t>
      </w:r>
      <w:r w:rsidR="002B3DE5" w:rsidRPr="00CD31A1">
        <w:rPr>
          <w:szCs w:val="24"/>
        </w:rPr>
        <w:t>que contém os Atributos, M</w:t>
      </w:r>
      <w:r w:rsidR="0037367A">
        <w:rPr>
          <w:szCs w:val="24"/>
        </w:rPr>
        <w:t xml:space="preserve">étodos e Estado do Objeto. Porém </w:t>
      </w:r>
      <w:r w:rsidR="002B3DE5" w:rsidRPr="00CD31A1">
        <w:rPr>
          <w:szCs w:val="24"/>
        </w:rPr>
        <w:t>o que é um Objeto? É uma coisa material ou abstrata que pode ser percebida pelos sentidos e descrita (classificada) por meio das suas Características</w:t>
      </w:r>
      <w:r w:rsidR="00C447DA" w:rsidRPr="00CD31A1">
        <w:rPr>
          <w:szCs w:val="24"/>
        </w:rPr>
        <w:t xml:space="preserve"> (Atributos)</w:t>
      </w:r>
      <w:r w:rsidR="002B3DE5" w:rsidRPr="00CD31A1">
        <w:rPr>
          <w:szCs w:val="24"/>
        </w:rPr>
        <w:t>, Comportamentos</w:t>
      </w:r>
      <w:r w:rsidR="00C447DA" w:rsidRPr="00CD31A1">
        <w:rPr>
          <w:szCs w:val="24"/>
        </w:rPr>
        <w:t xml:space="preserve"> (Métodos)</w:t>
      </w:r>
      <w:r w:rsidR="002B3DE5" w:rsidRPr="00CD31A1">
        <w:rPr>
          <w:szCs w:val="24"/>
        </w:rPr>
        <w:t xml:space="preserve"> e Estado Atual</w:t>
      </w:r>
      <w:r w:rsidR="00C447DA" w:rsidRPr="00CD31A1">
        <w:rPr>
          <w:szCs w:val="24"/>
        </w:rPr>
        <w:t xml:space="preserve"> (Estado do Objeto)</w:t>
      </w:r>
      <w:r w:rsidR="002B3DE5" w:rsidRPr="00CD31A1">
        <w:rPr>
          <w:szCs w:val="24"/>
        </w:rPr>
        <w:t>.</w:t>
      </w:r>
      <w:r w:rsidR="00361A0B" w:rsidRPr="00CD31A1">
        <w:rPr>
          <w:szCs w:val="24"/>
        </w:rPr>
        <w:t xml:space="preserve"> E</w:t>
      </w:r>
      <w:r w:rsidR="00C632DD" w:rsidRPr="00CD31A1">
        <w:rPr>
          <w:szCs w:val="24"/>
        </w:rPr>
        <w:t xml:space="preserve"> para</w:t>
      </w:r>
      <w:r w:rsidR="00142622" w:rsidRPr="00CD31A1">
        <w:rPr>
          <w:szCs w:val="24"/>
        </w:rPr>
        <w:t xml:space="preserve"> te</w:t>
      </w:r>
      <w:r w:rsidR="00C632DD" w:rsidRPr="00CD31A1">
        <w:rPr>
          <w:szCs w:val="24"/>
        </w:rPr>
        <w:t>r</w:t>
      </w:r>
      <w:r w:rsidR="00142622" w:rsidRPr="00CD31A1">
        <w:rPr>
          <w:szCs w:val="24"/>
        </w:rPr>
        <w:t>mos</w:t>
      </w:r>
      <w:r w:rsidR="00C632DD" w:rsidRPr="00CD31A1">
        <w:rPr>
          <w:szCs w:val="24"/>
        </w:rPr>
        <w:t xml:space="preserve"> uma ideia melhor, </w:t>
      </w:r>
      <w:r w:rsidR="00A857E5">
        <w:rPr>
          <w:szCs w:val="24"/>
        </w:rPr>
        <w:t>consideremos a</w:t>
      </w:r>
      <w:r w:rsidR="00142622" w:rsidRPr="00CD31A1">
        <w:rPr>
          <w:szCs w:val="24"/>
        </w:rPr>
        <w:t xml:space="preserve"> Classe Carro que</w:t>
      </w:r>
      <w:r w:rsidR="00361A0B" w:rsidRPr="00CD31A1">
        <w:rPr>
          <w:szCs w:val="24"/>
        </w:rPr>
        <w:t xml:space="preserve"> pode ser </w:t>
      </w:r>
      <w:r w:rsidR="000B391D" w:rsidRPr="00CD31A1">
        <w:rPr>
          <w:szCs w:val="24"/>
        </w:rPr>
        <w:t>descrita</w:t>
      </w:r>
      <w:r w:rsidR="00361A0B" w:rsidRPr="00CD31A1">
        <w:rPr>
          <w:szCs w:val="24"/>
        </w:rPr>
        <w:t xml:space="preserve"> da seguinte forma: </w:t>
      </w:r>
      <w:r w:rsidR="00361A0B" w:rsidRPr="00CD31A1">
        <w:rPr>
          <w:szCs w:val="24"/>
        </w:rPr>
        <w:lastRenderedPageBreak/>
        <w:t>Coisas que eu tenho</w:t>
      </w:r>
      <w:r w:rsidR="00142622" w:rsidRPr="00CD31A1">
        <w:rPr>
          <w:szCs w:val="24"/>
        </w:rPr>
        <w:t xml:space="preserve"> (Atributos)? Cor bra</w:t>
      </w:r>
      <w:r w:rsidR="00777B5E">
        <w:rPr>
          <w:szCs w:val="24"/>
        </w:rPr>
        <w:t>nca, quatro portas e teto solar.</w:t>
      </w:r>
      <w:r w:rsidR="00142622" w:rsidRPr="00CD31A1">
        <w:rPr>
          <w:szCs w:val="24"/>
        </w:rPr>
        <w:t xml:space="preserve"> Coisas que eu faço (Métodos)? Ando par</w:t>
      </w:r>
      <w:r w:rsidR="001844DA" w:rsidRPr="00CD31A1">
        <w:rPr>
          <w:szCs w:val="24"/>
        </w:rPr>
        <w:t xml:space="preserve">a frente, ando para trás, </w:t>
      </w:r>
      <w:r w:rsidR="00777B5E">
        <w:rPr>
          <w:szCs w:val="24"/>
        </w:rPr>
        <w:t>dobro para os lados.</w:t>
      </w:r>
      <w:r w:rsidR="00142622" w:rsidRPr="00CD31A1">
        <w:rPr>
          <w:szCs w:val="24"/>
        </w:rPr>
        <w:t xml:space="preserve"> Como eu estou agora</w:t>
      </w:r>
      <w:r w:rsidR="000B391D" w:rsidRPr="00CD31A1">
        <w:rPr>
          <w:szCs w:val="24"/>
        </w:rPr>
        <w:t xml:space="preserve"> (Estado do Objeto)? Estou</w:t>
      </w:r>
      <w:r w:rsidR="000D2589" w:rsidRPr="00CD31A1">
        <w:rPr>
          <w:szCs w:val="24"/>
        </w:rPr>
        <w:t xml:space="preserve"> andando para frente, agora estou </w:t>
      </w:r>
      <w:r w:rsidR="00C23A8F" w:rsidRPr="00CD31A1">
        <w:rPr>
          <w:szCs w:val="24"/>
        </w:rPr>
        <w:t>andando para trás</w:t>
      </w:r>
      <w:r w:rsidR="000D2589" w:rsidRPr="00CD31A1">
        <w:rPr>
          <w:szCs w:val="24"/>
        </w:rPr>
        <w:t xml:space="preserve">. </w:t>
      </w:r>
      <w:r w:rsidR="00AA38DD" w:rsidRPr="00CD31A1">
        <w:rPr>
          <w:szCs w:val="24"/>
        </w:rPr>
        <w:t>Então antes de s</w:t>
      </w:r>
      <w:r w:rsidR="008B2D2F" w:rsidRPr="00CD31A1">
        <w:rPr>
          <w:szCs w:val="24"/>
        </w:rPr>
        <w:t>e</w:t>
      </w:r>
      <w:r w:rsidR="003A2273" w:rsidRPr="00CD31A1">
        <w:rPr>
          <w:szCs w:val="24"/>
        </w:rPr>
        <w:t xml:space="preserve"> criar </w:t>
      </w:r>
      <w:r w:rsidR="0009641E" w:rsidRPr="00CD31A1">
        <w:rPr>
          <w:szCs w:val="24"/>
        </w:rPr>
        <w:t>um Objeto tem</w:t>
      </w:r>
      <w:r w:rsidR="003A2273" w:rsidRPr="00CD31A1">
        <w:rPr>
          <w:szCs w:val="24"/>
        </w:rPr>
        <w:t xml:space="preserve"> que</w:t>
      </w:r>
      <w:r w:rsidR="0009641E" w:rsidRPr="00CD31A1">
        <w:rPr>
          <w:szCs w:val="24"/>
        </w:rPr>
        <w:t xml:space="preserve"> se definir </w:t>
      </w:r>
      <w:r w:rsidR="003A2273" w:rsidRPr="00CD31A1">
        <w:rPr>
          <w:szCs w:val="24"/>
        </w:rPr>
        <w:t>a Classe.</w:t>
      </w:r>
    </w:p>
    <w:p w:rsidR="00D5751E" w:rsidRPr="00532AA9" w:rsidRDefault="00707DA3" w:rsidP="00532AA9">
      <w:pPr>
        <w:pStyle w:val="PargrafoTexto"/>
        <w:rPr>
          <w:szCs w:val="24"/>
        </w:rPr>
      </w:pPr>
      <w:r w:rsidRPr="00CD31A1">
        <w:rPr>
          <w:szCs w:val="24"/>
        </w:rPr>
        <w:t xml:space="preserve">Em Java a </w:t>
      </w:r>
      <w:r w:rsidR="002A6EA0" w:rsidRPr="00CD31A1">
        <w:rPr>
          <w:szCs w:val="24"/>
        </w:rPr>
        <w:t>definição de uma classe fica</w:t>
      </w:r>
      <w:r w:rsidR="000B00D7" w:rsidRPr="00CD31A1">
        <w:rPr>
          <w:szCs w:val="24"/>
        </w:rPr>
        <w:t>ria</w:t>
      </w:r>
      <w:r w:rsidRPr="00CD31A1">
        <w:rPr>
          <w:szCs w:val="24"/>
        </w:rPr>
        <w:t xml:space="preserve"> assim:</w:t>
      </w:r>
    </w:p>
    <w:p w:rsidR="002A6EA0" w:rsidRPr="00CD31A1" w:rsidRDefault="00CF74A0" w:rsidP="00CF74A0">
      <w:pPr>
        <w:pStyle w:val="Legenda"/>
        <w:rPr>
          <w:sz w:val="24"/>
          <w:szCs w:val="24"/>
        </w:rPr>
      </w:pPr>
      <w:bookmarkStart w:id="59" w:name="_Toc468534332"/>
      <w:r w:rsidRPr="00CD31A1">
        <w:rPr>
          <w:sz w:val="24"/>
          <w:szCs w:val="24"/>
        </w:rPr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="005E7B2C" w:rsidRPr="00CD31A1">
        <w:rPr>
          <w:sz w:val="24"/>
          <w:szCs w:val="24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3</w:t>
      </w:r>
      <w:r w:rsidR="004E6CC9" w:rsidRPr="00CD31A1">
        <w:rPr>
          <w:sz w:val="24"/>
          <w:szCs w:val="24"/>
        </w:rPr>
        <w:fldChar w:fldCharType="end"/>
      </w:r>
      <w:r w:rsidRPr="00CD31A1">
        <w:rPr>
          <w:sz w:val="24"/>
          <w:szCs w:val="24"/>
        </w:rPr>
        <w:t>: Classe Carro</w:t>
      </w:r>
      <w:bookmarkEnd w:id="59"/>
    </w:p>
    <w:p w:rsidR="00374900" w:rsidRDefault="00E02CE2" w:rsidP="00374900">
      <w:pPr>
        <w:pStyle w:val="Legenda"/>
      </w:pPr>
      <w:r>
        <w:rPr>
          <w:noProof/>
        </w:rPr>
        <w:drawing>
          <wp:inline distT="0" distB="0" distL="0" distR="0">
            <wp:extent cx="5760085" cy="6844667"/>
            <wp:effectExtent l="19050" t="0" r="0" b="0"/>
            <wp:docPr id="8" name="Imagem 6" descr="C:\Users\orm\Pictures\imgTCC\Classe Carro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rm\Pictures\imgTCC\Classe Carro0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844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900" w:rsidRPr="00CD31A1" w:rsidRDefault="009D14F6" w:rsidP="00374900">
      <w:pPr>
        <w:pStyle w:val="Legenda"/>
        <w:rPr>
          <w:sz w:val="24"/>
          <w:szCs w:val="24"/>
        </w:rPr>
      </w:pPr>
      <w:r w:rsidRPr="00CD31A1">
        <w:rPr>
          <w:sz w:val="24"/>
          <w:szCs w:val="24"/>
        </w:rPr>
        <w:t>FONTE: Elaborada pelo autor</w:t>
      </w:r>
    </w:p>
    <w:p w:rsidR="00BE6782" w:rsidRDefault="000C5764" w:rsidP="006A45A8">
      <w:pPr>
        <w:rPr>
          <w:szCs w:val="24"/>
        </w:rPr>
      </w:pPr>
      <w:r w:rsidRPr="00CD31A1">
        <w:rPr>
          <w:szCs w:val="24"/>
        </w:rPr>
        <w:lastRenderedPageBreak/>
        <w:t xml:space="preserve">Na </w:t>
      </w:r>
      <w:r w:rsidR="003A799E" w:rsidRPr="00CD31A1">
        <w:rPr>
          <w:szCs w:val="24"/>
        </w:rPr>
        <w:t>Figur</w:t>
      </w:r>
      <w:r w:rsidR="00EB1F09" w:rsidRPr="00CD31A1">
        <w:rPr>
          <w:szCs w:val="24"/>
        </w:rPr>
        <w:t>a acima</w:t>
      </w:r>
      <w:r w:rsidRPr="00CD31A1">
        <w:rPr>
          <w:szCs w:val="24"/>
        </w:rPr>
        <w:t xml:space="preserve"> t</w:t>
      </w:r>
      <w:r w:rsidR="00BE6782" w:rsidRPr="00CD31A1">
        <w:rPr>
          <w:szCs w:val="24"/>
        </w:rPr>
        <w:t>emos</w:t>
      </w:r>
      <w:r w:rsidRPr="00CD31A1">
        <w:rPr>
          <w:szCs w:val="24"/>
        </w:rPr>
        <w:t xml:space="preserve"> a Classe Carro</w:t>
      </w:r>
      <w:r w:rsidR="00B83C6B" w:rsidRPr="00CD31A1">
        <w:rPr>
          <w:szCs w:val="24"/>
        </w:rPr>
        <w:t xml:space="preserve"> com os seguintes</w:t>
      </w:r>
      <w:r w:rsidR="00BE6782" w:rsidRPr="00CD31A1">
        <w:rPr>
          <w:szCs w:val="24"/>
        </w:rPr>
        <w:t xml:space="preserve"> atributos</w:t>
      </w:r>
      <w:r w:rsidR="0091124A" w:rsidRPr="00CD31A1">
        <w:rPr>
          <w:szCs w:val="24"/>
        </w:rPr>
        <w:t xml:space="preserve"> e métodos</w:t>
      </w:r>
      <w:r w:rsidR="00B83C6B" w:rsidRPr="00CD31A1">
        <w:rPr>
          <w:szCs w:val="24"/>
        </w:rPr>
        <w:t>:</w:t>
      </w:r>
      <w:r w:rsidR="00A605E8" w:rsidRPr="00CD31A1">
        <w:rPr>
          <w:szCs w:val="24"/>
        </w:rPr>
        <w:t xml:space="preserve"> atributo</w:t>
      </w:r>
      <w:r w:rsidR="00BE6782" w:rsidRPr="00CD31A1">
        <w:rPr>
          <w:szCs w:val="24"/>
        </w:rPr>
        <w:t xml:space="preserve"> cor, </w:t>
      </w:r>
      <w:r w:rsidR="00A605E8" w:rsidRPr="00CD31A1">
        <w:rPr>
          <w:szCs w:val="24"/>
        </w:rPr>
        <w:t xml:space="preserve">atributo </w:t>
      </w:r>
      <w:r w:rsidR="00BE6782" w:rsidRPr="00CD31A1">
        <w:rPr>
          <w:szCs w:val="24"/>
        </w:rPr>
        <w:t>qtdPortas e</w:t>
      </w:r>
      <w:r w:rsidR="00A605E8" w:rsidRPr="00CD31A1">
        <w:rPr>
          <w:szCs w:val="24"/>
        </w:rPr>
        <w:t xml:space="preserve"> atributo</w:t>
      </w:r>
      <w:r w:rsidR="00BE6782" w:rsidRPr="00CD31A1">
        <w:rPr>
          <w:szCs w:val="24"/>
        </w:rPr>
        <w:t xml:space="preserve"> tetoSolar</w:t>
      </w:r>
      <w:r w:rsidR="00A605E8" w:rsidRPr="00CD31A1">
        <w:rPr>
          <w:szCs w:val="24"/>
        </w:rPr>
        <w:t>, método</w:t>
      </w:r>
      <w:r w:rsidR="00BE6782" w:rsidRPr="00CD31A1">
        <w:rPr>
          <w:szCs w:val="24"/>
        </w:rPr>
        <w:t xml:space="preserve"> andarParaFrente, </w:t>
      </w:r>
      <w:r w:rsidR="00A605E8" w:rsidRPr="00CD31A1">
        <w:rPr>
          <w:szCs w:val="24"/>
        </w:rPr>
        <w:t xml:space="preserve">método </w:t>
      </w:r>
      <w:r w:rsidR="00BE6782" w:rsidRPr="00CD31A1">
        <w:rPr>
          <w:szCs w:val="24"/>
        </w:rPr>
        <w:t>andarParaTras e</w:t>
      </w:r>
      <w:r w:rsidR="00A605E8" w:rsidRPr="00CD31A1">
        <w:rPr>
          <w:szCs w:val="24"/>
        </w:rPr>
        <w:t xml:space="preserve"> método status</w:t>
      </w:r>
      <w:r w:rsidR="00BE6782" w:rsidRPr="00CD31A1">
        <w:rPr>
          <w:szCs w:val="24"/>
        </w:rPr>
        <w:t>.</w:t>
      </w:r>
      <w:r w:rsidR="006A45A8" w:rsidRPr="00CD31A1">
        <w:rPr>
          <w:szCs w:val="24"/>
        </w:rPr>
        <w:t xml:space="preserve"> E</w:t>
      </w:r>
      <w:r w:rsidR="00BE6782" w:rsidRPr="00CD31A1">
        <w:rPr>
          <w:szCs w:val="24"/>
        </w:rPr>
        <w:t xml:space="preserve"> </w:t>
      </w:r>
      <w:r w:rsidR="006A45A8" w:rsidRPr="00CD31A1">
        <w:rPr>
          <w:szCs w:val="24"/>
        </w:rPr>
        <w:t xml:space="preserve">ao mandar executar a aplicação, a máquina virtual Java, procura pelo bloco </w:t>
      </w:r>
      <w:r w:rsidR="006A45A8" w:rsidRPr="00CD31A1">
        <w:rPr>
          <w:b/>
          <w:i/>
          <w:szCs w:val="24"/>
        </w:rPr>
        <w:t>main</w:t>
      </w:r>
      <w:r w:rsidR="006A45A8" w:rsidRPr="00CD31A1">
        <w:rPr>
          <w:szCs w:val="24"/>
        </w:rPr>
        <w:t xml:space="preserve"> (principal) onde todo o conteúdo que estiver dentro do corpo (das chaves) será executado, assi</w:t>
      </w:r>
      <w:r w:rsidR="001143EF" w:rsidRPr="00CD31A1">
        <w:rPr>
          <w:szCs w:val="24"/>
        </w:rPr>
        <w:t>m fazendo a aplicação funcionar.</w:t>
      </w:r>
    </w:p>
    <w:p w:rsidR="001250CA" w:rsidRPr="00CD31A1" w:rsidRDefault="001250CA" w:rsidP="006A45A8">
      <w:pPr>
        <w:rPr>
          <w:szCs w:val="24"/>
        </w:rPr>
      </w:pPr>
    </w:p>
    <w:p w:rsidR="00CF74A0" w:rsidRPr="00CD31A1" w:rsidRDefault="00CF74A0" w:rsidP="00CF74A0">
      <w:pPr>
        <w:pStyle w:val="Legenda"/>
        <w:keepNext/>
        <w:rPr>
          <w:sz w:val="24"/>
          <w:szCs w:val="24"/>
        </w:rPr>
      </w:pPr>
      <w:bookmarkStart w:id="60" w:name="_Toc468534333"/>
      <w:r w:rsidRPr="00CD31A1">
        <w:rPr>
          <w:sz w:val="24"/>
          <w:szCs w:val="24"/>
        </w:rPr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="005E7B2C" w:rsidRPr="00CD31A1">
        <w:rPr>
          <w:sz w:val="24"/>
          <w:szCs w:val="24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4</w:t>
      </w:r>
      <w:r w:rsidR="004E6CC9" w:rsidRPr="00CD31A1">
        <w:rPr>
          <w:sz w:val="24"/>
          <w:szCs w:val="24"/>
        </w:rPr>
        <w:fldChar w:fldCharType="end"/>
      </w:r>
      <w:r w:rsidRPr="00CD31A1">
        <w:rPr>
          <w:sz w:val="24"/>
          <w:szCs w:val="24"/>
        </w:rPr>
        <w:t>: Método principal</w:t>
      </w:r>
      <w:r w:rsidR="000245CD">
        <w:rPr>
          <w:sz w:val="24"/>
          <w:szCs w:val="24"/>
        </w:rPr>
        <w:t xml:space="preserve"> da</w:t>
      </w:r>
      <w:r w:rsidRPr="00CD31A1">
        <w:rPr>
          <w:sz w:val="24"/>
          <w:szCs w:val="24"/>
        </w:rPr>
        <w:t xml:space="preserve"> Classe Carro</w:t>
      </w:r>
      <w:bookmarkEnd w:id="60"/>
    </w:p>
    <w:p w:rsidR="00AE6ACE" w:rsidRDefault="000245CD" w:rsidP="00AE6ACE">
      <w:pPr>
        <w:pStyle w:val="Legenda"/>
      </w:pPr>
      <w:r>
        <w:rPr>
          <w:noProof/>
        </w:rPr>
        <w:drawing>
          <wp:inline distT="0" distB="0" distL="0" distR="0">
            <wp:extent cx="5760085" cy="1409611"/>
            <wp:effectExtent l="19050" t="0" r="0" b="0"/>
            <wp:docPr id="13" name="Imagem 4" descr="C:\Users\orm\Pictures\imgTCC\Classe Carro02-HERB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rm\Pictures\imgTCC\Classe Carro02-HERBI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09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ACE" w:rsidRDefault="009D14F6" w:rsidP="00B02A24">
      <w:pPr>
        <w:pStyle w:val="Legenda"/>
        <w:rPr>
          <w:sz w:val="24"/>
          <w:szCs w:val="24"/>
        </w:rPr>
      </w:pPr>
      <w:r w:rsidRPr="00CD31A1">
        <w:rPr>
          <w:sz w:val="24"/>
          <w:szCs w:val="24"/>
        </w:rPr>
        <w:t>FONTE: Elaborada pelo autor</w:t>
      </w:r>
    </w:p>
    <w:p w:rsidR="001250CA" w:rsidRPr="001250CA" w:rsidRDefault="001250CA" w:rsidP="001250CA"/>
    <w:p w:rsidR="007875B0" w:rsidRDefault="007875B0" w:rsidP="006A45A8">
      <w:pPr>
        <w:rPr>
          <w:szCs w:val="24"/>
        </w:rPr>
      </w:pPr>
      <w:r w:rsidRPr="00CD31A1">
        <w:rPr>
          <w:szCs w:val="24"/>
        </w:rPr>
        <w:t xml:space="preserve">E o que </w:t>
      </w:r>
      <w:r w:rsidR="00B370C3" w:rsidRPr="00CD31A1">
        <w:rPr>
          <w:szCs w:val="24"/>
        </w:rPr>
        <w:t>acontece</w:t>
      </w:r>
      <w:r w:rsidR="00AE6ACE" w:rsidRPr="00CD31A1">
        <w:rPr>
          <w:szCs w:val="24"/>
        </w:rPr>
        <w:t xml:space="preserve"> ao ser executada a aplicação é</w:t>
      </w:r>
      <w:r w:rsidR="00B02A24" w:rsidRPr="00CD31A1">
        <w:rPr>
          <w:szCs w:val="24"/>
        </w:rPr>
        <w:t xml:space="preserve"> o seguinte</w:t>
      </w:r>
      <w:r w:rsidR="00AE6ACE" w:rsidRPr="00CD31A1">
        <w:rPr>
          <w:szCs w:val="24"/>
        </w:rPr>
        <w:t>:</w:t>
      </w:r>
    </w:p>
    <w:p w:rsidR="001250CA" w:rsidRPr="00CD31A1" w:rsidRDefault="001250CA" w:rsidP="006A45A8">
      <w:pPr>
        <w:rPr>
          <w:szCs w:val="24"/>
        </w:rPr>
      </w:pPr>
    </w:p>
    <w:p w:rsidR="007875B0" w:rsidRPr="00CD31A1" w:rsidRDefault="00CF74A0" w:rsidP="00CF74A0">
      <w:pPr>
        <w:pStyle w:val="Legenda"/>
        <w:rPr>
          <w:sz w:val="24"/>
          <w:szCs w:val="24"/>
        </w:rPr>
      </w:pPr>
      <w:bookmarkStart w:id="61" w:name="_Toc468534334"/>
      <w:r w:rsidRPr="00CD31A1">
        <w:rPr>
          <w:sz w:val="24"/>
          <w:szCs w:val="24"/>
        </w:rPr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="005E7B2C" w:rsidRPr="00CD31A1">
        <w:rPr>
          <w:sz w:val="24"/>
          <w:szCs w:val="24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5</w:t>
      </w:r>
      <w:r w:rsidR="004E6CC9" w:rsidRPr="00CD31A1">
        <w:rPr>
          <w:sz w:val="24"/>
          <w:szCs w:val="24"/>
        </w:rPr>
        <w:fldChar w:fldCharType="end"/>
      </w:r>
      <w:r w:rsidR="007875B0" w:rsidRPr="00CD31A1">
        <w:rPr>
          <w:sz w:val="24"/>
          <w:szCs w:val="24"/>
        </w:rPr>
        <w:t xml:space="preserve">: </w:t>
      </w:r>
      <w:r w:rsidR="00D350DB">
        <w:rPr>
          <w:sz w:val="24"/>
          <w:szCs w:val="24"/>
        </w:rPr>
        <w:t>Visualização</w:t>
      </w:r>
      <w:r w:rsidR="007875B0" w:rsidRPr="00CD31A1">
        <w:rPr>
          <w:sz w:val="24"/>
          <w:szCs w:val="24"/>
        </w:rPr>
        <w:t xml:space="preserve"> das instruções passadas ao objeto </w:t>
      </w:r>
      <w:r w:rsidR="001250CA">
        <w:rPr>
          <w:sz w:val="24"/>
          <w:szCs w:val="24"/>
        </w:rPr>
        <w:t>h</w:t>
      </w:r>
      <w:r w:rsidR="001250CA" w:rsidRPr="001250CA">
        <w:rPr>
          <w:sz w:val="24"/>
          <w:szCs w:val="24"/>
        </w:rPr>
        <w:t>erbie</w:t>
      </w:r>
      <w:bookmarkEnd w:id="61"/>
    </w:p>
    <w:p w:rsidR="007875B0" w:rsidRPr="00B02A24" w:rsidRDefault="000245CD" w:rsidP="001250CA">
      <w:pPr>
        <w:pStyle w:val="Legenda"/>
      </w:pPr>
      <w:r>
        <w:rPr>
          <w:noProof/>
        </w:rPr>
        <w:drawing>
          <wp:inline distT="0" distB="0" distL="0" distR="0">
            <wp:extent cx="5057775" cy="1552575"/>
            <wp:effectExtent l="19050" t="0" r="9525" b="0"/>
            <wp:docPr id="28" name="Imagem 5" descr="C:\Users\orm\Pictures\imgTCC\Classe Carro-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rm\Pictures\imgTCC\Classe Carro-RUN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77C" w:rsidRPr="00CD31A1" w:rsidRDefault="009D14F6" w:rsidP="00574D25">
      <w:pPr>
        <w:pStyle w:val="Legenda"/>
        <w:rPr>
          <w:sz w:val="24"/>
          <w:szCs w:val="24"/>
        </w:rPr>
      </w:pPr>
      <w:r w:rsidRPr="00CD31A1">
        <w:rPr>
          <w:sz w:val="24"/>
          <w:szCs w:val="24"/>
        </w:rPr>
        <w:t>FONTE: Elaborada pelo autor</w:t>
      </w:r>
    </w:p>
    <w:p w:rsidR="00ED0AD6" w:rsidRPr="00CD31A1" w:rsidRDefault="00ED0AD6" w:rsidP="00ED0AD6">
      <w:pPr>
        <w:rPr>
          <w:szCs w:val="24"/>
        </w:rPr>
      </w:pPr>
    </w:p>
    <w:p w:rsidR="00266FD0" w:rsidRDefault="00266FD0">
      <w:pPr>
        <w:autoSpaceDE/>
        <w:autoSpaceDN/>
        <w:adjustRightInd/>
        <w:spacing w:line="240" w:lineRule="auto"/>
        <w:ind w:firstLine="0"/>
        <w:jc w:val="left"/>
        <w:rPr>
          <w:rFonts w:cs="Arial"/>
          <w:b/>
          <w:bCs/>
          <w:caps/>
          <w:kern w:val="32"/>
          <w:szCs w:val="24"/>
        </w:rPr>
      </w:pPr>
      <w:bookmarkStart w:id="62" w:name="_Toc347931676"/>
      <w:r>
        <w:rPr>
          <w:szCs w:val="24"/>
        </w:rPr>
        <w:br w:type="page"/>
      </w:r>
    </w:p>
    <w:p w:rsidR="00635AAD" w:rsidRPr="00CD31A1" w:rsidRDefault="00BA4508" w:rsidP="00ED0AD6">
      <w:pPr>
        <w:pStyle w:val="Ttulo1"/>
        <w:rPr>
          <w:szCs w:val="24"/>
        </w:rPr>
      </w:pPr>
      <w:bookmarkStart w:id="63" w:name="_Toc468534369"/>
      <w:r w:rsidRPr="00CD31A1">
        <w:rPr>
          <w:szCs w:val="24"/>
        </w:rPr>
        <w:lastRenderedPageBreak/>
        <w:t>DESENVOLVIMENTO</w:t>
      </w:r>
      <w:bookmarkEnd w:id="62"/>
      <w:bookmarkEnd w:id="63"/>
    </w:p>
    <w:p w:rsidR="00A930E8" w:rsidRPr="00CD31A1" w:rsidRDefault="004F6801" w:rsidP="004F6801">
      <w:pPr>
        <w:pStyle w:val="Ttulo1"/>
        <w:rPr>
          <w:szCs w:val="24"/>
        </w:rPr>
      </w:pPr>
      <w:bookmarkStart w:id="64" w:name="_Toc468534370"/>
      <w:r w:rsidRPr="00CD31A1">
        <w:rPr>
          <w:szCs w:val="24"/>
        </w:rPr>
        <w:t>2</w:t>
      </w:r>
      <w:r w:rsidR="00266FD0">
        <w:rPr>
          <w:szCs w:val="24"/>
        </w:rPr>
        <w:t xml:space="preserve"> DESCRIÇão</w:t>
      </w:r>
      <w:r w:rsidR="00F16472" w:rsidRPr="00CD31A1">
        <w:rPr>
          <w:szCs w:val="24"/>
        </w:rPr>
        <w:t xml:space="preserve"> </w:t>
      </w:r>
      <w:r w:rsidR="00480979" w:rsidRPr="00CD31A1">
        <w:rPr>
          <w:szCs w:val="24"/>
        </w:rPr>
        <w:t>DO JOGO ICARUS LABYRINTHUS</w:t>
      </w:r>
      <w:bookmarkEnd w:id="64"/>
    </w:p>
    <w:p w:rsidR="00F16472" w:rsidRPr="00CD31A1" w:rsidRDefault="000E389E" w:rsidP="00F16472">
      <w:pPr>
        <w:pStyle w:val="Ttulo2"/>
        <w:rPr>
          <w:szCs w:val="24"/>
        </w:rPr>
      </w:pPr>
      <w:bookmarkStart w:id="65" w:name="_Toc468534371"/>
      <w:r w:rsidRPr="00CD31A1">
        <w:rPr>
          <w:szCs w:val="24"/>
        </w:rPr>
        <w:t>2.1</w:t>
      </w:r>
      <w:r w:rsidR="00726920" w:rsidRPr="00CD31A1">
        <w:rPr>
          <w:szCs w:val="24"/>
        </w:rPr>
        <w:t xml:space="preserve"> </w:t>
      </w:r>
      <w:r w:rsidR="0007158C" w:rsidRPr="00CD31A1">
        <w:rPr>
          <w:szCs w:val="24"/>
        </w:rPr>
        <w:t>desafio</w:t>
      </w:r>
      <w:r w:rsidR="00F16472" w:rsidRPr="00CD31A1">
        <w:rPr>
          <w:szCs w:val="24"/>
        </w:rPr>
        <w:t xml:space="preserve"> do jogo</w:t>
      </w:r>
      <w:bookmarkEnd w:id="65"/>
    </w:p>
    <w:p w:rsidR="00405DA1" w:rsidRDefault="0062173A" w:rsidP="002F4040">
      <w:pPr>
        <w:rPr>
          <w:szCs w:val="24"/>
        </w:rPr>
      </w:pPr>
      <w:r w:rsidRPr="00CD31A1">
        <w:rPr>
          <w:szCs w:val="24"/>
        </w:rPr>
        <w:t xml:space="preserve">O jogo tem como </w:t>
      </w:r>
      <w:r w:rsidR="003C58A0" w:rsidRPr="00CD31A1">
        <w:rPr>
          <w:szCs w:val="24"/>
        </w:rPr>
        <w:t>cenário</w:t>
      </w:r>
      <w:r w:rsidRPr="00CD31A1">
        <w:rPr>
          <w:szCs w:val="24"/>
        </w:rPr>
        <w:t xml:space="preserve"> um labirinto</w:t>
      </w:r>
      <w:r w:rsidR="002E7FB9" w:rsidRPr="00CD31A1">
        <w:rPr>
          <w:szCs w:val="24"/>
        </w:rPr>
        <w:t xml:space="preserve"> que</w:t>
      </w:r>
      <w:r w:rsidRPr="00CD31A1">
        <w:rPr>
          <w:szCs w:val="24"/>
        </w:rPr>
        <w:t xml:space="preserve"> </w:t>
      </w:r>
      <w:r w:rsidR="002E7FB9" w:rsidRPr="00CD31A1">
        <w:rPr>
          <w:szCs w:val="24"/>
        </w:rPr>
        <w:t xml:space="preserve">é constituído por um conjunto de percursos intrincados, criados com a intenção de desorientar </w:t>
      </w:r>
      <w:r w:rsidR="00EA3643" w:rsidRPr="00CD31A1">
        <w:rPr>
          <w:szCs w:val="24"/>
        </w:rPr>
        <w:t xml:space="preserve">o jogador que tenta </w:t>
      </w:r>
      <w:r w:rsidR="00901859" w:rsidRPr="00CD31A1">
        <w:rPr>
          <w:szCs w:val="24"/>
        </w:rPr>
        <w:t>resolve-lo.</w:t>
      </w:r>
      <w:r w:rsidR="0007158C" w:rsidRPr="00CD31A1">
        <w:rPr>
          <w:szCs w:val="24"/>
        </w:rPr>
        <w:t xml:space="preserve"> O desafio maior está em</w:t>
      </w:r>
      <w:r w:rsidR="00796C1F" w:rsidRPr="00CD31A1">
        <w:rPr>
          <w:szCs w:val="24"/>
        </w:rPr>
        <w:t xml:space="preserve"> levar o ponto azul até </w:t>
      </w:r>
      <w:r w:rsidR="002916B3" w:rsidRPr="00CD31A1">
        <w:rPr>
          <w:szCs w:val="24"/>
        </w:rPr>
        <w:t>o ponto verde que representa a saída</w:t>
      </w:r>
      <w:r w:rsidR="00796C1F" w:rsidRPr="00CD31A1">
        <w:rPr>
          <w:szCs w:val="24"/>
        </w:rPr>
        <w:t xml:space="preserve"> do labirinto</w:t>
      </w:r>
      <w:r w:rsidR="002E7FB9" w:rsidRPr="00CD31A1">
        <w:rPr>
          <w:szCs w:val="24"/>
        </w:rPr>
        <w:t>.</w:t>
      </w:r>
    </w:p>
    <w:p w:rsidR="00934383" w:rsidRPr="002F4040" w:rsidRDefault="00934383" w:rsidP="002F4040">
      <w:pPr>
        <w:rPr>
          <w:szCs w:val="24"/>
        </w:rPr>
      </w:pPr>
    </w:p>
    <w:p w:rsidR="002E7FB9" w:rsidRPr="00CD31A1" w:rsidRDefault="00F83D73" w:rsidP="00623974">
      <w:pPr>
        <w:pStyle w:val="Legenda"/>
        <w:rPr>
          <w:sz w:val="24"/>
          <w:szCs w:val="24"/>
        </w:rPr>
      </w:pPr>
      <w:bookmarkStart w:id="66" w:name="_Toc468534335"/>
      <w:r w:rsidRPr="00CD31A1">
        <w:rPr>
          <w:sz w:val="24"/>
          <w:szCs w:val="24"/>
        </w:rPr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="005E7B2C" w:rsidRPr="00CD31A1">
        <w:rPr>
          <w:sz w:val="24"/>
          <w:szCs w:val="24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6</w:t>
      </w:r>
      <w:r w:rsidR="004E6CC9" w:rsidRPr="00CD31A1">
        <w:rPr>
          <w:sz w:val="24"/>
          <w:szCs w:val="24"/>
        </w:rPr>
        <w:fldChar w:fldCharType="end"/>
      </w:r>
      <w:r w:rsidR="002E7FB9" w:rsidRPr="00CD31A1">
        <w:rPr>
          <w:sz w:val="24"/>
          <w:szCs w:val="24"/>
        </w:rPr>
        <w:t xml:space="preserve">: </w:t>
      </w:r>
      <w:r w:rsidR="006F039D" w:rsidRPr="00CD31A1">
        <w:rPr>
          <w:sz w:val="24"/>
          <w:szCs w:val="24"/>
        </w:rPr>
        <w:t xml:space="preserve">Um dos </w:t>
      </w:r>
      <w:r w:rsidR="00FE2994" w:rsidRPr="00CD31A1">
        <w:rPr>
          <w:sz w:val="24"/>
          <w:szCs w:val="24"/>
        </w:rPr>
        <w:t>cenários</w:t>
      </w:r>
      <w:r w:rsidR="00161D85" w:rsidRPr="00CD31A1">
        <w:rPr>
          <w:sz w:val="24"/>
          <w:szCs w:val="24"/>
        </w:rPr>
        <w:t xml:space="preserve"> do j</w:t>
      </w:r>
      <w:r w:rsidR="003C58A0" w:rsidRPr="00CD31A1">
        <w:rPr>
          <w:sz w:val="24"/>
          <w:szCs w:val="24"/>
        </w:rPr>
        <w:t>ogo</w:t>
      </w:r>
      <w:bookmarkEnd w:id="66"/>
    </w:p>
    <w:p w:rsidR="003C58A0" w:rsidRDefault="00607256" w:rsidP="00FE2994">
      <w:pPr>
        <w:pStyle w:val="Legenda"/>
      </w:pPr>
      <w:r>
        <w:rPr>
          <w:noProof/>
        </w:rPr>
        <w:drawing>
          <wp:inline distT="0" distB="0" distL="0" distR="0">
            <wp:extent cx="4309745" cy="4540250"/>
            <wp:effectExtent l="19050" t="0" r="0" b="0"/>
            <wp:docPr id="36" name="Imagem 26" descr="C:\Users\orm\Pictures\imgTCC\Tela Cen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orm\Pictures\imgTCC\Tela Cenario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454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8A0" w:rsidRPr="00CD31A1" w:rsidRDefault="009D14F6" w:rsidP="00B20E13">
      <w:pPr>
        <w:pStyle w:val="Legenda"/>
        <w:rPr>
          <w:color w:val="000000" w:themeColor="text1"/>
          <w:sz w:val="24"/>
          <w:szCs w:val="24"/>
        </w:rPr>
      </w:pPr>
      <w:r w:rsidRPr="00CD31A1">
        <w:rPr>
          <w:color w:val="000000" w:themeColor="text1"/>
          <w:sz w:val="24"/>
          <w:szCs w:val="24"/>
        </w:rPr>
        <w:t>FONTE: Elaborada pelo autor</w:t>
      </w:r>
    </w:p>
    <w:p w:rsidR="002E7FB9" w:rsidRPr="00CD31A1" w:rsidRDefault="00F952DE" w:rsidP="008E3268">
      <w:pPr>
        <w:pStyle w:val="Ttulo2"/>
        <w:rPr>
          <w:szCs w:val="24"/>
        </w:rPr>
      </w:pPr>
      <w:bookmarkStart w:id="67" w:name="_Toc468534372"/>
      <w:r w:rsidRPr="00CD31A1">
        <w:rPr>
          <w:szCs w:val="24"/>
        </w:rPr>
        <w:lastRenderedPageBreak/>
        <w:t>2.2</w:t>
      </w:r>
      <w:r w:rsidR="008E3268" w:rsidRPr="00CD31A1">
        <w:rPr>
          <w:szCs w:val="24"/>
        </w:rPr>
        <w:t xml:space="preserve"> Regras do jogo</w:t>
      </w:r>
      <w:bookmarkEnd w:id="67"/>
    </w:p>
    <w:p w:rsidR="00D5751E" w:rsidRDefault="000C7B86" w:rsidP="00934383">
      <w:pPr>
        <w:rPr>
          <w:szCs w:val="24"/>
        </w:rPr>
      </w:pPr>
      <w:r w:rsidRPr="00CD31A1">
        <w:rPr>
          <w:szCs w:val="24"/>
        </w:rPr>
        <w:t>Como o ponto azul se movimenta constantemente em uma velocidade pré definida, o</w:t>
      </w:r>
      <w:r w:rsidR="00776BE9" w:rsidRPr="00CD31A1">
        <w:rPr>
          <w:szCs w:val="24"/>
        </w:rPr>
        <w:t xml:space="preserve"> jogador</w:t>
      </w:r>
      <w:r w:rsidRPr="00CD31A1">
        <w:rPr>
          <w:szCs w:val="24"/>
        </w:rPr>
        <w:t xml:space="preserve"> deve </w:t>
      </w:r>
      <w:r w:rsidR="00AD6B72" w:rsidRPr="00CD31A1">
        <w:rPr>
          <w:szCs w:val="24"/>
        </w:rPr>
        <w:t>direcioná-lo</w:t>
      </w:r>
      <w:r w:rsidRPr="00CD31A1">
        <w:rPr>
          <w:szCs w:val="24"/>
        </w:rPr>
        <w:t xml:space="preserve"> com as setas do teclado </w:t>
      </w:r>
      <w:r w:rsidR="00AD6B72" w:rsidRPr="00CD31A1">
        <w:rPr>
          <w:szCs w:val="24"/>
        </w:rPr>
        <w:t>até</w:t>
      </w:r>
      <w:r w:rsidR="00D0753F" w:rsidRPr="00CD31A1">
        <w:rPr>
          <w:szCs w:val="24"/>
        </w:rPr>
        <w:t xml:space="preserve"> </w:t>
      </w:r>
      <w:r w:rsidRPr="00CD31A1">
        <w:rPr>
          <w:szCs w:val="24"/>
        </w:rPr>
        <w:t xml:space="preserve">o ponto verde, entretanto </w:t>
      </w:r>
      <w:r w:rsidR="00776BE9" w:rsidRPr="00CD31A1">
        <w:rPr>
          <w:szCs w:val="24"/>
        </w:rPr>
        <w:t xml:space="preserve">não </w:t>
      </w:r>
      <w:r w:rsidR="00CF1745" w:rsidRPr="00CD31A1">
        <w:rPr>
          <w:szCs w:val="24"/>
        </w:rPr>
        <w:t>o podendo</w:t>
      </w:r>
      <w:r w:rsidR="00776BE9" w:rsidRPr="00CD31A1">
        <w:rPr>
          <w:szCs w:val="24"/>
        </w:rPr>
        <w:t xml:space="preserve"> </w:t>
      </w:r>
      <w:r w:rsidR="00CF1745" w:rsidRPr="00CD31A1">
        <w:rPr>
          <w:szCs w:val="24"/>
        </w:rPr>
        <w:t>deixar</w:t>
      </w:r>
      <w:r w:rsidR="00776BE9" w:rsidRPr="00CD31A1">
        <w:rPr>
          <w:szCs w:val="24"/>
        </w:rPr>
        <w:t xml:space="preserve"> encostar nas paredes vermelhas do cenário e nem sair for do</w:t>
      </w:r>
      <w:r w:rsidR="0007158C" w:rsidRPr="00CD31A1">
        <w:rPr>
          <w:szCs w:val="24"/>
        </w:rPr>
        <w:t xml:space="preserve"> mesmo, pois isso acarretar</w:t>
      </w:r>
      <w:r w:rsidR="00FC16E3" w:rsidRPr="00CD31A1">
        <w:rPr>
          <w:szCs w:val="24"/>
        </w:rPr>
        <w:t>á ao game over.</w:t>
      </w:r>
    </w:p>
    <w:p w:rsidR="00934383" w:rsidRPr="00934383" w:rsidRDefault="00934383" w:rsidP="00934383">
      <w:pPr>
        <w:rPr>
          <w:szCs w:val="24"/>
        </w:rPr>
      </w:pPr>
    </w:p>
    <w:p w:rsidR="00FC16E3" w:rsidRPr="00CD31A1" w:rsidRDefault="00814B10" w:rsidP="00814B10">
      <w:pPr>
        <w:pStyle w:val="Legenda"/>
        <w:rPr>
          <w:sz w:val="24"/>
          <w:szCs w:val="24"/>
        </w:rPr>
      </w:pPr>
      <w:bookmarkStart w:id="68" w:name="_Toc468534336"/>
      <w:r w:rsidRPr="00CD31A1">
        <w:rPr>
          <w:sz w:val="24"/>
          <w:szCs w:val="24"/>
        </w:rPr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="005E7B2C" w:rsidRPr="00CD31A1">
        <w:rPr>
          <w:sz w:val="24"/>
          <w:szCs w:val="24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7</w:t>
      </w:r>
      <w:r w:rsidR="004E6CC9" w:rsidRPr="00CD31A1">
        <w:rPr>
          <w:sz w:val="24"/>
          <w:szCs w:val="24"/>
        </w:rPr>
        <w:fldChar w:fldCharType="end"/>
      </w:r>
      <w:r w:rsidRPr="00CD31A1">
        <w:rPr>
          <w:sz w:val="24"/>
          <w:szCs w:val="24"/>
        </w:rPr>
        <w:t xml:space="preserve">: </w:t>
      </w:r>
      <w:r w:rsidR="00745B26" w:rsidRPr="00CD31A1">
        <w:rPr>
          <w:sz w:val="24"/>
          <w:szCs w:val="24"/>
        </w:rPr>
        <w:t>Um dos c</w:t>
      </w:r>
      <w:r w:rsidRPr="00CD31A1">
        <w:rPr>
          <w:sz w:val="24"/>
          <w:szCs w:val="24"/>
        </w:rPr>
        <w:t>enário</w:t>
      </w:r>
      <w:r w:rsidR="00745B26" w:rsidRPr="00CD31A1">
        <w:rPr>
          <w:sz w:val="24"/>
          <w:szCs w:val="24"/>
        </w:rPr>
        <w:t>s do</w:t>
      </w:r>
      <w:r w:rsidR="008E46E7" w:rsidRPr="00CD31A1">
        <w:rPr>
          <w:sz w:val="24"/>
          <w:szCs w:val="24"/>
        </w:rPr>
        <w:t xml:space="preserve"> </w:t>
      </w:r>
      <w:r w:rsidR="00A254A2" w:rsidRPr="00CD31A1">
        <w:rPr>
          <w:sz w:val="24"/>
          <w:szCs w:val="24"/>
        </w:rPr>
        <w:t>jogo</w:t>
      </w:r>
      <w:r w:rsidR="008E46E7" w:rsidRPr="00CD31A1">
        <w:rPr>
          <w:sz w:val="24"/>
          <w:szCs w:val="24"/>
        </w:rPr>
        <w:t xml:space="preserve"> com</w:t>
      </w:r>
      <w:r w:rsidR="002722D4" w:rsidRPr="00CD31A1">
        <w:rPr>
          <w:sz w:val="24"/>
          <w:szCs w:val="24"/>
        </w:rPr>
        <w:t xml:space="preserve"> </w:t>
      </w:r>
      <w:r w:rsidR="00607256" w:rsidRPr="00CD31A1">
        <w:rPr>
          <w:sz w:val="24"/>
          <w:szCs w:val="24"/>
        </w:rPr>
        <w:t>o</w:t>
      </w:r>
      <w:r w:rsidR="00405DA1" w:rsidRPr="00CD31A1">
        <w:rPr>
          <w:sz w:val="24"/>
          <w:szCs w:val="24"/>
        </w:rPr>
        <w:t xml:space="preserve">s </w:t>
      </w:r>
      <w:r w:rsidR="00971352">
        <w:rPr>
          <w:sz w:val="24"/>
          <w:szCs w:val="24"/>
        </w:rPr>
        <w:t>elementos ponto e saída</w:t>
      </w:r>
      <w:bookmarkEnd w:id="68"/>
    </w:p>
    <w:p w:rsidR="00814B10" w:rsidRDefault="00607256" w:rsidP="00814B10">
      <w:pPr>
        <w:pStyle w:val="Legenda"/>
      </w:pPr>
      <w:r w:rsidRPr="00607256">
        <w:rPr>
          <w:noProof/>
        </w:rPr>
        <w:drawing>
          <wp:inline distT="0" distB="0" distL="0" distR="0">
            <wp:extent cx="4312920" cy="4544695"/>
            <wp:effectExtent l="19050" t="0" r="0" b="0"/>
            <wp:docPr id="35" name="Imagem 23" descr="C:\Users\orm\Pictures\imgTCC\Tela Fase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orm\Pictures\imgTCC\Tela Fase0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454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B10" w:rsidRPr="00CD31A1" w:rsidRDefault="009D14F6" w:rsidP="00814B10">
      <w:pPr>
        <w:pStyle w:val="Legenda"/>
        <w:rPr>
          <w:color w:val="000000" w:themeColor="text1"/>
          <w:sz w:val="24"/>
          <w:szCs w:val="24"/>
        </w:rPr>
      </w:pPr>
      <w:r w:rsidRPr="00CD31A1">
        <w:rPr>
          <w:color w:val="000000" w:themeColor="text1"/>
          <w:sz w:val="24"/>
          <w:szCs w:val="24"/>
        </w:rPr>
        <w:t>FONTE: Elaborada pelo autor</w:t>
      </w:r>
    </w:p>
    <w:p w:rsidR="00814B10" w:rsidRPr="00CD31A1" w:rsidRDefault="00814B10" w:rsidP="00814B10">
      <w:pPr>
        <w:rPr>
          <w:szCs w:val="24"/>
        </w:rPr>
      </w:pPr>
    </w:p>
    <w:p w:rsidR="00934383" w:rsidRDefault="00934383">
      <w:pPr>
        <w:autoSpaceDE/>
        <w:autoSpaceDN/>
        <w:adjustRightInd/>
        <w:spacing w:line="240" w:lineRule="auto"/>
        <w:ind w:firstLine="0"/>
        <w:jc w:val="left"/>
        <w:rPr>
          <w:rFonts w:cs="Arial"/>
          <w:b/>
          <w:bCs/>
          <w:caps/>
          <w:kern w:val="32"/>
          <w:szCs w:val="24"/>
        </w:rPr>
      </w:pPr>
      <w:bookmarkStart w:id="69" w:name="_Toc347931677"/>
      <w:r>
        <w:rPr>
          <w:szCs w:val="24"/>
        </w:rPr>
        <w:br w:type="page"/>
      </w:r>
    </w:p>
    <w:p w:rsidR="00A962AE" w:rsidRPr="00CD31A1" w:rsidRDefault="001F4300" w:rsidP="000252C6">
      <w:pPr>
        <w:pStyle w:val="Ttulo1"/>
        <w:rPr>
          <w:szCs w:val="24"/>
        </w:rPr>
      </w:pPr>
      <w:bookmarkStart w:id="70" w:name="_Toc468534373"/>
      <w:r w:rsidRPr="00CD31A1">
        <w:rPr>
          <w:szCs w:val="24"/>
        </w:rPr>
        <w:lastRenderedPageBreak/>
        <w:t>3</w:t>
      </w:r>
      <w:r w:rsidR="00CF2481" w:rsidRPr="00CD31A1">
        <w:rPr>
          <w:szCs w:val="24"/>
        </w:rPr>
        <w:t xml:space="preserve"> </w:t>
      </w:r>
      <w:bookmarkEnd w:id="69"/>
      <w:r w:rsidR="00AB2D53" w:rsidRPr="00CD31A1">
        <w:rPr>
          <w:szCs w:val="24"/>
        </w:rPr>
        <w:t>classe</w:t>
      </w:r>
      <w:r w:rsidR="000252C6" w:rsidRPr="00CD31A1">
        <w:rPr>
          <w:szCs w:val="24"/>
        </w:rPr>
        <w:t xml:space="preserve"> cenário</w:t>
      </w:r>
      <w:r w:rsidR="00AB2D53" w:rsidRPr="00CD31A1">
        <w:rPr>
          <w:szCs w:val="24"/>
        </w:rPr>
        <w:t xml:space="preserve"> Jogo</w:t>
      </w:r>
      <w:bookmarkEnd w:id="70"/>
    </w:p>
    <w:p w:rsidR="00AB2D53" w:rsidRPr="00CD31A1" w:rsidRDefault="00AB2D53" w:rsidP="00AB2D53">
      <w:pPr>
        <w:rPr>
          <w:szCs w:val="24"/>
        </w:rPr>
      </w:pPr>
      <w:r w:rsidRPr="00CD31A1">
        <w:rPr>
          <w:szCs w:val="24"/>
        </w:rPr>
        <w:t>A</w:t>
      </w:r>
      <w:r w:rsidR="00FC1C1B" w:rsidRPr="00CD31A1">
        <w:rPr>
          <w:szCs w:val="24"/>
        </w:rPr>
        <w:t xml:space="preserve"> C</w:t>
      </w:r>
      <w:r w:rsidRPr="00CD31A1">
        <w:rPr>
          <w:szCs w:val="24"/>
        </w:rPr>
        <w:t xml:space="preserve">lasse Cenário Jogo é </w:t>
      </w:r>
      <w:r w:rsidR="000A7DA9" w:rsidRPr="00CD31A1">
        <w:rPr>
          <w:szCs w:val="24"/>
        </w:rPr>
        <w:t xml:space="preserve">responsável </w:t>
      </w:r>
      <w:r w:rsidR="00FC1C1B" w:rsidRPr="00CD31A1">
        <w:rPr>
          <w:szCs w:val="24"/>
        </w:rPr>
        <w:t>pela criação</w:t>
      </w:r>
      <w:r w:rsidR="000B00D7" w:rsidRPr="00CD31A1">
        <w:rPr>
          <w:szCs w:val="24"/>
        </w:rPr>
        <w:t xml:space="preserve"> e animação</w:t>
      </w:r>
      <w:r w:rsidR="00FC1C1B" w:rsidRPr="00CD31A1">
        <w:rPr>
          <w:szCs w:val="24"/>
        </w:rPr>
        <w:t xml:space="preserve"> do</w:t>
      </w:r>
      <w:r w:rsidR="001129D8" w:rsidRPr="00CD31A1">
        <w:rPr>
          <w:szCs w:val="24"/>
        </w:rPr>
        <w:t xml:space="preserve">s elementos </w:t>
      </w:r>
      <w:r w:rsidR="004B2313" w:rsidRPr="00CD31A1">
        <w:rPr>
          <w:szCs w:val="24"/>
        </w:rPr>
        <w:t>que o</w:t>
      </w:r>
      <w:r w:rsidR="00FC1C1B" w:rsidRPr="00CD31A1">
        <w:rPr>
          <w:szCs w:val="24"/>
        </w:rPr>
        <w:t xml:space="preserve"> cenário</w:t>
      </w:r>
      <w:r w:rsidR="001B1E45" w:rsidRPr="00CD31A1">
        <w:rPr>
          <w:szCs w:val="24"/>
        </w:rPr>
        <w:t xml:space="preserve"> </w:t>
      </w:r>
      <w:r w:rsidR="000A7DA9" w:rsidRPr="00CD31A1">
        <w:rPr>
          <w:szCs w:val="24"/>
        </w:rPr>
        <w:t>do jogo</w:t>
      </w:r>
      <w:r w:rsidR="004B2313" w:rsidRPr="00CD31A1">
        <w:rPr>
          <w:szCs w:val="24"/>
        </w:rPr>
        <w:t xml:space="preserve"> </w:t>
      </w:r>
      <w:r w:rsidR="000B00D7" w:rsidRPr="00CD31A1">
        <w:rPr>
          <w:szCs w:val="24"/>
        </w:rPr>
        <w:t>terá.</w:t>
      </w:r>
    </w:p>
    <w:p w:rsidR="00405DA1" w:rsidRPr="00934383" w:rsidRDefault="00AB2D53" w:rsidP="00934383">
      <w:pPr>
        <w:pStyle w:val="Ttulo2"/>
        <w:rPr>
          <w:szCs w:val="24"/>
        </w:rPr>
      </w:pPr>
      <w:bookmarkStart w:id="71" w:name="_Toc468534374"/>
      <w:r w:rsidRPr="00CD31A1">
        <w:rPr>
          <w:szCs w:val="24"/>
        </w:rPr>
        <w:t xml:space="preserve">3.1 </w:t>
      </w:r>
      <w:r w:rsidR="001B1E45" w:rsidRPr="00CD31A1">
        <w:rPr>
          <w:szCs w:val="24"/>
        </w:rPr>
        <w:t>os atributos</w:t>
      </w:r>
      <w:bookmarkEnd w:id="71"/>
    </w:p>
    <w:p w:rsidR="001B1E45" w:rsidRPr="00CD31A1" w:rsidRDefault="001B1E45" w:rsidP="001B1E45">
      <w:pPr>
        <w:pStyle w:val="Legenda"/>
        <w:rPr>
          <w:sz w:val="24"/>
          <w:szCs w:val="24"/>
        </w:rPr>
      </w:pPr>
      <w:bookmarkStart w:id="72" w:name="_Toc468534337"/>
      <w:r w:rsidRPr="00CD31A1">
        <w:rPr>
          <w:sz w:val="24"/>
          <w:szCs w:val="24"/>
        </w:rPr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="005E7B2C" w:rsidRPr="00CD31A1">
        <w:rPr>
          <w:sz w:val="24"/>
          <w:szCs w:val="24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8</w:t>
      </w:r>
      <w:r w:rsidR="004E6CC9" w:rsidRPr="00CD31A1">
        <w:rPr>
          <w:sz w:val="24"/>
          <w:szCs w:val="24"/>
        </w:rPr>
        <w:fldChar w:fldCharType="end"/>
      </w:r>
      <w:r w:rsidRPr="00CD31A1">
        <w:rPr>
          <w:sz w:val="24"/>
          <w:szCs w:val="24"/>
        </w:rPr>
        <w:t>: Atributos da Classe Cenário Jogo</w:t>
      </w:r>
      <w:bookmarkEnd w:id="72"/>
    </w:p>
    <w:p w:rsidR="001B1E45" w:rsidRDefault="001B1E45" w:rsidP="001B1E45">
      <w:pPr>
        <w:pStyle w:val="Legenda"/>
      </w:pPr>
      <w:r>
        <w:rPr>
          <w:noProof/>
        </w:rPr>
        <w:drawing>
          <wp:inline distT="0" distB="0" distL="0" distR="0">
            <wp:extent cx="5760085" cy="3308759"/>
            <wp:effectExtent l="19050" t="0" r="0" b="0"/>
            <wp:docPr id="1" name="Imagem 1" descr="C:\Users\orm\Pictures\imgTCC\Classe CenarioJogo-atribu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rm\Pictures\imgTCC\Classe CenarioJogo-atributo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08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E45" w:rsidRPr="00CD31A1" w:rsidRDefault="009D14F6" w:rsidP="001B1E45">
      <w:pPr>
        <w:pStyle w:val="Legenda"/>
        <w:rPr>
          <w:color w:val="000000" w:themeColor="text1"/>
          <w:sz w:val="24"/>
          <w:szCs w:val="24"/>
        </w:rPr>
      </w:pPr>
      <w:r w:rsidRPr="00CD31A1">
        <w:rPr>
          <w:color w:val="000000" w:themeColor="text1"/>
          <w:sz w:val="24"/>
          <w:szCs w:val="24"/>
        </w:rPr>
        <w:t>FONTE: Elaborada pelo autor</w:t>
      </w:r>
    </w:p>
    <w:p w:rsidR="004C3DED" w:rsidRPr="00CD31A1" w:rsidRDefault="001B1E45" w:rsidP="004C3DED">
      <w:pPr>
        <w:rPr>
          <w:szCs w:val="24"/>
        </w:rPr>
      </w:pPr>
      <w:r w:rsidRPr="00CD31A1">
        <w:rPr>
          <w:szCs w:val="24"/>
        </w:rPr>
        <w:t>Na Figura</w:t>
      </w:r>
      <w:r w:rsidR="00EB1F09" w:rsidRPr="00CD31A1">
        <w:rPr>
          <w:szCs w:val="24"/>
        </w:rPr>
        <w:t xml:space="preserve"> acima</w:t>
      </w:r>
      <w:r w:rsidR="009F79DF" w:rsidRPr="00CD31A1">
        <w:rPr>
          <w:szCs w:val="24"/>
        </w:rPr>
        <w:t xml:space="preserve"> </w:t>
      </w:r>
      <w:r w:rsidRPr="00CD31A1">
        <w:rPr>
          <w:szCs w:val="24"/>
        </w:rPr>
        <w:t>temos a declaração dos atributos</w:t>
      </w:r>
      <w:r w:rsidR="000B2F8F" w:rsidRPr="00CD31A1">
        <w:rPr>
          <w:szCs w:val="24"/>
        </w:rPr>
        <w:t xml:space="preserve"> e o método construtor</w:t>
      </w:r>
      <w:r w:rsidRPr="00CD31A1">
        <w:rPr>
          <w:szCs w:val="24"/>
        </w:rPr>
        <w:t xml:space="preserve"> da Classe Cenário Jogo, que se definem da seguinte forma:</w:t>
      </w:r>
      <w:r w:rsidR="00E05A7E" w:rsidRPr="00CD31A1">
        <w:rPr>
          <w:szCs w:val="24"/>
        </w:rPr>
        <w:t xml:space="preserve"> temos a constante Estado que define o estado do jogo, podendo</w:t>
      </w:r>
      <w:r w:rsidR="00CE7F63" w:rsidRPr="00CD31A1">
        <w:rPr>
          <w:szCs w:val="24"/>
        </w:rPr>
        <w:t>-o</w:t>
      </w:r>
      <w:r w:rsidR="00E05A7E" w:rsidRPr="00CD31A1">
        <w:rPr>
          <w:szCs w:val="24"/>
        </w:rPr>
        <w:t xml:space="preserve"> ser JOGANDO, GANHOU, </w:t>
      </w:r>
      <w:r w:rsidR="00CE7F63" w:rsidRPr="00CD31A1">
        <w:rPr>
          <w:szCs w:val="24"/>
        </w:rPr>
        <w:t>PERDEU, INICIO_ANIMACAO ou</w:t>
      </w:r>
      <w:r w:rsidR="00E05A7E" w:rsidRPr="00CD31A1">
        <w:rPr>
          <w:szCs w:val="24"/>
        </w:rPr>
        <w:t xml:space="preserve"> FIM_ANIMACAO. O atributo LARG é referente à dimensão padrão dos elementos do jogo</w:t>
      </w:r>
      <w:r w:rsidR="00FF4EB5" w:rsidRPr="00CD31A1">
        <w:rPr>
          <w:szCs w:val="24"/>
        </w:rPr>
        <w:t xml:space="preserve"> que será de 25px</w:t>
      </w:r>
      <w:r w:rsidR="00E05A7E" w:rsidRPr="00CD31A1">
        <w:rPr>
          <w:szCs w:val="24"/>
        </w:rPr>
        <w:t>. Os atr</w:t>
      </w:r>
      <w:r w:rsidR="007E1281" w:rsidRPr="00CD31A1">
        <w:rPr>
          <w:szCs w:val="24"/>
        </w:rPr>
        <w:t>ibutos dx e dy</w:t>
      </w:r>
      <w:r w:rsidR="00BC4F44">
        <w:rPr>
          <w:szCs w:val="24"/>
        </w:rPr>
        <w:t xml:space="preserve"> </w:t>
      </w:r>
      <w:r w:rsidR="007E1281" w:rsidRPr="00CD31A1">
        <w:rPr>
          <w:szCs w:val="24"/>
        </w:rPr>
        <w:t xml:space="preserve">serão </w:t>
      </w:r>
      <w:r w:rsidR="00420F53" w:rsidRPr="00CD31A1">
        <w:rPr>
          <w:szCs w:val="24"/>
        </w:rPr>
        <w:t>responsáveis pela direção do elemento ponto azul, sendo dx direção horizontal e dy direção vertical</w:t>
      </w:r>
      <w:r w:rsidR="00E05A7E" w:rsidRPr="00CD31A1">
        <w:rPr>
          <w:szCs w:val="24"/>
        </w:rPr>
        <w:t xml:space="preserve">. O atributo temporizador fica encarregado de fazer a animação do elemento ponto. </w:t>
      </w:r>
      <w:r w:rsidR="004C3DED" w:rsidRPr="00CD31A1">
        <w:rPr>
          <w:szCs w:val="24"/>
        </w:rPr>
        <w:t xml:space="preserve">Os elementos do cenário </w:t>
      </w:r>
      <w:r w:rsidR="000D4A99" w:rsidRPr="00CD31A1">
        <w:rPr>
          <w:szCs w:val="24"/>
        </w:rPr>
        <w:t xml:space="preserve">estão </w:t>
      </w:r>
      <w:r w:rsidR="004C3DED" w:rsidRPr="00CD31A1">
        <w:rPr>
          <w:szCs w:val="24"/>
        </w:rPr>
        <w:t xml:space="preserve">representados pelos nomes de saída (ponto verde), ponto (ponto azul) e nível (paredes vermelhas). </w:t>
      </w:r>
      <w:r w:rsidR="000D4A99" w:rsidRPr="00CD31A1">
        <w:rPr>
          <w:szCs w:val="24"/>
        </w:rPr>
        <w:t xml:space="preserve">O atributo contadorNIvel será responsável por receber o valor da quantidade de elementos necessários para construir as paredes do cenário. </w:t>
      </w:r>
      <w:r w:rsidR="004C3DED" w:rsidRPr="00CD31A1">
        <w:rPr>
          <w:szCs w:val="24"/>
        </w:rPr>
        <w:t xml:space="preserve">O atributo que recebe as constantes do jogo é o estado, que de início recebe o valor Estado JOGANDO. </w:t>
      </w:r>
      <w:r w:rsidR="00463713">
        <w:rPr>
          <w:szCs w:val="24"/>
        </w:rPr>
        <w:t xml:space="preserve">      </w:t>
      </w:r>
      <w:r w:rsidR="004C3DED" w:rsidRPr="00CD31A1">
        <w:rPr>
          <w:szCs w:val="24"/>
        </w:rPr>
        <w:lastRenderedPageBreak/>
        <w:t>O atributo texto define que os textos escritos no cenário do jogo terão sua fonte Arial, normal</w:t>
      </w:r>
      <w:r w:rsidR="002D7A79" w:rsidRPr="00CD31A1">
        <w:rPr>
          <w:szCs w:val="24"/>
        </w:rPr>
        <w:t>, tamanho 25. O atributo iniAnimacao recebe o valor zero, pois</w:t>
      </w:r>
      <w:r w:rsidR="00520DF3">
        <w:rPr>
          <w:szCs w:val="24"/>
        </w:rPr>
        <w:t xml:space="preserve"> a</w:t>
      </w:r>
      <w:r w:rsidR="002D7A79" w:rsidRPr="00CD31A1">
        <w:rPr>
          <w:szCs w:val="24"/>
        </w:rPr>
        <w:t xml:space="preserve"> ele </w:t>
      </w:r>
      <w:r w:rsidR="00520DF3">
        <w:rPr>
          <w:szCs w:val="24"/>
        </w:rPr>
        <w:t>será adicionado</w:t>
      </w:r>
      <w:r w:rsidR="002D7A79" w:rsidRPr="00CD31A1">
        <w:rPr>
          <w:szCs w:val="24"/>
        </w:rPr>
        <w:t xml:space="preserve"> o tempo da animação da troca das fases. O atributo fimAnimacao recebe o valor 20, pois Nível.fases[0].length </w:t>
      </w:r>
      <w:r w:rsidR="006E1492">
        <w:rPr>
          <w:szCs w:val="24"/>
        </w:rPr>
        <w:t>tem o valor</w:t>
      </w:r>
      <w:r w:rsidR="002D7A79" w:rsidRPr="00CD31A1">
        <w:rPr>
          <w:szCs w:val="24"/>
        </w:rPr>
        <w:t xml:space="preserve"> 18, </w:t>
      </w:r>
      <w:r w:rsidR="006E1492">
        <w:rPr>
          <w:szCs w:val="24"/>
        </w:rPr>
        <w:t>e adicionando</w:t>
      </w:r>
      <w:r w:rsidR="002D7A79" w:rsidRPr="00CD31A1">
        <w:rPr>
          <w:szCs w:val="24"/>
        </w:rPr>
        <w:t xml:space="preserve"> o atributo duracaoAnimacao que </w:t>
      </w:r>
      <w:r w:rsidR="006E1492">
        <w:rPr>
          <w:szCs w:val="24"/>
        </w:rPr>
        <w:t xml:space="preserve">tem o valor </w:t>
      </w:r>
      <w:r w:rsidR="00350F12">
        <w:rPr>
          <w:szCs w:val="24"/>
        </w:rPr>
        <w:t>2, chegamos a</w:t>
      </w:r>
      <w:r w:rsidR="002D7A79" w:rsidRPr="00CD31A1">
        <w:rPr>
          <w:szCs w:val="24"/>
        </w:rPr>
        <w:t>o valor 20.</w:t>
      </w:r>
      <w:r w:rsidR="00AA5860" w:rsidRPr="00CD31A1">
        <w:rPr>
          <w:szCs w:val="24"/>
        </w:rPr>
        <w:t xml:space="preserve"> O método construtor fica responsável em receber os valores da dimensão do cenário, sendo elas largura e altura iguais a 450px.</w:t>
      </w:r>
    </w:p>
    <w:p w:rsidR="00BD5FAE" w:rsidRDefault="00BD5FAE">
      <w:pPr>
        <w:autoSpaceDE/>
        <w:autoSpaceDN/>
        <w:adjustRightInd/>
        <w:spacing w:line="240" w:lineRule="auto"/>
        <w:ind w:firstLine="0"/>
        <w:jc w:val="left"/>
        <w:rPr>
          <w:rFonts w:cs="Arial"/>
          <w:bCs/>
          <w:iCs/>
          <w:caps/>
        </w:rPr>
      </w:pPr>
      <w:r>
        <w:br w:type="page"/>
      </w:r>
    </w:p>
    <w:p w:rsidR="00D5751E" w:rsidRDefault="008B78B3" w:rsidP="00BD5FAE">
      <w:pPr>
        <w:pStyle w:val="Ttulo2"/>
      </w:pPr>
      <w:bookmarkStart w:id="73" w:name="_Toc468534375"/>
      <w:r>
        <w:lastRenderedPageBreak/>
        <w:t>3.2</w:t>
      </w:r>
      <w:r w:rsidR="00D908BC">
        <w:t xml:space="preserve"> o</w:t>
      </w:r>
      <w:r w:rsidR="000252C6">
        <w:t xml:space="preserve"> </w:t>
      </w:r>
      <w:r w:rsidR="00BC3707">
        <w:t>método carregar</w:t>
      </w:r>
      <w:bookmarkEnd w:id="73"/>
    </w:p>
    <w:p w:rsidR="00BC3707" w:rsidRPr="00CD31A1" w:rsidRDefault="00BC3707" w:rsidP="00BC3707">
      <w:pPr>
        <w:pStyle w:val="Legenda"/>
        <w:rPr>
          <w:sz w:val="24"/>
          <w:szCs w:val="24"/>
        </w:rPr>
      </w:pPr>
      <w:bookmarkStart w:id="74" w:name="_Toc468534338"/>
      <w:r w:rsidRPr="00CD31A1">
        <w:rPr>
          <w:sz w:val="24"/>
          <w:szCs w:val="24"/>
        </w:rPr>
        <w:t xml:space="preserve">Figura </w:t>
      </w:r>
      <w:r w:rsidR="004E6CC9" w:rsidRPr="00CD31A1">
        <w:rPr>
          <w:sz w:val="24"/>
          <w:szCs w:val="24"/>
        </w:rPr>
        <w:fldChar w:fldCharType="begin"/>
      </w:r>
      <w:r w:rsidR="005E7B2C" w:rsidRPr="00CD31A1">
        <w:rPr>
          <w:sz w:val="24"/>
          <w:szCs w:val="24"/>
        </w:rPr>
        <w:instrText xml:space="preserve"> SEQ Figura \* ARABIC </w:instrText>
      </w:r>
      <w:r w:rsidR="004E6CC9" w:rsidRPr="00CD31A1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9</w:t>
      </w:r>
      <w:r w:rsidR="004E6CC9" w:rsidRPr="00CD31A1">
        <w:rPr>
          <w:sz w:val="24"/>
          <w:szCs w:val="24"/>
        </w:rPr>
        <w:fldChar w:fldCharType="end"/>
      </w:r>
      <w:r w:rsidRPr="00CD31A1">
        <w:rPr>
          <w:sz w:val="24"/>
          <w:szCs w:val="24"/>
        </w:rPr>
        <w:t xml:space="preserve">: </w:t>
      </w:r>
      <w:r w:rsidR="00751420" w:rsidRPr="00CD31A1">
        <w:rPr>
          <w:sz w:val="24"/>
          <w:szCs w:val="24"/>
        </w:rPr>
        <w:t>Método carregar</w:t>
      </w:r>
      <w:bookmarkEnd w:id="74"/>
    </w:p>
    <w:p w:rsidR="00A962AE" w:rsidRPr="00CD31A1" w:rsidRDefault="003F7393" w:rsidP="00D07391">
      <w:pPr>
        <w:pStyle w:val="Legenda"/>
        <w:rPr>
          <w:sz w:val="24"/>
          <w:szCs w:val="24"/>
        </w:rPr>
      </w:pPr>
      <w:r w:rsidRPr="00CD31A1">
        <w:rPr>
          <w:noProof/>
          <w:sz w:val="24"/>
          <w:szCs w:val="24"/>
        </w:rPr>
        <w:drawing>
          <wp:inline distT="0" distB="0" distL="0" distR="0">
            <wp:extent cx="5760085" cy="7574195"/>
            <wp:effectExtent l="19050" t="0" r="0" b="0"/>
            <wp:docPr id="6" name="Imagem 5" descr="C:\Users\orm\Pictures\imgTCC\Classe CenarioJogo-carreg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rm\Pictures\imgTCC\Classe CenarioJogo-carregar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57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391" w:rsidRPr="00CD31A1" w:rsidRDefault="009D14F6" w:rsidP="00D07391">
      <w:pPr>
        <w:pStyle w:val="Legenda"/>
        <w:rPr>
          <w:color w:val="000000" w:themeColor="text1"/>
          <w:sz w:val="24"/>
          <w:szCs w:val="24"/>
        </w:rPr>
      </w:pPr>
      <w:r w:rsidRPr="00CD31A1">
        <w:rPr>
          <w:color w:val="000000" w:themeColor="text1"/>
          <w:sz w:val="24"/>
          <w:szCs w:val="24"/>
        </w:rPr>
        <w:t>FONTE: Elaborada pelo autor</w:t>
      </w:r>
    </w:p>
    <w:p w:rsidR="00D90609" w:rsidRPr="00CD31A1" w:rsidRDefault="009F79DF" w:rsidP="009F79DF">
      <w:pPr>
        <w:rPr>
          <w:szCs w:val="24"/>
        </w:rPr>
      </w:pPr>
      <w:r w:rsidRPr="00CD31A1">
        <w:rPr>
          <w:szCs w:val="24"/>
        </w:rPr>
        <w:lastRenderedPageBreak/>
        <w:t xml:space="preserve">Na </w:t>
      </w:r>
      <w:r w:rsidR="00EB1F09" w:rsidRPr="00CD31A1">
        <w:rPr>
          <w:szCs w:val="24"/>
        </w:rPr>
        <w:t>Figura acima</w:t>
      </w:r>
      <w:r w:rsidR="00D67A3D" w:rsidRPr="00CD31A1">
        <w:rPr>
          <w:szCs w:val="24"/>
        </w:rPr>
        <w:t xml:space="preserve"> temos o método carregar que é responsável por configurar os elementos do cenário. Assim sendo começamos definindo a direção inicial do ponto azul, que vai ser na direção horizontal (dx) movendo-se para a esquerda (-1).</w:t>
      </w:r>
      <w:r w:rsidR="00C23E59" w:rsidRPr="00CD31A1">
        <w:rPr>
          <w:szCs w:val="24"/>
        </w:rPr>
        <w:t xml:space="preserve"> </w:t>
      </w:r>
    </w:p>
    <w:p w:rsidR="00D90609" w:rsidRPr="00CD31A1" w:rsidRDefault="00D0014E" w:rsidP="009F79DF">
      <w:pPr>
        <w:rPr>
          <w:szCs w:val="24"/>
        </w:rPr>
      </w:pPr>
      <w:r>
        <w:rPr>
          <w:szCs w:val="24"/>
        </w:rPr>
        <w:t>É adicionado</w:t>
      </w:r>
      <w:r w:rsidR="00C23E59" w:rsidRPr="00CD31A1">
        <w:rPr>
          <w:szCs w:val="24"/>
        </w:rPr>
        <w:t xml:space="preserve"> o valor de zero ao contadorNivel para que ele posteriormente receba a adição de outros valores.</w:t>
      </w:r>
      <w:r w:rsidR="00D90609" w:rsidRPr="00CD31A1">
        <w:rPr>
          <w:szCs w:val="24"/>
        </w:rPr>
        <w:t xml:space="preserve"> </w:t>
      </w:r>
    </w:p>
    <w:p w:rsidR="00D90609" w:rsidRPr="00CD31A1" w:rsidRDefault="00D90609" w:rsidP="009F79DF">
      <w:pPr>
        <w:rPr>
          <w:szCs w:val="24"/>
        </w:rPr>
      </w:pPr>
      <w:r w:rsidRPr="00CD31A1">
        <w:rPr>
          <w:szCs w:val="24"/>
        </w:rPr>
        <w:t xml:space="preserve">A saída recebe um novo elemento de posição horizontal 0 e posição vertical 0, tendo dimensões de 25px de largura e 25px de altura, </w:t>
      </w:r>
      <w:r w:rsidR="00D0014E">
        <w:rPr>
          <w:szCs w:val="24"/>
        </w:rPr>
        <w:t xml:space="preserve">sendo a saída configurada como um elemento </w:t>
      </w:r>
      <w:r w:rsidRPr="00CD31A1">
        <w:rPr>
          <w:szCs w:val="24"/>
        </w:rPr>
        <w:t xml:space="preserve">ativo (setAtivo(true)) e também </w:t>
      </w:r>
      <w:r w:rsidR="0090282C">
        <w:rPr>
          <w:szCs w:val="24"/>
        </w:rPr>
        <w:t xml:space="preserve">recebe </w:t>
      </w:r>
      <w:r w:rsidRPr="00CD31A1">
        <w:rPr>
          <w:szCs w:val="24"/>
        </w:rPr>
        <w:t xml:space="preserve">a cor verde (setCor(Color.GREEN)). </w:t>
      </w:r>
    </w:p>
    <w:p w:rsidR="009F79DF" w:rsidRPr="00CD31A1" w:rsidRDefault="00D90609" w:rsidP="009F79DF">
      <w:pPr>
        <w:rPr>
          <w:szCs w:val="24"/>
        </w:rPr>
      </w:pPr>
      <w:r w:rsidRPr="00CD31A1">
        <w:rPr>
          <w:szCs w:val="24"/>
        </w:rPr>
        <w:t xml:space="preserve">O ponto recebe um novo elemento de posição horizontal 0 e posição vertical 0, tendo dimensões de 25px de largura e 25px de altura, </w:t>
      </w:r>
      <w:r w:rsidR="004D4E7A">
        <w:rPr>
          <w:szCs w:val="24"/>
        </w:rPr>
        <w:t>sendo</w:t>
      </w:r>
      <w:r w:rsidRPr="00CD31A1">
        <w:rPr>
          <w:szCs w:val="24"/>
        </w:rPr>
        <w:t xml:space="preserve"> o</w:t>
      </w:r>
      <w:r w:rsidR="004D4E7A">
        <w:rPr>
          <w:szCs w:val="24"/>
        </w:rPr>
        <w:t xml:space="preserve"> ponto configurado como um</w:t>
      </w:r>
      <w:r w:rsidRPr="00CD31A1">
        <w:rPr>
          <w:szCs w:val="24"/>
        </w:rPr>
        <w:t xml:space="preserve"> element</w:t>
      </w:r>
      <w:r w:rsidR="00ED273D" w:rsidRPr="00CD31A1">
        <w:rPr>
          <w:szCs w:val="24"/>
        </w:rPr>
        <w:t>o</w:t>
      </w:r>
      <w:r w:rsidR="004D4E7A">
        <w:rPr>
          <w:szCs w:val="24"/>
        </w:rPr>
        <w:t xml:space="preserve"> </w:t>
      </w:r>
      <w:r w:rsidR="00ED273D" w:rsidRPr="00CD31A1">
        <w:rPr>
          <w:szCs w:val="24"/>
        </w:rPr>
        <w:t xml:space="preserve">ativo (setAtivo(true)), também </w:t>
      </w:r>
      <w:r w:rsidR="00582292">
        <w:rPr>
          <w:szCs w:val="24"/>
        </w:rPr>
        <w:t xml:space="preserve">recebe a </w:t>
      </w:r>
      <w:r w:rsidR="00ED273D" w:rsidRPr="00CD31A1">
        <w:rPr>
          <w:szCs w:val="24"/>
        </w:rPr>
        <w:t xml:space="preserve">cor azul (setCor(Color.BLUE)) e </w:t>
      </w:r>
      <w:r w:rsidR="00582292">
        <w:rPr>
          <w:szCs w:val="24"/>
        </w:rPr>
        <w:t>é determinada sua velocidade com o valor</w:t>
      </w:r>
      <w:r w:rsidR="00ED273D" w:rsidRPr="00CD31A1">
        <w:rPr>
          <w:szCs w:val="24"/>
        </w:rPr>
        <w:t xml:space="preserve"> 4 (setVel(4)).</w:t>
      </w:r>
    </w:p>
    <w:p w:rsidR="006F2B3B" w:rsidRPr="00CD31A1" w:rsidRDefault="006A31D9" w:rsidP="009F79DF">
      <w:pPr>
        <w:rPr>
          <w:szCs w:val="24"/>
        </w:rPr>
      </w:pPr>
      <w:r w:rsidRPr="00CD31A1">
        <w:rPr>
          <w:szCs w:val="24"/>
        </w:rPr>
        <w:t>Cria-se</w:t>
      </w:r>
      <w:r w:rsidR="006F2B3B" w:rsidRPr="00CD31A1">
        <w:rPr>
          <w:szCs w:val="24"/>
        </w:rPr>
        <w:t xml:space="preserve"> o atributo bidimensional nivelSelecionado para receber o layout de como deve ser o cenário, isto é, a posição de cada elemento no cenário.</w:t>
      </w:r>
    </w:p>
    <w:p w:rsidR="006A31D9" w:rsidRPr="00CD31A1" w:rsidRDefault="006A31D9" w:rsidP="003E4155">
      <w:pPr>
        <w:rPr>
          <w:szCs w:val="24"/>
        </w:rPr>
      </w:pPr>
      <w:r w:rsidRPr="00CD31A1">
        <w:rPr>
          <w:szCs w:val="24"/>
        </w:rPr>
        <w:t>Cria</w:t>
      </w:r>
      <w:r w:rsidR="00E123CC" w:rsidRPr="00CD31A1">
        <w:rPr>
          <w:szCs w:val="24"/>
        </w:rPr>
        <w:t>-se o atributo total que ficara responsável por guardar o valor de quantos elementos serão necessários para a construção das paredes vermelha.</w:t>
      </w:r>
      <w:r w:rsidR="007B7A0D" w:rsidRPr="00CD31A1">
        <w:rPr>
          <w:szCs w:val="24"/>
        </w:rPr>
        <w:t xml:space="preserve"> </w:t>
      </w:r>
      <w:r w:rsidR="003E4155">
        <w:rPr>
          <w:szCs w:val="24"/>
        </w:rPr>
        <w:t>E o</w:t>
      </w:r>
      <w:r w:rsidRPr="00CD31A1">
        <w:rPr>
          <w:szCs w:val="24"/>
        </w:rPr>
        <w:t>nde o nivelSelecionado tiver no layout o valor igual a ‘0’, adiciona-se valores para o atributo total.</w:t>
      </w:r>
    </w:p>
    <w:p w:rsidR="00CB1244" w:rsidRPr="00CD31A1" w:rsidRDefault="00F24ACE" w:rsidP="00CB1244">
      <w:pPr>
        <w:rPr>
          <w:szCs w:val="24"/>
        </w:rPr>
      </w:pPr>
      <w:r>
        <w:rPr>
          <w:szCs w:val="24"/>
        </w:rPr>
        <w:t>É posicionado</w:t>
      </w:r>
      <w:r w:rsidR="007B7A0D" w:rsidRPr="00CD31A1">
        <w:rPr>
          <w:szCs w:val="24"/>
        </w:rPr>
        <w:t xml:space="preserve"> o elemento ponto (setPx(L</w:t>
      </w:r>
      <w:r w:rsidR="00562FAC">
        <w:rPr>
          <w:szCs w:val="24"/>
        </w:rPr>
        <w:t>ARG*</w:t>
      </w:r>
      <w:r w:rsidR="007B7A0D" w:rsidRPr="00CD31A1">
        <w:rPr>
          <w:szCs w:val="24"/>
        </w:rPr>
        <w:t xml:space="preserve">coluna), setPy </w:t>
      </w:r>
      <w:r w:rsidR="00562FAC">
        <w:rPr>
          <w:szCs w:val="24"/>
        </w:rPr>
        <w:t>(LARG</w:t>
      </w:r>
      <w:r w:rsidR="00CB1244" w:rsidRPr="00CD31A1">
        <w:rPr>
          <w:szCs w:val="24"/>
        </w:rPr>
        <w:t xml:space="preserve">*linha)), </w:t>
      </w:r>
      <w:r w:rsidR="007B7A0D" w:rsidRPr="00CD31A1">
        <w:rPr>
          <w:szCs w:val="24"/>
        </w:rPr>
        <w:t>a onde o</w:t>
      </w:r>
      <w:r w:rsidR="0083039C" w:rsidRPr="00CD31A1">
        <w:rPr>
          <w:szCs w:val="24"/>
        </w:rPr>
        <w:t xml:space="preserve"> atributo</w:t>
      </w:r>
      <w:r w:rsidR="007B7A0D" w:rsidRPr="00CD31A1">
        <w:rPr>
          <w:szCs w:val="24"/>
        </w:rPr>
        <w:t xml:space="preserve"> nivelSelecionado</w:t>
      </w:r>
      <w:r w:rsidR="00CB1244" w:rsidRPr="00CD31A1">
        <w:rPr>
          <w:szCs w:val="24"/>
        </w:rPr>
        <w:t xml:space="preserve"> </w:t>
      </w:r>
      <w:r w:rsidR="00910ACF" w:rsidRPr="00CD31A1">
        <w:rPr>
          <w:szCs w:val="24"/>
        </w:rPr>
        <w:t>tiver no layout o</w:t>
      </w:r>
      <w:r w:rsidR="00CB1244" w:rsidRPr="00CD31A1">
        <w:rPr>
          <w:szCs w:val="24"/>
        </w:rPr>
        <w:t xml:space="preserve"> valor igual a ‘1’.</w:t>
      </w:r>
    </w:p>
    <w:p w:rsidR="0083039C" w:rsidRPr="00CD31A1" w:rsidRDefault="00F24ACE" w:rsidP="0083039C">
      <w:pPr>
        <w:rPr>
          <w:szCs w:val="24"/>
        </w:rPr>
      </w:pPr>
      <w:r>
        <w:rPr>
          <w:szCs w:val="24"/>
        </w:rPr>
        <w:t>É posicionado o elemento saída (setPx(LARG</w:t>
      </w:r>
      <w:r w:rsidR="0083039C" w:rsidRPr="00CD31A1">
        <w:rPr>
          <w:szCs w:val="24"/>
        </w:rPr>
        <w:t xml:space="preserve">*coluna), setPy </w:t>
      </w:r>
      <w:r>
        <w:rPr>
          <w:szCs w:val="24"/>
        </w:rPr>
        <w:t>(LARG</w:t>
      </w:r>
      <w:r w:rsidR="0083039C" w:rsidRPr="00CD31A1">
        <w:rPr>
          <w:szCs w:val="24"/>
        </w:rPr>
        <w:t>*linha)), a onde o atributo nivelSelecionado tiver no layout o valor igual a ‘2’.</w:t>
      </w:r>
    </w:p>
    <w:p w:rsidR="0083039C" w:rsidRPr="00CD31A1" w:rsidRDefault="006A31D9" w:rsidP="0083039C">
      <w:pPr>
        <w:rPr>
          <w:szCs w:val="24"/>
        </w:rPr>
      </w:pPr>
      <w:r w:rsidRPr="00CD31A1">
        <w:rPr>
          <w:szCs w:val="24"/>
        </w:rPr>
        <w:t xml:space="preserve">Cria-se o atributo nivel </w:t>
      </w:r>
      <w:r w:rsidR="004B3034">
        <w:rPr>
          <w:szCs w:val="24"/>
        </w:rPr>
        <w:t>que</w:t>
      </w:r>
      <w:r w:rsidRPr="00CD31A1">
        <w:rPr>
          <w:szCs w:val="24"/>
        </w:rPr>
        <w:t xml:space="preserve"> recebe o valor do atributo total, </w:t>
      </w:r>
      <w:r w:rsidR="003E66F6" w:rsidRPr="00CD31A1">
        <w:rPr>
          <w:szCs w:val="24"/>
        </w:rPr>
        <w:t xml:space="preserve">fazendo com </w:t>
      </w:r>
      <w:r w:rsidR="004B3034">
        <w:rPr>
          <w:szCs w:val="24"/>
        </w:rPr>
        <w:t>nivel receba</w:t>
      </w:r>
      <w:r w:rsidR="003E66F6" w:rsidRPr="00CD31A1">
        <w:rPr>
          <w:szCs w:val="24"/>
        </w:rPr>
        <w:t xml:space="preserve"> o valor de quantos elementos paredes serão desenhados</w:t>
      </w:r>
      <w:r w:rsidR="0002533C">
        <w:rPr>
          <w:szCs w:val="24"/>
        </w:rPr>
        <w:t xml:space="preserve"> no cenário</w:t>
      </w:r>
      <w:r w:rsidR="003E66F6" w:rsidRPr="00CD31A1">
        <w:rPr>
          <w:szCs w:val="24"/>
        </w:rPr>
        <w:t>.</w:t>
      </w:r>
    </w:p>
    <w:p w:rsidR="004D50BB" w:rsidRPr="00CD31A1" w:rsidRDefault="003B4A89" w:rsidP="00701846">
      <w:pPr>
        <w:rPr>
          <w:szCs w:val="24"/>
        </w:rPr>
      </w:pPr>
      <w:r w:rsidRPr="00CD31A1">
        <w:rPr>
          <w:szCs w:val="24"/>
        </w:rPr>
        <w:t xml:space="preserve">Cria-se o elemento </w:t>
      </w:r>
      <w:r w:rsidRPr="00CD31A1">
        <w:rPr>
          <w:szCs w:val="24"/>
          <w:u w:val="single"/>
        </w:rPr>
        <w:t>e</w:t>
      </w:r>
      <w:r w:rsidRPr="00CD31A1">
        <w:rPr>
          <w:szCs w:val="24"/>
        </w:rPr>
        <w:t xml:space="preserve"> que ficara responsável por </w:t>
      </w:r>
      <w:r w:rsidR="00A8319C">
        <w:rPr>
          <w:szCs w:val="24"/>
        </w:rPr>
        <w:t xml:space="preserve">ativar cada elemento da parede, </w:t>
      </w:r>
      <w:r w:rsidR="00C17E7A">
        <w:rPr>
          <w:szCs w:val="24"/>
        </w:rPr>
        <w:t>atribu</w:t>
      </w:r>
      <w:r w:rsidR="0094765F">
        <w:rPr>
          <w:szCs w:val="24"/>
        </w:rPr>
        <w:t>ir</w:t>
      </w:r>
      <w:r w:rsidR="00C17E7A">
        <w:rPr>
          <w:szCs w:val="24"/>
        </w:rPr>
        <w:t xml:space="preserve"> a eles a</w:t>
      </w:r>
      <w:r w:rsidRPr="00CD31A1">
        <w:rPr>
          <w:szCs w:val="24"/>
        </w:rPr>
        <w:t xml:space="preserve"> cor vermelha (setCor(C</w:t>
      </w:r>
      <w:r w:rsidR="00CD03D6">
        <w:rPr>
          <w:szCs w:val="24"/>
        </w:rPr>
        <w:t>olor.RED)),</w:t>
      </w:r>
      <w:r w:rsidR="0094765F">
        <w:rPr>
          <w:szCs w:val="24"/>
        </w:rPr>
        <w:t xml:space="preserve"> posicioná</w:t>
      </w:r>
      <w:r w:rsidR="0094765F" w:rsidRPr="00CD31A1">
        <w:rPr>
          <w:szCs w:val="24"/>
        </w:rPr>
        <w:t>-los</w:t>
      </w:r>
      <w:r w:rsidRPr="00CD31A1">
        <w:rPr>
          <w:szCs w:val="24"/>
        </w:rPr>
        <w:t xml:space="preserve"> na posição horizontal e na posição vertical</w:t>
      </w:r>
      <w:r w:rsidR="0094765F">
        <w:rPr>
          <w:szCs w:val="24"/>
        </w:rPr>
        <w:t xml:space="preserve"> dos mesmos</w:t>
      </w:r>
      <w:r w:rsidRPr="00CD31A1">
        <w:rPr>
          <w:szCs w:val="24"/>
        </w:rPr>
        <w:t xml:space="preserve"> </w:t>
      </w:r>
      <w:r w:rsidR="0094765F">
        <w:rPr>
          <w:szCs w:val="24"/>
        </w:rPr>
        <w:t xml:space="preserve">e </w:t>
      </w:r>
      <w:r w:rsidR="00CD03D6">
        <w:rPr>
          <w:szCs w:val="24"/>
        </w:rPr>
        <w:t xml:space="preserve">atribuir </w:t>
      </w:r>
      <w:r w:rsidR="0094765F">
        <w:rPr>
          <w:szCs w:val="24"/>
        </w:rPr>
        <w:t xml:space="preserve">a eles as </w:t>
      </w:r>
      <w:r w:rsidRPr="00CD31A1">
        <w:rPr>
          <w:szCs w:val="24"/>
        </w:rPr>
        <w:t>dimensões de 25px de largura e 25px de altura.</w:t>
      </w:r>
    </w:p>
    <w:p w:rsidR="00B123D2" w:rsidRDefault="00B123D2">
      <w:pPr>
        <w:autoSpaceDE/>
        <w:autoSpaceDN/>
        <w:adjustRightInd/>
        <w:spacing w:line="240" w:lineRule="auto"/>
        <w:ind w:firstLine="0"/>
        <w:jc w:val="left"/>
        <w:rPr>
          <w:rFonts w:cs="Arial"/>
          <w:bCs/>
          <w:iCs/>
          <w:caps/>
          <w:szCs w:val="24"/>
        </w:rPr>
      </w:pPr>
      <w:r>
        <w:rPr>
          <w:szCs w:val="24"/>
        </w:rPr>
        <w:br w:type="page"/>
      </w:r>
    </w:p>
    <w:p w:rsidR="00D908BC" w:rsidRPr="00B123D2" w:rsidRDefault="008B78B3" w:rsidP="00D908BC">
      <w:pPr>
        <w:pStyle w:val="Ttulo2"/>
        <w:rPr>
          <w:szCs w:val="24"/>
        </w:rPr>
      </w:pPr>
      <w:bookmarkStart w:id="75" w:name="_Toc468534376"/>
      <w:r w:rsidRPr="00B123D2">
        <w:rPr>
          <w:szCs w:val="24"/>
        </w:rPr>
        <w:lastRenderedPageBreak/>
        <w:t>3.3</w:t>
      </w:r>
      <w:r w:rsidR="00D908BC" w:rsidRPr="00B123D2">
        <w:rPr>
          <w:szCs w:val="24"/>
        </w:rPr>
        <w:t xml:space="preserve"> o método descarregar</w:t>
      </w:r>
      <w:bookmarkEnd w:id="75"/>
    </w:p>
    <w:p w:rsidR="0007204F" w:rsidRPr="00B123D2" w:rsidRDefault="0007204F" w:rsidP="0007204F">
      <w:pPr>
        <w:rPr>
          <w:szCs w:val="24"/>
        </w:rPr>
      </w:pPr>
      <w:r w:rsidRPr="00B123D2">
        <w:rPr>
          <w:szCs w:val="24"/>
        </w:rPr>
        <w:t>O método descarregar serve para liberarmos espaço de memória, por este motivo dentro do bloco não há nenhuma instrução.</w:t>
      </w:r>
    </w:p>
    <w:p w:rsidR="004D50BB" w:rsidRPr="00B123D2" w:rsidRDefault="004D50BB" w:rsidP="004D50BB">
      <w:pPr>
        <w:pStyle w:val="Legenda"/>
        <w:rPr>
          <w:sz w:val="24"/>
          <w:szCs w:val="24"/>
        </w:rPr>
      </w:pPr>
      <w:bookmarkStart w:id="76" w:name="_Toc468534339"/>
      <w:r w:rsidRPr="00B123D2">
        <w:rPr>
          <w:sz w:val="24"/>
          <w:szCs w:val="24"/>
        </w:rPr>
        <w:t xml:space="preserve">Figura </w:t>
      </w:r>
      <w:r w:rsidR="004E6CC9" w:rsidRPr="00B123D2">
        <w:rPr>
          <w:sz w:val="24"/>
          <w:szCs w:val="24"/>
        </w:rPr>
        <w:fldChar w:fldCharType="begin"/>
      </w:r>
      <w:r w:rsidR="005E7B2C" w:rsidRPr="00B123D2">
        <w:rPr>
          <w:sz w:val="24"/>
          <w:szCs w:val="24"/>
        </w:rPr>
        <w:instrText xml:space="preserve"> SEQ Figura \* ARABIC </w:instrText>
      </w:r>
      <w:r w:rsidR="004E6CC9" w:rsidRPr="00B123D2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10</w:t>
      </w:r>
      <w:r w:rsidR="004E6CC9" w:rsidRPr="00B123D2">
        <w:rPr>
          <w:sz w:val="24"/>
          <w:szCs w:val="24"/>
        </w:rPr>
        <w:fldChar w:fldCharType="end"/>
      </w:r>
      <w:r w:rsidRPr="00B123D2">
        <w:rPr>
          <w:sz w:val="24"/>
          <w:szCs w:val="24"/>
        </w:rPr>
        <w:t>: Método descarregar</w:t>
      </w:r>
      <w:bookmarkEnd w:id="76"/>
    </w:p>
    <w:p w:rsidR="004D50BB" w:rsidRPr="004D50BB" w:rsidRDefault="004D50BB" w:rsidP="004D50BB">
      <w:pPr>
        <w:pStyle w:val="Legenda"/>
      </w:pPr>
      <w:r>
        <w:rPr>
          <w:noProof/>
        </w:rPr>
        <w:drawing>
          <wp:inline distT="0" distB="0" distL="0" distR="0">
            <wp:extent cx="5760085" cy="593872"/>
            <wp:effectExtent l="19050" t="0" r="0" b="0"/>
            <wp:docPr id="10" name="Imagem 4" descr="C:\Users\orm\Pictures\imgTCC\Classe CenarioJogo-descarreg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rm\Pictures\imgTCC\Classe CenarioJogo-descarregar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93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3D2" w:rsidRDefault="009D14F6" w:rsidP="00914483">
      <w:pPr>
        <w:pStyle w:val="Legenda"/>
        <w:rPr>
          <w:color w:val="000000" w:themeColor="text1"/>
          <w:sz w:val="24"/>
          <w:szCs w:val="24"/>
        </w:rPr>
      </w:pPr>
      <w:r w:rsidRPr="00B123D2">
        <w:rPr>
          <w:color w:val="000000" w:themeColor="text1"/>
          <w:sz w:val="24"/>
          <w:szCs w:val="24"/>
        </w:rPr>
        <w:t>FONTE: Elaborada pelo autor</w:t>
      </w:r>
    </w:p>
    <w:p w:rsidR="00971352" w:rsidRPr="00971352" w:rsidRDefault="00971352" w:rsidP="00971352"/>
    <w:p w:rsidR="004D50BB" w:rsidRDefault="004D50BB" w:rsidP="004D50BB">
      <w:pPr>
        <w:pStyle w:val="Ttulo2"/>
      </w:pPr>
      <w:bookmarkStart w:id="77" w:name="_Toc468534377"/>
      <w:r>
        <w:t>3.</w:t>
      </w:r>
      <w:r w:rsidR="008B78B3">
        <w:t>4 o</w:t>
      </w:r>
      <w:r>
        <w:t xml:space="preserve"> Método atualizar</w:t>
      </w:r>
      <w:bookmarkEnd w:id="77"/>
    </w:p>
    <w:p w:rsidR="004D50BB" w:rsidRPr="0023012A" w:rsidRDefault="004D50BB" w:rsidP="004D50BB">
      <w:pPr>
        <w:pStyle w:val="Legenda"/>
        <w:rPr>
          <w:sz w:val="24"/>
          <w:szCs w:val="24"/>
        </w:rPr>
      </w:pPr>
      <w:bookmarkStart w:id="78" w:name="_Toc468534340"/>
      <w:r w:rsidRPr="0023012A">
        <w:rPr>
          <w:sz w:val="24"/>
          <w:szCs w:val="24"/>
        </w:rPr>
        <w:t xml:space="preserve">Figura </w:t>
      </w:r>
      <w:r w:rsidR="004E6CC9" w:rsidRPr="0023012A">
        <w:rPr>
          <w:sz w:val="24"/>
          <w:szCs w:val="24"/>
        </w:rPr>
        <w:fldChar w:fldCharType="begin"/>
      </w:r>
      <w:r w:rsidR="005E7B2C" w:rsidRPr="0023012A">
        <w:rPr>
          <w:sz w:val="24"/>
          <w:szCs w:val="24"/>
        </w:rPr>
        <w:instrText xml:space="preserve"> SEQ Figura \* ARABIC </w:instrText>
      </w:r>
      <w:r w:rsidR="004E6CC9" w:rsidRPr="0023012A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11</w:t>
      </w:r>
      <w:r w:rsidR="004E6CC9" w:rsidRPr="0023012A">
        <w:rPr>
          <w:sz w:val="24"/>
          <w:szCs w:val="24"/>
        </w:rPr>
        <w:fldChar w:fldCharType="end"/>
      </w:r>
      <w:r w:rsidRPr="0023012A">
        <w:rPr>
          <w:sz w:val="24"/>
          <w:szCs w:val="24"/>
        </w:rPr>
        <w:t>: Método atualizar</w:t>
      </w:r>
      <w:bookmarkEnd w:id="78"/>
    </w:p>
    <w:p w:rsidR="004D50BB" w:rsidRPr="00E00525" w:rsidRDefault="00B123D2" w:rsidP="00B123D2">
      <w:pPr>
        <w:pStyle w:val="Legenda"/>
      </w:pPr>
      <w:r w:rsidRPr="00B123D2">
        <w:rPr>
          <w:noProof/>
        </w:rPr>
        <w:drawing>
          <wp:inline distT="0" distB="0" distL="0" distR="0">
            <wp:extent cx="5760085" cy="2783774"/>
            <wp:effectExtent l="19050" t="0" r="0" b="0"/>
            <wp:docPr id="11" name="Imagem 3" descr="C:\Users\orm\Pictures\imgTCC\Classe CenarioJogo-partea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rm\Pictures\imgTCC\Classe CenarioJogo-parteatu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83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0BB" w:rsidRPr="00924767" w:rsidRDefault="009D14F6" w:rsidP="004D50BB">
      <w:pPr>
        <w:pStyle w:val="Legenda"/>
        <w:rPr>
          <w:sz w:val="24"/>
          <w:szCs w:val="24"/>
        </w:rPr>
      </w:pPr>
      <w:r w:rsidRPr="00924767">
        <w:rPr>
          <w:sz w:val="24"/>
          <w:szCs w:val="24"/>
        </w:rPr>
        <w:t>FONTE: Elaborada pelo autor</w:t>
      </w:r>
    </w:p>
    <w:p w:rsidR="008D4920" w:rsidRDefault="008D4920" w:rsidP="008D4920">
      <w:pPr>
        <w:rPr>
          <w:szCs w:val="24"/>
        </w:rPr>
      </w:pPr>
      <w:r w:rsidRPr="00924767">
        <w:rPr>
          <w:szCs w:val="24"/>
        </w:rPr>
        <w:t>Na figura acima temos</w:t>
      </w:r>
      <w:r w:rsidR="00DE42C5">
        <w:rPr>
          <w:szCs w:val="24"/>
        </w:rPr>
        <w:t xml:space="preserve"> parte do código</w:t>
      </w:r>
      <w:r w:rsidRPr="00924767">
        <w:rPr>
          <w:szCs w:val="24"/>
        </w:rPr>
        <w:t xml:space="preserve"> </w:t>
      </w:r>
      <w:r w:rsidR="00DE42C5">
        <w:rPr>
          <w:szCs w:val="24"/>
        </w:rPr>
        <w:t>d</w:t>
      </w:r>
      <w:r w:rsidRPr="00924767">
        <w:rPr>
          <w:szCs w:val="24"/>
        </w:rPr>
        <w:t>o método</w:t>
      </w:r>
      <w:r w:rsidR="0080328E" w:rsidRPr="00924767">
        <w:rPr>
          <w:szCs w:val="24"/>
        </w:rPr>
        <w:t xml:space="preserve"> atualizar que é</w:t>
      </w:r>
      <w:r w:rsidRPr="00924767">
        <w:rPr>
          <w:szCs w:val="24"/>
        </w:rPr>
        <w:t xml:space="preserve"> responsável por fazer a verificação do estado do jogo</w:t>
      </w:r>
      <w:r w:rsidR="0080328E" w:rsidRPr="00924767">
        <w:rPr>
          <w:szCs w:val="24"/>
        </w:rPr>
        <w:t xml:space="preserve">, isto é, qual a </w:t>
      </w:r>
      <w:r w:rsidR="00AE1408" w:rsidRPr="00924767">
        <w:rPr>
          <w:szCs w:val="24"/>
        </w:rPr>
        <w:t xml:space="preserve">animação deve ser feita no jogo. </w:t>
      </w:r>
      <w:r w:rsidR="00607256" w:rsidRPr="00924767">
        <w:rPr>
          <w:szCs w:val="24"/>
        </w:rPr>
        <w:t>Se for</w:t>
      </w:r>
      <w:r w:rsidR="0080328E" w:rsidRPr="00924767">
        <w:rPr>
          <w:szCs w:val="24"/>
        </w:rPr>
        <w:t xml:space="preserve"> a de quando </w:t>
      </w:r>
      <w:r w:rsidR="001524D3" w:rsidRPr="00924767">
        <w:rPr>
          <w:szCs w:val="24"/>
        </w:rPr>
        <w:t>o jogador está</w:t>
      </w:r>
      <w:r w:rsidR="0080328E" w:rsidRPr="00924767">
        <w:rPr>
          <w:szCs w:val="24"/>
        </w:rPr>
        <w:t xml:space="preserve"> jogando, ou a</w:t>
      </w:r>
      <w:r w:rsidR="001524D3" w:rsidRPr="00924767">
        <w:rPr>
          <w:szCs w:val="24"/>
        </w:rPr>
        <w:t xml:space="preserve"> de</w:t>
      </w:r>
      <w:r w:rsidR="0080328E" w:rsidRPr="00924767">
        <w:rPr>
          <w:szCs w:val="24"/>
        </w:rPr>
        <w:t xml:space="preserve"> se jogador ganh</w:t>
      </w:r>
      <w:r w:rsidR="001524D3" w:rsidRPr="00924767">
        <w:rPr>
          <w:szCs w:val="24"/>
        </w:rPr>
        <w:t>ou</w:t>
      </w:r>
      <w:r w:rsidR="008F7118" w:rsidRPr="00924767">
        <w:rPr>
          <w:szCs w:val="24"/>
        </w:rPr>
        <w:t xml:space="preserve"> no caso completou o desafio, ou a de se jogador </w:t>
      </w:r>
      <w:r w:rsidR="0080328E" w:rsidRPr="00924767">
        <w:rPr>
          <w:szCs w:val="24"/>
        </w:rPr>
        <w:t>perde</w:t>
      </w:r>
      <w:r w:rsidR="001524D3" w:rsidRPr="00924767">
        <w:rPr>
          <w:szCs w:val="24"/>
        </w:rPr>
        <w:t>u</w:t>
      </w:r>
      <w:r w:rsidR="0080328E" w:rsidRPr="00924767">
        <w:rPr>
          <w:szCs w:val="24"/>
        </w:rPr>
        <w:t xml:space="preserve">, ou </w:t>
      </w:r>
      <w:r w:rsidR="001524D3" w:rsidRPr="00924767">
        <w:rPr>
          <w:szCs w:val="24"/>
        </w:rPr>
        <w:t>se</w:t>
      </w:r>
      <w:r w:rsidR="00832ABE" w:rsidRPr="00924767">
        <w:rPr>
          <w:szCs w:val="24"/>
        </w:rPr>
        <w:t xml:space="preserve"> é</w:t>
      </w:r>
      <w:r w:rsidR="001524D3" w:rsidRPr="00924767">
        <w:rPr>
          <w:szCs w:val="24"/>
        </w:rPr>
        <w:t xml:space="preserve"> hora de</w:t>
      </w:r>
      <w:r w:rsidR="0080328E" w:rsidRPr="00924767">
        <w:rPr>
          <w:szCs w:val="24"/>
        </w:rPr>
        <w:t xml:space="preserve"> fazer a animação de troca</w:t>
      </w:r>
      <w:r w:rsidR="001524D3" w:rsidRPr="00924767">
        <w:rPr>
          <w:szCs w:val="24"/>
        </w:rPr>
        <w:t xml:space="preserve"> de nível, isto é, se o jogador passou de fase.</w:t>
      </w:r>
    </w:p>
    <w:p w:rsidR="00DF6E70" w:rsidRPr="00924767" w:rsidRDefault="00DF6E70" w:rsidP="008D4920">
      <w:pPr>
        <w:rPr>
          <w:szCs w:val="24"/>
        </w:rPr>
      </w:pPr>
    </w:p>
    <w:p w:rsidR="00B123D2" w:rsidRDefault="00B123D2" w:rsidP="00D5751E">
      <w:pPr>
        <w:pStyle w:val="Legenda"/>
        <w:rPr>
          <w:sz w:val="24"/>
          <w:szCs w:val="24"/>
        </w:rPr>
      </w:pPr>
    </w:p>
    <w:p w:rsidR="00B123D2" w:rsidRDefault="00B123D2" w:rsidP="00D5751E">
      <w:pPr>
        <w:pStyle w:val="Legenda"/>
        <w:rPr>
          <w:sz w:val="24"/>
          <w:szCs w:val="24"/>
        </w:rPr>
      </w:pPr>
    </w:p>
    <w:p w:rsidR="00DE42C5" w:rsidRDefault="00DE42C5" w:rsidP="00D5751E">
      <w:pPr>
        <w:pStyle w:val="Legenda"/>
        <w:rPr>
          <w:sz w:val="24"/>
          <w:szCs w:val="24"/>
        </w:rPr>
      </w:pPr>
    </w:p>
    <w:p w:rsidR="00D5751E" w:rsidRPr="00924767" w:rsidRDefault="00D5751E" w:rsidP="00D5751E">
      <w:pPr>
        <w:pStyle w:val="Legenda"/>
        <w:rPr>
          <w:sz w:val="24"/>
          <w:szCs w:val="24"/>
        </w:rPr>
      </w:pPr>
      <w:bookmarkStart w:id="79" w:name="_Toc468534341"/>
      <w:r w:rsidRPr="00924767">
        <w:rPr>
          <w:sz w:val="24"/>
          <w:szCs w:val="24"/>
        </w:rPr>
        <w:lastRenderedPageBreak/>
        <w:t xml:space="preserve">Figura </w:t>
      </w:r>
      <w:r w:rsidR="004E6CC9" w:rsidRPr="00924767">
        <w:rPr>
          <w:sz w:val="24"/>
          <w:szCs w:val="24"/>
        </w:rPr>
        <w:fldChar w:fldCharType="begin"/>
      </w:r>
      <w:r w:rsidR="005E7B2C" w:rsidRPr="00924767">
        <w:rPr>
          <w:sz w:val="24"/>
          <w:szCs w:val="24"/>
        </w:rPr>
        <w:instrText xml:space="preserve"> SEQ Figura \* ARABIC </w:instrText>
      </w:r>
      <w:r w:rsidR="004E6CC9" w:rsidRPr="00924767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12</w:t>
      </w:r>
      <w:r w:rsidR="004E6CC9" w:rsidRPr="00924767">
        <w:rPr>
          <w:sz w:val="24"/>
          <w:szCs w:val="24"/>
        </w:rPr>
        <w:fldChar w:fldCharType="end"/>
      </w:r>
      <w:r w:rsidRPr="00924767">
        <w:rPr>
          <w:sz w:val="24"/>
          <w:szCs w:val="24"/>
        </w:rPr>
        <w:t>: Jogador GANHOU</w:t>
      </w:r>
      <w:bookmarkEnd w:id="79"/>
    </w:p>
    <w:p w:rsidR="00D5751E" w:rsidRDefault="00B123D2" w:rsidP="00405DA1">
      <w:pPr>
        <w:pStyle w:val="Legenda"/>
      </w:pPr>
      <w:r>
        <w:rPr>
          <w:noProof/>
        </w:rPr>
        <w:drawing>
          <wp:inline distT="0" distB="0" distL="0" distR="0">
            <wp:extent cx="3352800" cy="3533775"/>
            <wp:effectExtent l="19050" t="0" r="0" b="0"/>
            <wp:docPr id="44" name="Imagem 11" descr="C:\Users\orm\Pictures\imgTCC\Tela Ganhou-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rm\Pictures\imgTCC\Tela Ganhou-30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3D2" w:rsidRDefault="009D14F6" w:rsidP="00B123D2">
      <w:pPr>
        <w:pStyle w:val="Legenda"/>
        <w:rPr>
          <w:color w:val="000000" w:themeColor="text1"/>
          <w:sz w:val="24"/>
          <w:szCs w:val="24"/>
        </w:rPr>
      </w:pPr>
      <w:r w:rsidRPr="00DF6E70">
        <w:rPr>
          <w:color w:val="000000" w:themeColor="text1"/>
          <w:sz w:val="24"/>
          <w:szCs w:val="24"/>
        </w:rPr>
        <w:t>FONTE: Elaborada pelo autor</w:t>
      </w:r>
    </w:p>
    <w:p w:rsidR="00DE42C5" w:rsidRPr="00DE42C5" w:rsidRDefault="00DE42C5" w:rsidP="00DE42C5"/>
    <w:p w:rsidR="00D5751E" w:rsidRPr="00924767" w:rsidRDefault="00D5751E" w:rsidP="00D5751E">
      <w:pPr>
        <w:pStyle w:val="Legenda"/>
        <w:rPr>
          <w:sz w:val="24"/>
          <w:szCs w:val="24"/>
        </w:rPr>
      </w:pPr>
      <w:bookmarkStart w:id="80" w:name="_Toc468534342"/>
      <w:r w:rsidRPr="00924767">
        <w:rPr>
          <w:sz w:val="24"/>
          <w:szCs w:val="24"/>
        </w:rPr>
        <w:t xml:space="preserve">Figura </w:t>
      </w:r>
      <w:r w:rsidR="004E6CC9" w:rsidRPr="00924767">
        <w:rPr>
          <w:sz w:val="24"/>
          <w:szCs w:val="24"/>
        </w:rPr>
        <w:fldChar w:fldCharType="begin"/>
      </w:r>
      <w:r w:rsidR="005E7B2C" w:rsidRPr="00924767">
        <w:rPr>
          <w:sz w:val="24"/>
          <w:szCs w:val="24"/>
        </w:rPr>
        <w:instrText xml:space="preserve"> SEQ Figura \* ARABIC </w:instrText>
      </w:r>
      <w:r w:rsidR="004E6CC9" w:rsidRPr="00924767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13</w:t>
      </w:r>
      <w:r w:rsidR="004E6CC9" w:rsidRPr="00924767">
        <w:rPr>
          <w:sz w:val="24"/>
          <w:szCs w:val="24"/>
        </w:rPr>
        <w:fldChar w:fldCharType="end"/>
      </w:r>
      <w:r w:rsidRPr="00924767">
        <w:rPr>
          <w:sz w:val="24"/>
          <w:szCs w:val="24"/>
        </w:rPr>
        <w:t>: Jogador PERDEU</w:t>
      </w:r>
      <w:bookmarkEnd w:id="80"/>
    </w:p>
    <w:p w:rsidR="00D5751E" w:rsidRDefault="00B123D2" w:rsidP="00405DA1">
      <w:pPr>
        <w:pStyle w:val="Legenda"/>
      </w:pPr>
      <w:r>
        <w:rPr>
          <w:noProof/>
        </w:rPr>
        <w:drawing>
          <wp:inline distT="0" distB="0" distL="0" distR="0">
            <wp:extent cx="3352800" cy="3533775"/>
            <wp:effectExtent l="19050" t="0" r="0" b="0"/>
            <wp:docPr id="43" name="Imagem 10" descr="C:\Users\orm\Pictures\imgTCC\Tela Game Over00-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rm\Pictures\imgTCC\Tela Game Over00-30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5DA1" w:rsidRPr="00924767" w:rsidRDefault="009D14F6" w:rsidP="00924767">
      <w:pPr>
        <w:pStyle w:val="Legenda"/>
        <w:rPr>
          <w:color w:val="000000" w:themeColor="text1"/>
          <w:sz w:val="24"/>
          <w:szCs w:val="24"/>
        </w:rPr>
      </w:pPr>
      <w:r w:rsidRPr="00924767">
        <w:rPr>
          <w:color w:val="000000" w:themeColor="text1"/>
          <w:sz w:val="24"/>
          <w:szCs w:val="24"/>
        </w:rPr>
        <w:t>FONTE: Elaborada pelo autor</w:t>
      </w:r>
    </w:p>
    <w:p w:rsidR="00B658BB" w:rsidRDefault="004D50BB" w:rsidP="00924767">
      <w:pPr>
        <w:pStyle w:val="Ttulo2"/>
      </w:pPr>
      <w:bookmarkStart w:id="81" w:name="_Toc468534378"/>
      <w:r>
        <w:lastRenderedPageBreak/>
        <w:t>3.</w:t>
      </w:r>
      <w:r w:rsidR="008B78B3">
        <w:t>5</w:t>
      </w:r>
      <w:r w:rsidR="00D07391">
        <w:t xml:space="preserve"> </w:t>
      </w:r>
      <w:r w:rsidR="00D908BC">
        <w:t xml:space="preserve">o </w:t>
      </w:r>
      <w:r w:rsidR="00D07391">
        <w:t>método desenhar</w:t>
      </w:r>
      <w:bookmarkEnd w:id="81"/>
    </w:p>
    <w:p w:rsidR="0023788B" w:rsidRPr="00924767" w:rsidRDefault="0023788B" w:rsidP="004D50BB">
      <w:pPr>
        <w:pStyle w:val="Legenda"/>
        <w:rPr>
          <w:sz w:val="24"/>
          <w:szCs w:val="24"/>
        </w:rPr>
      </w:pPr>
      <w:bookmarkStart w:id="82" w:name="_Toc468534343"/>
      <w:r w:rsidRPr="00924767">
        <w:rPr>
          <w:sz w:val="24"/>
          <w:szCs w:val="24"/>
        </w:rPr>
        <w:t xml:space="preserve">Figura </w:t>
      </w:r>
      <w:r w:rsidR="004E6CC9" w:rsidRPr="00924767">
        <w:rPr>
          <w:sz w:val="24"/>
          <w:szCs w:val="24"/>
        </w:rPr>
        <w:fldChar w:fldCharType="begin"/>
      </w:r>
      <w:r w:rsidR="005E7B2C" w:rsidRPr="00924767">
        <w:rPr>
          <w:sz w:val="24"/>
          <w:szCs w:val="24"/>
        </w:rPr>
        <w:instrText xml:space="preserve"> SEQ Figura \* ARABIC </w:instrText>
      </w:r>
      <w:r w:rsidR="004E6CC9" w:rsidRPr="00924767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14</w:t>
      </w:r>
      <w:r w:rsidR="004E6CC9" w:rsidRPr="00924767">
        <w:rPr>
          <w:sz w:val="24"/>
          <w:szCs w:val="24"/>
        </w:rPr>
        <w:fldChar w:fldCharType="end"/>
      </w:r>
      <w:r w:rsidRPr="00924767">
        <w:rPr>
          <w:sz w:val="24"/>
          <w:szCs w:val="24"/>
        </w:rPr>
        <w:t>: Método desenhar</w:t>
      </w:r>
      <w:bookmarkEnd w:id="82"/>
    </w:p>
    <w:p w:rsidR="0023788B" w:rsidRPr="0023788B" w:rsidRDefault="00DE1A42" w:rsidP="00DE1A42">
      <w:pPr>
        <w:pStyle w:val="Legenda"/>
      </w:pPr>
      <w:r w:rsidRPr="00DE1A42">
        <w:rPr>
          <w:noProof/>
        </w:rPr>
        <w:drawing>
          <wp:inline distT="0" distB="0" distL="0" distR="0">
            <wp:extent cx="5760085" cy="5195804"/>
            <wp:effectExtent l="19050" t="0" r="0" b="0"/>
            <wp:docPr id="33" name="Imagem 24" descr="C:\Users\orm\Pictures\imgTCC\Classe CenarioJogo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orm\Pictures\imgTCC\Classe CenarioJogo0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95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2AE" w:rsidRPr="00924767" w:rsidRDefault="009D14F6" w:rsidP="004D50BB">
      <w:pPr>
        <w:pStyle w:val="Legenda"/>
        <w:rPr>
          <w:color w:val="000000" w:themeColor="text1"/>
          <w:sz w:val="24"/>
          <w:szCs w:val="24"/>
        </w:rPr>
      </w:pPr>
      <w:r w:rsidRPr="00924767">
        <w:rPr>
          <w:color w:val="000000" w:themeColor="text1"/>
          <w:sz w:val="24"/>
          <w:szCs w:val="24"/>
        </w:rPr>
        <w:t>FONTE: Elaborada pelo autor</w:t>
      </w:r>
    </w:p>
    <w:p w:rsidR="00AB45C5" w:rsidRPr="008F7B7F" w:rsidRDefault="0080328E" w:rsidP="008F7B7F">
      <w:pPr>
        <w:rPr>
          <w:szCs w:val="24"/>
        </w:rPr>
      </w:pPr>
      <w:r w:rsidRPr="00924767">
        <w:rPr>
          <w:szCs w:val="24"/>
        </w:rPr>
        <w:t xml:space="preserve">Na Figura acima temos o método desenhar que fica </w:t>
      </w:r>
      <w:r w:rsidR="008F7B7F">
        <w:rPr>
          <w:szCs w:val="24"/>
        </w:rPr>
        <w:t xml:space="preserve">responsável por </w:t>
      </w:r>
      <w:r w:rsidRPr="00924767">
        <w:rPr>
          <w:szCs w:val="24"/>
        </w:rPr>
        <w:t>desenhar os elementos definidos no método carregar</w:t>
      </w:r>
      <w:r w:rsidR="008F7B7F">
        <w:rPr>
          <w:szCs w:val="24"/>
        </w:rPr>
        <w:t>,</w:t>
      </w:r>
      <w:r w:rsidRPr="00924767">
        <w:rPr>
          <w:szCs w:val="24"/>
        </w:rPr>
        <w:t xml:space="preserve"> e de </w:t>
      </w:r>
      <w:r w:rsidR="006B58B8">
        <w:rPr>
          <w:szCs w:val="24"/>
        </w:rPr>
        <w:t>fazer</w:t>
      </w:r>
      <w:r w:rsidRPr="00924767">
        <w:rPr>
          <w:szCs w:val="24"/>
        </w:rPr>
        <w:t xml:space="preserve"> a animação que é </w:t>
      </w:r>
      <w:r w:rsidR="006B58B8">
        <w:rPr>
          <w:szCs w:val="24"/>
        </w:rPr>
        <w:t>definida</w:t>
      </w:r>
      <w:r w:rsidRPr="00924767">
        <w:rPr>
          <w:szCs w:val="24"/>
        </w:rPr>
        <w:t xml:space="preserve"> no método atualizar.</w:t>
      </w:r>
    </w:p>
    <w:p w:rsidR="008F7B7F" w:rsidRDefault="008F7B7F">
      <w:pPr>
        <w:autoSpaceDE/>
        <w:autoSpaceDN/>
        <w:adjustRightInd/>
        <w:spacing w:line="240" w:lineRule="auto"/>
        <w:ind w:firstLine="0"/>
        <w:jc w:val="left"/>
        <w:rPr>
          <w:rFonts w:cs="Arial"/>
          <w:b/>
          <w:bCs/>
          <w:caps/>
          <w:kern w:val="32"/>
          <w:szCs w:val="32"/>
        </w:rPr>
      </w:pPr>
      <w:bookmarkStart w:id="83" w:name="_Toc261858524"/>
      <w:bookmarkEnd w:id="58"/>
      <w:r>
        <w:br w:type="page"/>
      </w:r>
    </w:p>
    <w:p w:rsidR="002A6302" w:rsidRPr="0009363D" w:rsidRDefault="0009363D" w:rsidP="00924767">
      <w:pPr>
        <w:pStyle w:val="Ttulo1"/>
      </w:pPr>
      <w:bookmarkStart w:id="84" w:name="_Toc468534379"/>
      <w:r w:rsidRPr="0009363D">
        <w:lastRenderedPageBreak/>
        <w:t>4 considerações finais</w:t>
      </w:r>
      <w:bookmarkEnd w:id="84"/>
    </w:p>
    <w:p w:rsidR="002A6302" w:rsidRDefault="002A6302" w:rsidP="002A6302">
      <w:pPr>
        <w:rPr>
          <w:rFonts w:cs="Arial"/>
        </w:rPr>
      </w:pPr>
    </w:p>
    <w:p w:rsidR="00525611" w:rsidRPr="00043744" w:rsidRDefault="00D83858" w:rsidP="002A6302">
      <w:pPr>
        <w:rPr>
          <w:rFonts w:cs="Arial"/>
        </w:rPr>
        <w:sectPr w:rsidR="00525611" w:rsidRPr="00043744" w:rsidSect="004A5540">
          <w:headerReference w:type="default" r:id="rId27"/>
          <w:pgSz w:w="11906" w:h="16838" w:code="9"/>
          <w:pgMar w:top="1701" w:right="1134" w:bottom="1134" w:left="1701" w:header="1134" w:footer="709" w:gutter="0"/>
          <w:cols w:space="720"/>
          <w:docGrid w:linePitch="381"/>
        </w:sectPr>
      </w:pPr>
      <w:r>
        <w:rPr>
          <w:rFonts w:cs="Arial"/>
        </w:rPr>
        <w:t>Com conhecimentos obt</w:t>
      </w:r>
      <w:r w:rsidR="00262CED">
        <w:rPr>
          <w:rFonts w:cs="Arial"/>
        </w:rPr>
        <w:t>idos durante o curso, conclui</w:t>
      </w:r>
      <w:r>
        <w:rPr>
          <w:rFonts w:cs="Arial"/>
        </w:rPr>
        <w:t xml:space="preserve"> que é possível desenvolver aplicações para várias áreas,</w:t>
      </w:r>
      <w:r w:rsidR="00262CED">
        <w:rPr>
          <w:rFonts w:cs="Arial"/>
        </w:rPr>
        <w:t xml:space="preserve"> não somente as apresentadas durante o curso, como</w:t>
      </w:r>
      <w:r>
        <w:rPr>
          <w:rFonts w:cs="Arial"/>
        </w:rPr>
        <w:t xml:space="preserve"> en</w:t>
      </w:r>
      <w:r w:rsidR="005B75C9">
        <w:rPr>
          <w:rFonts w:cs="Arial"/>
        </w:rPr>
        <w:t>tre elas a de jogos. Possibilitando assim uma oportunidade maior no mercado de trabal</w:t>
      </w:r>
      <w:r w:rsidR="00262CED">
        <w:rPr>
          <w:rFonts w:cs="Arial"/>
        </w:rPr>
        <w:t>ho, c</w:t>
      </w:r>
      <w:r w:rsidR="005B75C9">
        <w:rPr>
          <w:rFonts w:cs="Arial"/>
        </w:rPr>
        <w:t xml:space="preserve">omo </w:t>
      </w:r>
      <w:r w:rsidR="00262CED">
        <w:rPr>
          <w:rFonts w:cs="Arial"/>
        </w:rPr>
        <w:t>por exemplo,</w:t>
      </w:r>
      <w:r w:rsidR="005B75C9">
        <w:rPr>
          <w:rFonts w:cs="Arial"/>
        </w:rPr>
        <w:t xml:space="preserve"> o desenvolvimento de jogos Indie</w:t>
      </w:r>
      <w:r w:rsidR="00262CED">
        <w:rPr>
          <w:rFonts w:cs="Arial"/>
        </w:rPr>
        <w:t xml:space="preserve"> (independentes).</w:t>
      </w:r>
      <w:r w:rsidR="003A2283">
        <w:rPr>
          <w:rFonts w:cs="Arial"/>
        </w:rPr>
        <w:t xml:space="preserve"> N</w:t>
      </w:r>
      <w:r w:rsidR="00262CED">
        <w:rPr>
          <w:rFonts w:cs="Arial"/>
        </w:rPr>
        <w:t xml:space="preserve">o presente momento este trabalho não teve o intuito de </w:t>
      </w:r>
      <w:r w:rsidR="003A2283">
        <w:rPr>
          <w:rFonts w:cs="Arial"/>
        </w:rPr>
        <w:t>apresentar o desenvolvimento completo</w:t>
      </w:r>
      <w:r w:rsidR="00262CED">
        <w:rPr>
          <w:rFonts w:cs="Arial"/>
        </w:rPr>
        <w:t xml:space="preserve"> </w:t>
      </w:r>
      <w:r w:rsidR="003A2283">
        <w:rPr>
          <w:rFonts w:cs="Arial"/>
        </w:rPr>
        <w:t>d</w:t>
      </w:r>
      <w:r w:rsidR="00262CED">
        <w:rPr>
          <w:rFonts w:cs="Arial"/>
        </w:rPr>
        <w:t>a aplicação</w:t>
      </w:r>
      <w:r w:rsidR="003A2283">
        <w:rPr>
          <w:rFonts w:cs="Arial"/>
        </w:rPr>
        <w:t>, pois ele trata de dar</w:t>
      </w:r>
      <w:r w:rsidR="00262CED">
        <w:rPr>
          <w:rFonts w:cs="Arial"/>
        </w:rPr>
        <w:t xml:space="preserve"> uma demonstração</w:t>
      </w:r>
      <w:r w:rsidR="003A2283">
        <w:rPr>
          <w:rFonts w:cs="Arial"/>
        </w:rPr>
        <w:t xml:space="preserve"> de como programar Orientado a Objetos facilita na elaboração da aplicação.</w:t>
      </w:r>
    </w:p>
    <w:p w:rsidR="00CF2481" w:rsidRPr="00D45060" w:rsidRDefault="00CF2481" w:rsidP="00F669E6">
      <w:pPr>
        <w:pStyle w:val="Ttulo1"/>
        <w:jc w:val="center"/>
      </w:pPr>
      <w:bookmarkStart w:id="85" w:name="_Toc347931680"/>
      <w:bookmarkStart w:id="86" w:name="_Toc468534380"/>
      <w:r w:rsidRPr="00D45060">
        <w:lastRenderedPageBreak/>
        <w:t>REFERÊNCIAS</w:t>
      </w:r>
      <w:bookmarkEnd w:id="85"/>
      <w:r w:rsidR="0094466E">
        <w:t xml:space="preserve"> </w:t>
      </w:r>
      <w:r w:rsidR="0094466E" w:rsidRPr="0094466E">
        <w:t>bibliográficas</w:t>
      </w:r>
      <w:bookmarkEnd w:id="86"/>
    </w:p>
    <w:p w:rsidR="00AB2B3F" w:rsidRPr="006D463C" w:rsidRDefault="00964834" w:rsidP="0054261F">
      <w:pPr>
        <w:spacing w:after="240" w:line="240" w:lineRule="auto"/>
        <w:ind w:firstLine="0"/>
        <w:jc w:val="left"/>
        <w:rPr>
          <w:rFonts w:cs="Arial"/>
        </w:rPr>
      </w:pPr>
      <w:r w:rsidRPr="006D463C">
        <w:rPr>
          <w:rFonts w:cs="Arial"/>
        </w:rPr>
        <w:t xml:space="preserve">Becker, Marcus. </w:t>
      </w:r>
      <w:r w:rsidR="00AB2B3F" w:rsidRPr="006D463C">
        <w:rPr>
          <w:rFonts w:cs="Arial"/>
        </w:rPr>
        <w:t xml:space="preserve">A lógica do jogo: </w:t>
      </w:r>
      <w:r w:rsidRPr="006D463C">
        <w:rPr>
          <w:rFonts w:cs="Arial"/>
        </w:rPr>
        <w:t>r</w:t>
      </w:r>
      <w:r w:rsidR="00AB2B3F" w:rsidRPr="006D463C">
        <w:rPr>
          <w:rFonts w:cs="Arial"/>
        </w:rPr>
        <w:t>ecriando clássicos da história dos videogames. São Paulo</w:t>
      </w:r>
      <w:r w:rsidRPr="006D463C">
        <w:rPr>
          <w:rFonts w:cs="Arial"/>
        </w:rPr>
        <w:t>: Casa do Código, 2016.</w:t>
      </w:r>
    </w:p>
    <w:p w:rsidR="00694C46" w:rsidRPr="006D463C" w:rsidRDefault="00694C46" w:rsidP="0054261F">
      <w:pPr>
        <w:spacing w:after="240" w:line="240" w:lineRule="auto"/>
        <w:ind w:firstLine="0"/>
        <w:jc w:val="left"/>
        <w:rPr>
          <w:rFonts w:cs="Arial"/>
        </w:rPr>
      </w:pPr>
      <w:r w:rsidRPr="006D463C">
        <w:rPr>
          <w:rFonts w:cs="Arial"/>
        </w:rPr>
        <w:t>Cantelli, Geraldo Cesar. Java: uma abordagem sobre programação Java. Santa Cruz do Rio Pardo: EDITORA VIENA, 2014.</w:t>
      </w:r>
    </w:p>
    <w:p w:rsidR="004936D0" w:rsidRPr="006D463C" w:rsidRDefault="004936D0" w:rsidP="0054261F">
      <w:pPr>
        <w:spacing w:after="240" w:line="240" w:lineRule="auto"/>
        <w:ind w:firstLine="0"/>
        <w:jc w:val="left"/>
        <w:rPr>
          <w:rFonts w:cs="Arial"/>
        </w:rPr>
      </w:pPr>
      <w:r w:rsidRPr="006D463C">
        <w:rPr>
          <w:rFonts w:cs="Arial"/>
        </w:rPr>
        <w:t>Gasparotto, Henrique Machado. Os 4 pilares da Programação Orientada a Objetos. 2014. Disponível em: &lt;</w:t>
      </w:r>
      <w:hyperlink r:id="rId28" w:history="1">
        <w:r w:rsidRPr="006D463C">
          <w:rPr>
            <w:rStyle w:val="Hyperlink"/>
            <w:rFonts w:cs="Arial"/>
          </w:rPr>
          <w:t>http://www.devmedia.com.br/os-4-pilares-da-programacao-orientada-a-objetos/9264</w:t>
        </w:r>
      </w:hyperlink>
      <w:r w:rsidRPr="006D463C">
        <w:rPr>
          <w:rFonts w:cs="Arial"/>
        </w:rPr>
        <w:t>&gt;. Acesso em 30 de Novembro de 2016.</w:t>
      </w:r>
    </w:p>
    <w:p w:rsidR="009E7B69" w:rsidRPr="006D463C" w:rsidRDefault="009E7B69" w:rsidP="0054261F">
      <w:pPr>
        <w:spacing w:after="240" w:line="240" w:lineRule="auto"/>
        <w:ind w:firstLine="0"/>
        <w:jc w:val="left"/>
        <w:rPr>
          <w:rFonts w:cs="Arial"/>
        </w:rPr>
      </w:pPr>
      <w:r w:rsidRPr="006D463C">
        <w:rPr>
          <w:rFonts w:cs="Arial"/>
        </w:rPr>
        <w:t>Guanabara, Gustavo. Curso de POO Java (Pr</w:t>
      </w:r>
      <w:r w:rsidR="002F1F9F" w:rsidRPr="006D463C">
        <w:rPr>
          <w:rFonts w:cs="Arial"/>
        </w:rPr>
        <w:t xml:space="preserve">ogramação Orientada a Objetos). </w:t>
      </w:r>
      <w:r w:rsidR="008C2942" w:rsidRPr="006D463C">
        <w:rPr>
          <w:rFonts w:cs="Arial"/>
        </w:rPr>
        <w:t xml:space="preserve">2016. </w:t>
      </w:r>
      <w:r w:rsidRPr="006D463C">
        <w:rPr>
          <w:rFonts w:cs="Arial"/>
        </w:rPr>
        <w:t>Disponível em</w:t>
      </w:r>
      <w:r w:rsidR="008C2942" w:rsidRPr="006D463C">
        <w:rPr>
          <w:rFonts w:cs="Arial"/>
        </w:rPr>
        <w:t>: &lt;</w:t>
      </w:r>
      <w:hyperlink r:id="rId29" w:history="1">
        <w:r w:rsidRPr="006D463C">
          <w:rPr>
            <w:rStyle w:val="Hyperlink"/>
            <w:rFonts w:cs="Arial"/>
          </w:rPr>
          <w:t>https://www.youtube.com/playlist?list=PLHz_AreHm4dkqe2aR0tQK74m8SFe-aGsY</w:t>
        </w:r>
      </w:hyperlink>
      <w:r w:rsidR="008C2942" w:rsidRPr="006D463C">
        <w:rPr>
          <w:rFonts w:cs="Arial"/>
        </w:rPr>
        <w:t>&gt;</w:t>
      </w:r>
      <w:r w:rsidR="0042211B" w:rsidRPr="006D463C">
        <w:rPr>
          <w:rFonts w:cs="Arial"/>
        </w:rPr>
        <w:t>.</w:t>
      </w:r>
      <w:r w:rsidR="008C2942" w:rsidRPr="006D463C">
        <w:rPr>
          <w:rFonts w:cs="Arial"/>
        </w:rPr>
        <w:t xml:space="preserve"> </w:t>
      </w:r>
      <w:r w:rsidRPr="006D463C">
        <w:rPr>
          <w:rFonts w:cs="Arial"/>
        </w:rPr>
        <w:t>Acesso em 01 de Agosto de 2016.</w:t>
      </w:r>
    </w:p>
    <w:p w:rsidR="00210338" w:rsidRPr="006D463C" w:rsidRDefault="00210338" w:rsidP="0054261F">
      <w:pPr>
        <w:spacing w:after="240" w:line="240" w:lineRule="auto"/>
        <w:ind w:firstLine="0"/>
        <w:jc w:val="left"/>
        <w:rPr>
          <w:rFonts w:cs="Arial"/>
        </w:rPr>
      </w:pPr>
      <w:r w:rsidRPr="006D463C">
        <w:rPr>
          <w:rFonts w:cs="Arial"/>
        </w:rPr>
        <w:t>História: Primeiros jogos digitais. 2015. &lt;</w:t>
      </w:r>
      <w:hyperlink r:id="rId30" w:history="1">
        <w:r w:rsidRPr="006D463C">
          <w:rPr>
            <w:rStyle w:val="Hyperlink"/>
            <w:rFonts w:cs="Arial"/>
          </w:rPr>
          <w:t>http://www.ufpa.br/dicas/net1/int-h-jo.htm</w:t>
        </w:r>
      </w:hyperlink>
      <w:r w:rsidRPr="006D463C">
        <w:rPr>
          <w:rFonts w:cs="Arial"/>
        </w:rPr>
        <w:t>&gt; Acesso em 30 de Novembro de 2016.</w:t>
      </w:r>
    </w:p>
    <w:p w:rsidR="00BE5E9E" w:rsidRPr="006D463C" w:rsidRDefault="00BE5E9E" w:rsidP="0054261F">
      <w:pPr>
        <w:spacing w:after="240" w:line="240" w:lineRule="auto"/>
        <w:ind w:firstLine="0"/>
        <w:jc w:val="left"/>
        <w:rPr>
          <w:rFonts w:cs="Arial"/>
        </w:rPr>
      </w:pPr>
      <w:r w:rsidRPr="006D463C">
        <w:rPr>
          <w:rFonts w:cs="Arial"/>
        </w:rPr>
        <w:t>Lima, Mariana. Mercado de games avança no Brasil</w:t>
      </w:r>
      <w:r w:rsidR="002F1F9F" w:rsidRPr="006D463C">
        <w:rPr>
          <w:rFonts w:cs="Arial"/>
        </w:rPr>
        <w:t xml:space="preserve">. </w:t>
      </w:r>
      <w:r w:rsidRPr="006D463C">
        <w:rPr>
          <w:rFonts w:cs="Arial"/>
        </w:rPr>
        <w:t>2016. &lt;</w:t>
      </w:r>
      <w:hyperlink r:id="rId31" w:history="1">
        <w:r w:rsidRPr="006D463C">
          <w:rPr>
            <w:rStyle w:val="Hyperlink"/>
            <w:rFonts w:cs="Arial"/>
          </w:rPr>
          <w:t>http://www.inova.jor.br/2016/06/01/mercado-games-brasil/</w:t>
        </w:r>
      </w:hyperlink>
      <w:r w:rsidRPr="006D463C">
        <w:rPr>
          <w:rFonts w:cs="Arial"/>
        </w:rPr>
        <w:t>&gt;. Acesso em 30 de Novembro de 2016.</w:t>
      </w:r>
    </w:p>
    <w:p w:rsidR="00DF0E42" w:rsidRPr="006D463C" w:rsidRDefault="00ED63DB" w:rsidP="0054261F">
      <w:pPr>
        <w:spacing w:after="240" w:line="240" w:lineRule="auto"/>
        <w:ind w:firstLine="0"/>
        <w:jc w:val="left"/>
        <w:rPr>
          <w:rFonts w:cs="Arial"/>
        </w:rPr>
      </w:pPr>
      <w:r w:rsidRPr="006D463C">
        <w:rPr>
          <w:rFonts w:cs="Arial"/>
        </w:rPr>
        <w:t>Peres, Helder Henrique do Nascimento. Java para games: o tutorial para sua grande aventura. Santa Cruz do Rio Pardo</w:t>
      </w:r>
      <w:r w:rsidR="00790766" w:rsidRPr="006D463C">
        <w:rPr>
          <w:rFonts w:cs="Arial"/>
        </w:rPr>
        <w:t>: EDITORA VIENA, 2015.</w:t>
      </w:r>
    </w:p>
    <w:p w:rsidR="00DF0E42" w:rsidRPr="00AB2B3F" w:rsidRDefault="00DF0E42" w:rsidP="004D50BB">
      <w:pPr>
        <w:autoSpaceDE/>
        <w:autoSpaceDN/>
        <w:adjustRightInd/>
        <w:spacing w:line="240" w:lineRule="auto"/>
        <w:ind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953893" w:rsidRPr="00043744" w:rsidRDefault="00953893" w:rsidP="00321C7B">
      <w:pPr>
        <w:pStyle w:val="Ttulo1"/>
        <w:jc w:val="center"/>
      </w:pPr>
      <w:bookmarkStart w:id="87" w:name="_Toc468534381"/>
      <w:bookmarkEnd w:id="83"/>
      <w:r w:rsidRPr="00043744">
        <w:lastRenderedPageBreak/>
        <w:t xml:space="preserve">ANEXO A </w:t>
      </w:r>
      <w:r w:rsidR="004D50BB">
        <w:t>–</w:t>
      </w:r>
      <w:r w:rsidRPr="00043744">
        <w:t xml:space="preserve"> </w:t>
      </w:r>
      <w:r w:rsidR="004D50BB">
        <w:t xml:space="preserve">Classe </w:t>
      </w:r>
      <w:r w:rsidR="009A37E3">
        <w:t>ú</w:t>
      </w:r>
      <w:r w:rsidR="004D50BB">
        <w:t>til</w:t>
      </w:r>
      <w:bookmarkEnd w:id="87"/>
    </w:p>
    <w:p w:rsidR="004C6442" w:rsidRPr="006D463C" w:rsidRDefault="00CD0F6F" w:rsidP="00CD0F6F">
      <w:pPr>
        <w:pStyle w:val="Legenda"/>
        <w:rPr>
          <w:sz w:val="24"/>
          <w:szCs w:val="24"/>
        </w:rPr>
      </w:pPr>
      <w:bookmarkStart w:id="88" w:name="_Toc468534344"/>
      <w:r w:rsidRPr="006D463C">
        <w:rPr>
          <w:sz w:val="24"/>
          <w:szCs w:val="24"/>
        </w:rPr>
        <w:t xml:space="preserve">Figura </w:t>
      </w:r>
      <w:r w:rsidR="004E6CC9" w:rsidRPr="006D463C">
        <w:rPr>
          <w:sz w:val="24"/>
          <w:szCs w:val="24"/>
        </w:rPr>
        <w:fldChar w:fldCharType="begin"/>
      </w:r>
      <w:r w:rsidR="005E7B2C" w:rsidRPr="006D463C">
        <w:rPr>
          <w:sz w:val="24"/>
          <w:szCs w:val="24"/>
        </w:rPr>
        <w:instrText xml:space="preserve"> SEQ Figura \* ARABIC </w:instrText>
      </w:r>
      <w:r w:rsidR="004E6CC9" w:rsidRPr="006D463C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15</w:t>
      </w:r>
      <w:r w:rsidR="004E6CC9" w:rsidRPr="006D463C">
        <w:rPr>
          <w:sz w:val="24"/>
          <w:szCs w:val="24"/>
        </w:rPr>
        <w:fldChar w:fldCharType="end"/>
      </w:r>
      <w:r w:rsidRPr="006D463C">
        <w:rPr>
          <w:sz w:val="24"/>
          <w:szCs w:val="24"/>
        </w:rPr>
        <w:t>: Classe Útil</w:t>
      </w:r>
      <w:bookmarkEnd w:id="88"/>
    </w:p>
    <w:p w:rsidR="00CD0F6F" w:rsidRPr="00CD0F6F" w:rsidRDefault="00CD0F6F" w:rsidP="00CD0F6F">
      <w:pPr>
        <w:pStyle w:val="Legenda"/>
      </w:pPr>
      <w:r>
        <w:rPr>
          <w:noProof/>
        </w:rPr>
        <w:drawing>
          <wp:inline distT="0" distB="0" distL="0" distR="0">
            <wp:extent cx="5760667" cy="7855889"/>
            <wp:effectExtent l="19050" t="0" r="0" b="0"/>
            <wp:docPr id="14" name="Imagem 5" descr="C:\Users\orm\Pictures\imgTCC\Classe Ut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rm\Pictures\imgTCC\Classe Util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67" cy="785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F6F" w:rsidRPr="006D463C" w:rsidRDefault="009D14F6" w:rsidP="00CD0F6F">
      <w:pPr>
        <w:pStyle w:val="Legenda"/>
        <w:rPr>
          <w:color w:val="000000" w:themeColor="text1"/>
          <w:sz w:val="24"/>
          <w:szCs w:val="24"/>
        </w:rPr>
      </w:pPr>
      <w:r w:rsidRPr="006D463C">
        <w:rPr>
          <w:color w:val="000000" w:themeColor="text1"/>
          <w:sz w:val="24"/>
          <w:szCs w:val="24"/>
        </w:rPr>
        <w:t>FONTE: Elaborada pelo autor</w:t>
      </w:r>
    </w:p>
    <w:p w:rsidR="00380978" w:rsidRDefault="000E1575" w:rsidP="000E1575">
      <w:pPr>
        <w:pStyle w:val="Ttulo1"/>
        <w:jc w:val="center"/>
      </w:pPr>
      <w:bookmarkStart w:id="89" w:name="_Toc468534382"/>
      <w:r>
        <w:lastRenderedPageBreak/>
        <w:t>Anexo b – classe texto</w:t>
      </w:r>
      <w:bookmarkEnd w:id="89"/>
    </w:p>
    <w:p w:rsidR="000E1575" w:rsidRPr="006D463C" w:rsidRDefault="000E1575" w:rsidP="000E1575">
      <w:pPr>
        <w:pStyle w:val="Legenda"/>
        <w:rPr>
          <w:sz w:val="24"/>
          <w:szCs w:val="24"/>
        </w:rPr>
      </w:pPr>
      <w:bookmarkStart w:id="90" w:name="_Toc468534345"/>
      <w:r w:rsidRPr="006D463C">
        <w:rPr>
          <w:sz w:val="24"/>
          <w:szCs w:val="24"/>
        </w:rPr>
        <w:t xml:space="preserve">Figura </w:t>
      </w:r>
      <w:r w:rsidR="004E6CC9" w:rsidRPr="006D463C">
        <w:rPr>
          <w:sz w:val="24"/>
          <w:szCs w:val="24"/>
        </w:rPr>
        <w:fldChar w:fldCharType="begin"/>
      </w:r>
      <w:r w:rsidR="005E7B2C" w:rsidRPr="006D463C">
        <w:rPr>
          <w:sz w:val="24"/>
          <w:szCs w:val="24"/>
        </w:rPr>
        <w:instrText xml:space="preserve"> SEQ Figura \* ARABIC </w:instrText>
      </w:r>
      <w:r w:rsidR="004E6CC9" w:rsidRPr="006D463C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16</w:t>
      </w:r>
      <w:r w:rsidR="004E6CC9" w:rsidRPr="006D463C">
        <w:rPr>
          <w:sz w:val="24"/>
          <w:szCs w:val="24"/>
        </w:rPr>
        <w:fldChar w:fldCharType="end"/>
      </w:r>
      <w:r w:rsidRPr="006D463C">
        <w:rPr>
          <w:sz w:val="24"/>
          <w:szCs w:val="24"/>
        </w:rPr>
        <w:t>: Classe Texto</w:t>
      </w:r>
      <w:bookmarkEnd w:id="90"/>
    </w:p>
    <w:p w:rsidR="00380978" w:rsidRDefault="000E1575" w:rsidP="000E1575">
      <w:pPr>
        <w:pStyle w:val="Legenda"/>
      </w:pPr>
      <w:r>
        <w:rPr>
          <w:noProof/>
        </w:rPr>
        <w:drawing>
          <wp:inline distT="0" distB="0" distL="0" distR="0">
            <wp:extent cx="5760085" cy="6294687"/>
            <wp:effectExtent l="19050" t="0" r="0" b="0"/>
            <wp:docPr id="15" name="Imagem 6" descr="C:\Users\orm\Pictures\imgTCC\Classe Tex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rm\Pictures\imgTCC\Classe Texto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294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575" w:rsidRPr="006D463C" w:rsidRDefault="009D14F6" w:rsidP="000E1575">
      <w:pPr>
        <w:pStyle w:val="Legenda"/>
        <w:rPr>
          <w:color w:val="000000" w:themeColor="text1"/>
          <w:sz w:val="24"/>
          <w:szCs w:val="24"/>
        </w:rPr>
      </w:pPr>
      <w:r w:rsidRPr="006D463C">
        <w:rPr>
          <w:color w:val="000000" w:themeColor="text1"/>
          <w:sz w:val="24"/>
          <w:szCs w:val="24"/>
        </w:rPr>
        <w:t>FONTE: Elaborada pelo autor</w:t>
      </w:r>
    </w:p>
    <w:p w:rsidR="000E1575" w:rsidRDefault="000E1575">
      <w:pPr>
        <w:autoSpaceDE/>
        <w:autoSpaceDN/>
        <w:adjustRightInd/>
        <w:spacing w:line="240" w:lineRule="auto"/>
        <w:ind w:firstLine="0"/>
        <w:jc w:val="left"/>
      </w:pPr>
      <w:r>
        <w:br w:type="page"/>
      </w:r>
    </w:p>
    <w:p w:rsidR="00D02CF2" w:rsidRDefault="000E1575" w:rsidP="000E1575">
      <w:pPr>
        <w:pStyle w:val="Ttulo1"/>
        <w:jc w:val="center"/>
      </w:pPr>
      <w:bookmarkStart w:id="91" w:name="_Toc468534383"/>
      <w:r>
        <w:lastRenderedPageBreak/>
        <w:t>anexo c – classe menu</w:t>
      </w:r>
      <w:bookmarkEnd w:id="91"/>
    </w:p>
    <w:p w:rsidR="000E1575" w:rsidRPr="006D463C" w:rsidRDefault="000E1575" w:rsidP="000E1575">
      <w:pPr>
        <w:pStyle w:val="Legenda"/>
        <w:rPr>
          <w:sz w:val="24"/>
          <w:szCs w:val="24"/>
        </w:rPr>
      </w:pPr>
      <w:bookmarkStart w:id="92" w:name="_Toc468534346"/>
      <w:r w:rsidRPr="006D463C">
        <w:rPr>
          <w:sz w:val="24"/>
          <w:szCs w:val="24"/>
        </w:rPr>
        <w:t xml:space="preserve">Figura </w:t>
      </w:r>
      <w:r w:rsidR="004E6CC9" w:rsidRPr="006D463C">
        <w:rPr>
          <w:sz w:val="24"/>
          <w:szCs w:val="24"/>
        </w:rPr>
        <w:fldChar w:fldCharType="begin"/>
      </w:r>
      <w:r w:rsidR="005E7B2C" w:rsidRPr="006D463C">
        <w:rPr>
          <w:sz w:val="24"/>
          <w:szCs w:val="24"/>
        </w:rPr>
        <w:instrText xml:space="preserve"> SEQ Figura \* ARABIC </w:instrText>
      </w:r>
      <w:r w:rsidR="004E6CC9" w:rsidRPr="006D463C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17</w:t>
      </w:r>
      <w:r w:rsidR="004E6CC9" w:rsidRPr="006D463C">
        <w:rPr>
          <w:sz w:val="24"/>
          <w:szCs w:val="24"/>
        </w:rPr>
        <w:fldChar w:fldCharType="end"/>
      </w:r>
      <w:r w:rsidRPr="006D463C">
        <w:rPr>
          <w:sz w:val="24"/>
          <w:szCs w:val="24"/>
        </w:rPr>
        <w:t>: Classe Menu</w:t>
      </w:r>
      <w:bookmarkEnd w:id="92"/>
    </w:p>
    <w:p w:rsidR="000E1575" w:rsidRPr="000E1575" w:rsidRDefault="000E1575" w:rsidP="000E1575">
      <w:pPr>
        <w:pStyle w:val="Legenda"/>
      </w:pPr>
      <w:r>
        <w:rPr>
          <w:noProof/>
        </w:rPr>
        <w:drawing>
          <wp:inline distT="0" distB="0" distL="0" distR="0">
            <wp:extent cx="5761549" cy="7776376"/>
            <wp:effectExtent l="19050" t="0" r="0" b="0"/>
            <wp:docPr id="16" name="Imagem 7" descr="C:\Users\orm\Pictures\imgTCC\Classe Menu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rm\Pictures\imgTCC\Classe Menu0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77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575" w:rsidRPr="006D463C" w:rsidRDefault="009D14F6" w:rsidP="000E1575">
      <w:pPr>
        <w:pStyle w:val="Legenda"/>
        <w:rPr>
          <w:color w:val="000000" w:themeColor="text1"/>
          <w:sz w:val="24"/>
          <w:szCs w:val="24"/>
        </w:rPr>
      </w:pPr>
      <w:r w:rsidRPr="006D463C">
        <w:rPr>
          <w:color w:val="000000" w:themeColor="text1"/>
          <w:sz w:val="24"/>
          <w:szCs w:val="24"/>
        </w:rPr>
        <w:t>FONTE: Elaborada pelo autor</w:t>
      </w:r>
    </w:p>
    <w:p w:rsidR="00D02CF2" w:rsidRPr="006D463C" w:rsidRDefault="00471627" w:rsidP="00471627">
      <w:pPr>
        <w:pStyle w:val="Legenda"/>
        <w:rPr>
          <w:sz w:val="24"/>
          <w:szCs w:val="24"/>
        </w:rPr>
      </w:pPr>
      <w:bookmarkStart w:id="93" w:name="_Toc468534347"/>
      <w:r w:rsidRPr="006D463C">
        <w:rPr>
          <w:sz w:val="24"/>
          <w:szCs w:val="24"/>
        </w:rPr>
        <w:lastRenderedPageBreak/>
        <w:t xml:space="preserve">Figura </w:t>
      </w:r>
      <w:r w:rsidR="004E6CC9" w:rsidRPr="006D463C">
        <w:rPr>
          <w:sz w:val="24"/>
          <w:szCs w:val="24"/>
        </w:rPr>
        <w:fldChar w:fldCharType="begin"/>
      </w:r>
      <w:r w:rsidR="005E7B2C" w:rsidRPr="006D463C">
        <w:rPr>
          <w:sz w:val="24"/>
          <w:szCs w:val="24"/>
        </w:rPr>
        <w:instrText xml:space="preserve"> SEQ Figura \* ARABIC </w:instrText>
      </w:r>
      <w:r w:rsidR="004E6CC9" w:rsidRPr="006D463C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18</w:t>
      </w:r>
      <w:r w:rsidR="004E6CC9" w:rsidRPr="006D463C">
        <w:rPr>
          <w:sz w:val="24"/>
          <w:szCs w:val="24"/>
        </w:rPr>
        <w:fldChar w:fldCharType="end"/>
      </w:r>
      <w:r w:rsidRPr="006D463C">
        <w:rPr>
          <w:sz w:val="24"/>
          <w:szCs w:val="24"/>
        </w:rPr>
        <w:t>: Continuação Classe Menu</w:t>
      </w:r>
      <w:bookmarkEnd w:id="93"/>
    </w:p>
    <w:p w:rsidR="00D02CF2" w:rsidRDefault="00471627" w:rsidP="00471627">
      <w:pPr>
        <w:pStyle w:val="Legenda"/>
      </w:pPr>
      <w:r>
        <w:rPr>
          <w:noProof/>
        </w:rPr>
        <w:drawing>
          <wp:inline distT="0" distB="0" distL="0" distR="0">
            <wp:extent cx="5760085" cy="2572409"/>
            <wp:effectExtent l="19050" t="0" r="0" b="0"/>
            <wp:docPr id="17" name="Imagem 8" descr="C:\Users\orm\Pictures\imgTCC\Classe Menu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rm\Pictures\imgTCC\Classe Menu02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72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627" w:rsidRPr="006D463C" w:rsidRDefault="009D14F6" w:rsidP="00471627">
      <w:pPr>
        <w:pStyle w:val="Legenda"/>
        <w:rPr>
          <w:color w:val="000000" w:themeColor="text1"/>
          <w:sz w:val="24"/>
          <w:szCs w:val="24"/>
        </w:rPr>
      </w:pPr>
      <w:r w:rsidRPr="006D463C">
        <w:rPr>
          <w:color w:val="000000" w:themeColor="text1"/>
          <w:sz w:val="24"/>
          <w:szCs w:val="24"/>
        </w:rPr>
        <w:t>FONTE: Elaborada pelo autor</w:t>
      </w:r>
    </w:p>
    <w:p w:rsidR="00471627" w:rsidRDefault="00471627">
      <w:pPr>
        <w:autoSpaceDE/>
        <w:autoSpaceDN/>
        <w:adjustRightInd/>
        <w:spacing w:line="240" w:lineRule="auto"/>
        <w:ind w:firstLine="0"/>
        <w:jc w:val="left"/>
        <w:rPr>
          <w:rFonts w:cs="Arial"/>
          <w:b/>
          <w:bCs/>
          <w:caps/>
          <w:kern w:val="32"/>
          <w:szCs w:val="32"/>
        </w:rPr>
      </w:pPr>
      <w:r>
        <w:br w:type="page"/>
      </w:r>
    </w:p>
    <w:p w:rsidR="00471627" w:rsidRDefault="00471627" w:rsidP="00471627">
      <w:pPr>
        <w:pStyle w:val="Ttulo1"/>
        <w:jc w:val="center"/>
      </w:pPr>
      <w:bookmarkStart w:id="94" w:name="_Toc468534384"/>
      <w:r>
        <w:lastRenderedPageBreak/>
        <w:t>anexo d – classe elemento</w:t>
      </w:r>
      <w:bookmarkEnd w:id="94"/>
    </w:p>
    <w:p w:rsidR="00471627" w:rsidRPr="006D463C" w:rsidRDefault="00471627" w:rsidP="00471627">
      <w:pPr>
        <w:pStyle w:val="Legenda"/>
        <w:rPr>
          <w:sz w:val="24"/>
          <w:szCs w:val="24"/>
        </w:rPr>
      </w:pPr>
      <w:bookmarkStart w:id="95" w:name="_Toc468534348"/>
      <w:r w:rsidRPr="006D463C">
        <w:rPr>
          <w:sz w:val="24"/>
          <w:szCs w:val="24"/>
        </w:rPr>
        <w:t xml:space="preserve">Figura </w:t>
      </w:r>
      <w:r w:rsidR="004E6CC9" w:rsidRPr="006D463C">
        <w:rPr>
          <w:sz w:val="24"/>
          <w:szCs w:val="24"/>
        </w:rPr>
        <w:fldChar w:fldCharType="begin"/>
      </w:r>
      <w:r w:rsidR="005E7B2C" w:rsidRPr="006D463C">
        <w:rPr>
          <w:sz w:val="24"/>
          <w:szCs w:val="24"/>
        </w:rPr>
        <w:instrText xml:space="preserve"> SEQ Figura \* ARABIC </w:instrText>
      </w:r>
      <w:r w:rsidR="004E6CC9" w:rsidRPr="006D463C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19</w:t>
      </w:r>
      <w:r w:rsidR="004E6CC9" w:rsidRPr="006D463C">
        <w:rPr>
          <w:sz w:val="24"/>
          <w:szCs w:val="24"/>
        </w:rPr>
        <w:fldChar w:fldCharType="end"/>
      </w:r>
      <w:r w:rsidRPr="006D463C">
        <w:rPr>
          <w:sz w:val="24"/>
          <w:szCs w:val="24"/>
        </w:rPr>
        <w:t>: Classe Elemento</w:t>
      </w:r>
      <w:r w:rsidR="007C27D2">
        <w:rPr>
          <w:sz w:val="24"/>
          <w:szCs w:val="24"/>
        </w:rPr>
        <w:t xml:space="preserve"> Parte 01</w:t>
      </w:r>
      <w:bookmarkEnd w:id="95"/>
    </w:p>
    <w:p w:rsidR="00471627" w:rsidRDefault="00471627" w:rsidP="00471627">
      <w:pPr>
        <w:pStyle w:val="Legenda"/>
      </w:pPr>
      <w:r w:rsidRPr="00471627">
        <w:rPr>
          <w:noProof/>
        </w:rPr>
        <w:drawing>
          <wp:inline distT="0" distB="0" distL="0" distR="0">
            <wp:extent cx="5570717" cy="7688911"/>
            <wp:effectExtent l="19050" t="0" r="0" b="0"/>
            <wp:docPr id="18" name="Imagem 9" descr="C:\Users\orm\Pictures\imgTCC\Classe Elemento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rm\Pictures\imgTCC\Classe Elemento0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109" cy="769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627" w:rsidRPr="006D463C" w:rsidRDefault="009D14F6" w:rsidP="00471627">
      <w:pPr>
        <w:pStyle w:val="Legenda"/>
        <w:rPr>
          <w:color w:val="000000" w:themeColor="text1"/>
          <w:sz w:val="24"/>
          <w:szCs w:val="24"/>
        </w:rPr>
      </w:pPr>
      <w:r w:rsidRPr="006D463C">
        <w:rPr>
          <w:color w:val="000000" w:themeColor="text1"/>
          <w:sz w:val="24"/>
          <w:szCs w:val="24"/>
        </w:rPr>
        <w:t>FONTE: Elaborada pelo autor</w:t>
      </w:r>
    </w:p>
    <w:p w:rsidR="00471627" w:rsidRDefault="00471627" w:rsidP="006D463C">
      <w:pPr>
        <w:ind w:firstLine="0"/>
        <w:rPr>
          <w:rFonts w:eastAsia="Calibri"/>
          <w:sz w:val="22"/>
          <w:szCs w:val="20"/>
        </w:rPr>
      </w:pPr>
    </w:p>
    <w:p w:rsidR="00471627" w:rsidRPr="006D463C" w:rsidRDefault="00471627" w:rsidP="00471627">
      <w:pPr>
        <w:pStyle w:val="Legenda"/>
        <w:rPr>
          <w:sz w:val="24"/>
          <w:szCs w:val="24"/>
        </w:rPr>
      </w:pPr>
      <w:bookmarkStart w:id="96" w:name="_Toc468534349"/>
      <w:r w:rsidRPr="006D463C">
        <w:rPr>
          <w:sz w:val="24"/>
          <w:szCs w:val="24"/>
        </w:rPr>
        <w:t xml:space="preserve">Figura </w:t>
      </w:r>
      <w:r w:rsidR="004E6CC9" w:rsidRPr="006D463C">
        <w:rPr>
          <w:sz w:val="24"/>
          <w:szCs w:val="24"/>
        </w:rPr>
        <w:fldChar w:fldCharType="begin"/>
      </w:r>
      <w:r w:rsidR="005E7B2C" w:rsidRPr="006D463C">
        <w:rPr>
          <w:sz w:val="24"/>
          <w:szCs w:val="24"/>
        </w:rPr>
        <w:instrText xml:space="preserve"> SEQ Figura \* ARABIC </w:instrText>
      </w:r>
      <w:r w:rsidR="004E6CC9" w:rsidRPr="006D463C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20</w:t>
      </w:r>
      <w:r w:rsidR="004E6CC9" w:rsidRPr="006D463C">
        <w:rPr>
          <w:sz w:val="24"/>
          <w:szCs w:val="24"/>
        </w:rPr>
        <w:fldChar w:fldCharType="end"/>
      </w:r>
      <w:r w:rsidR="007C27D2">
        <w:rPr>
          <w:sz w:val="24"/>
          <w:szCs w:val="24"/>
        </w:rPr>
        <w:t xml:space="preserve">: </w:t>
      </w:r>
      <w:r w:rsidRPr="006D463C">
        <w:rPr>
          <w:sz w:val="24"/>
          <w:szCs w:val="24"/>
        </w:rPr>
        <w:t>Classe Elemento</w:t>
      </w:r>
      <w:r w:rsidR="007C27D2">
        <w:rPr>
          <w:sz w:val="24"/>
          <w:szCs w:val="24"/>
        </w:rPr>
        <w:t xml:space="preserve"> Parte 02</w:t>
      </w:r>
      <w:bookmarkEnd w:id="96"/>
    </w:p>
    <w:p w:rsidR="00471627" w:rsidRPr="00471627" w:rsidRDefault="00471627" w:rsidP="00471627">
      <w:pPr>
        <w:pStyle w:val="Legenda"/>
      </w:pPr>
      <w:r>
        <w:rPr>
          <w:noProof/>
        </w:rPr>
        <w:drawing>
          <wp:inline distT="0" distB="0" distL="0" distR="0">
            <wp:extent cx="5760085" cy="5712517"/>
            <wp:effectExtent l="19050" t="0" r="0" b="0"/>
            <wp:docPr id="19" name="Imagem 10" descr="C:\Users\orm\Pictures\imgTCC\Classe Elemento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rm\Pictures\imgTCC\Classe Elemento0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712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627" w:rsidRPr="009D14F6" w:rsidRDefault="009D14F6" w:rsidP="00471627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471627" w:rsidRDefault="00471627" w:rsidP="00471627">
      <w:pPr>
        <w:rPr>
          <w:rFonts w:eastAsia="Calibri"/>
          <w:sz w:val="22"/>
          <w:szCs w:val="20"/>
        </w:rPr>
      </w:pPr>
      <w:r>
        <w:br w:type="page"/>
      </w:r>
    </w:p>
    <w:p w:rsidR="00471627" w:rsidRDefault="00471627" w:rsidP="00471627">
      <w:pPr>
        <w:pStyle w:val="Ttulo1"/>
        <w:jc w:val="center"/>
      </w:pPr>
      <w:bookmarkStart w:id="97" w:name="_Toc468534385"/>
      <w:r>
        <w:lastRenderedPageBreak/>
        <w:t>anexo e –</w:t>
      </w:r>
      <w:r w:rsidR="00930C16">
        <w:t xml:space="preserve"> classe abstrata</w:t>
      </w:r>
      <w:r>
        <w:t xml:space="preserve"> cen</w:t>
      </w:r>
      <w:r w:rsidR="009A37E3">
        <w:t>á</w:t>
      </w:r>
      <w:r>
        <w:t>rio padr</w:t>
      </w:r>
      <w:r w:rsidR="009A37E3">
        <w:t>ã</w:t>
      </w:r>
      <w:r>
        <w:t>o</w:t>
      </w:r>
      <w:bookmarkEnd w:id="97"/>
    </w:p>
    <w:p w:rsidR="00471627" w:rsidRPr="006D463C" w:rsidRDefault="00471627" w:rsidP="00471627">
      <w:pPr>
        <w:pStyle w:val="Legenda"/>
        <w:rPr>
          <w:sz w:val="24"/>
          <w:szCs w:val="24"/>
        </w:rPr>
      </w:pPr>
      <w:bookmarkStart w:id="98" w:name="_Toc468534350"/>
      <w:r w:rsidRPr="006D463C">
        <w:rPr>
          <w:sz w:val="24"/>
          <w:szCs w:val="24"/>
        </w:rPr>
        <w:t xml:space="preserve">Figura </w:t>
      </w:r>
      <w:r w:rsidR="004E6CC9" w:rsidRPr="006D463C">
        <w:rPr>
          <w:sz w:val="24"/>
          <w:szCs w:val="24"/>
        </w:rPr>
        <w:fldChar w:fldCharType="begin"/>
      </w:r>
      <w:r w:rsidR="005E7B2C" w:rsidRPr="006D463C">
        <w:rPr>
          <w:sz w:val="24"/>
          <w:szCs w:val="24"/>
        </w:rPr>
        <w:instrText xml:space="preserve"> SEQ Figura \* ARABIC </w:instrText>
      </w:r>
      <w:r w:rsidR="004E6CC9" w:rsidRPr="006D463C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21</w:t>
      </w:r>
      <w:r w:rsidR="004E6CC9" w:rsidRPr="006D463C">
        <w:rPr>
          <w:sz w:val="24"/>
          <w:szCs w:val="24"/>
        </w:rPr>
        <w:fldChar w:fldCharType="end"/>
      </w:r>
      <w:r w:rsidRPr="006D463C">
        <w:rPr>
          <w:sz w:val="24"/>
          <w:szCs w:val="24"/>
        </w:rPr>
        <w:t>: Classe Cenário Padrão</w:t>
      </w:r>
      <w:bookmarkEnd w:id="98"/>
    </w:p>
    <w:p w:rsidR="00471627" w:rsidRPr="00471627" w:rsidRDefault="00471627" w:rsidP="00471627">
      <w:pPr>
        <w:pStyle w:val="Legenda"/>
      </w:pPr>
      <w:r>
        <w:rPr>
          <w:noProof/>
        </w:rPr>
        <w:drawing>
          <wp:inline distT="0" distB="0" distL="0" distR="0">
            <wp:extent cx="5760085" cy="4228766"/>
            <wp:effectExtent l="19050" t="0" r="0" b="0"/>
            <wp:docPr id="20" name="Imagem 11" descr="C:\Users\orm\Pictures\imgTCC\Classe CenarioPadr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rm\Pictures\imgTCC\Classe CenarioPadrao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228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4E7" w:rsidRPr="006D463C" w:rsidRDefault="009D14F6" w:rsidP="00471627">
      <w:pPr>
        <w:pStyle w:val="Legenda"/>
        <w:rPr>
          <w:color w:val="000000" w:themeColor="text1"/>
          <w:sz w:val="24"/>
          <w:szCs w:val="24"/>
        </w:rPr>
      </w:pPr>
      <w:r w:rsidRPr="006D463C">
        <w:rPr>
          <w:color w:val="000000" w:themeColor="text1"/>
          <w:sz w:val="24"/>
          <w:szCs w:val="24"/>
        </w:rPr>
        <w:t>FONTE: Elaborada pelo autor</w:t>
      </w:r>
    </w:p>
    <w:p w:rsidR="00E564E7" w:rsidRDefault="00E564E7" w:rsidP="00E564E7">
      <w:pPr>
        <w:rPr>
          <w:rFonts w:eastAsia="Calibri"/>
          <w:sz w:val="22"/>
          <w:szCs w:val="20"/>
        </w:rPr>
      </w:pPr>
      <w:r>
        <w:br w:type="page"/>
      </w:r>
    </w:p>
    <w:p w:rsidR="00E564E7" w:rsidRDefault="00E564E7" w:rsidP="00E564E7">
      <w:pPr>
        <w:pStyle w:val="Ttulo1"/>
        <w:jc w:val="center"/>
        <w:rPr>
          <w:i/>
          <w:caps w:val="0"/>
        </w:rPr>
      </w:pPr>
      <w:bookmarkStart w:id="99" w:name="_Toc468534386"/>
      <w:r>
        <w:lastRenderedPageBreak/>
        <w:t xml:space="preserve">anexo f – classe jogo com o método </w:t>
      </w:r>
      <w:r w:rsidRPr="00E564E7">
        <w:rPr>
          <w:i/>
          <w:caps w:val="0"/>
        </w:rPr>
        <w:t>main</w:t>
      </w:r>
      <w:bookmarkEnd w:id="99"/>
    </w:p>
    <w:p w:rsidR="00E564E7" w:rsidRPr="009D14F6" w:rsidRDefault="00E564E7" w:rsidP="00E564E7">
      <w:pPr>
        <w:pStyle w:val="Legenda"/>
        <w:rPr>
          <w:sz w:val="24"/>
          <w:szCs w:val="24"/>
        </w:rPr>
      </w:pPr>
      <w:bookmarkStart w:id="100" w:name="_Toc468534351"/>
      <w:r w:rsidRPr="009D14F6">
        <w:rPr>
          <w:sz w:val="24"/>
          <w:szCs w:val="24"/>
        </w:rPr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22</w:t>
      </w:r>
      <w:r w:rsidR="004E6CC9" w:rsidRPr="009D14F6">
        <w:rPr>
          <w:sz w:val="24"/>
          <w:szCs w:val="24"/>
        </w:rPr>
        <w:fldChar w:fldCharType="end"/>
      </w:r>
      <w:r w:rsidR="001D3A79" w:rsidRPr="009D14F6">
        <w:rPr>
          <w:sz w:val="24"/>
          <w:szCs w:val="24"/>
        </w:rPr>
        <w:t>: Classe Jogo</w:t>
      </w:r>
      <w:r w:rsidR="007C27D2">
        <w:rPr>
          <w:sz w:val="24"/>
          <w:szCs w:val="24"/>
        </w:rPr>
        <w:t xml:space="preserve"> Parte 01</w:t>
      </w:r>
      <w:bookmarkEnd w:id="100"/>
    </w:p>
    <w:p w:rsidR="001D3A79" w:rsidRPr="001D3A79" w:rsidRDefault="001D3A79" w:rsidP="001D3A79">
      <w:pPr>
        <w:pStyle w:val="Legenda"/>
      </w:pPr>
      <w:r>
        <w:rPr>
          <w:noProof/>
        </w:rPr>
        <w:drawing>
          <wp:inline distT="0" distB="0" distL="0" distR="0">
            <wp:extent cx="5763624" cy="7861465"/>
            <wp:effectExtent l="19050" t="0" r="8526" b="0"/>
            <wp:docPr id="29" name="Imagem 20" descr="C:\Users\orm\Pictures\imgTCC\Classe Jogo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rm\Pictures\imgTCC\Classe Jogo0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856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A79" w:rsidRPr="009D14F6" w:rsidRDefault="009D14F6" w:rsidP="001D3A79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1D3A79" w:rsidRPr="009D14F6" w:rsidRDefault="001D3A79" w:rsidP="001D3A79">
      <w:pPr>
        <w:pStyle w:val="Legenda"/>
        <w:rPr>
          <w:sz w:val="24"/>
          <w:szCs w:val="24"/>
        </w:rPr>
      </w:pPr>
      <w:bookmarkStart w:id="101" w:name="_Toc468534352"/>
      <w:r w:rsidRPr="009D14F6">
        <w:rPr>
          <w:sz w:val="24"/>
          <w:szCs w:val="24"/>
        </w:rPr>
        <w:lastRenderedPageBreak/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23</w:t>
      </w:r>
      <w:r w:rsidR="004E6CC9" w:rsidRPr="009D14F6">
        <w:rPr>
          <w:sz w:val="24"/>
          <w:szCs w:val="24"/>
        </w:rPr>
        <w:fldChar w:fldCharType="end"/>
      </w:r>
      <w:r w:rsidR="007C27D2">
        <w:rPr>
          <w:sz w:val="24"/>
          <w:szCs w:val="24"/>
        </w:rPr>
        <w:t xml:space="preserve">: </w:t>
      </w:r>
      <w:r w:rsidRPr="009D14F6">
        <w:rPr>
          <w:sz w:val="24"/>
          <w:szCs w:val="24"/>
        </w:rPr>
        <w:t>Classe Jogo</w:t>
      </w:r>
      <w:r w:rsidR="007C27D2">
        <w:rPr>
          <w:sz w:val="24"/>
          <w:szCs w:val="24"/>
        </w:rPr>
        <w:t xml:space="preserve"> Parte 02</w:t>
      </w:r>
      <w:bookmarkEnd w:id="101"/>
    </w:p>
    <w:p w:rsidR="001D3A79" w:rsidRPr="001D3A79" w:rsidRDefault="001D3A79" w:rsidP="001D3A79">
      <w:pPr>
        <w:pStyle w:val="Legenda"/>
      </w:pPr>
      <w:r>
        <w:rPr>
          <w:noProof/>
        </w:rPr>
        <w:drawing>
          <wp:inline distT="0" distB="0" distL="0" distR="0">
            <wp:extent cx="5761549" cy="8301161"/>
            <wp:effectExtent l="19050" t="0" r="0" b="0"/>
            <wp:docPr id="30" name="Imagem 21" descr="C:\Users\orm\Pictures\imgTCC\Classe Jogo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rm\Pictures\imgTCC\Classe Jogo02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99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A79" w:rsidRPr="009D14F6" w:rsidRDefault="009D14F6" w:rsidP="001D3A79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BB111F" w:rsidRPr="009D14F6" w:rsidRDefault="00BB111F" w:rsidP="00BB111F">
      <w:pPr>
        <w:pStyle w:val="Legenda"/>
        <w:rPr>
          <w:sz w:val="24"/>
          <w:szCs w:val="24"/>
        </w:rPr>
      </w:pPr>
      <w:bookmarkStart w:id="102" w:name="_Toc468534353"/>
      <w:r w:rsidRPr="009D14F6">
        <w:rPr>
          <w:sz w:val="24"/>
          <w:szCs w:val="24"/>
        </w:rPr>
        <w:lastRenderedPageBreak/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24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Jogo</w:t>
      </w:r>
      <w:r w:rsidR="007C27D2">
        <w:rPr>
          <w:sz w:val="24"/>
          <w:szCs w:val="24"/>
        </w:rPr>
        <w:t xml:space="preserve"> Parte 03</w:t>
      </w:r>
      <w:bookmarkEnd w:id="102"/>
    </w:p>
    <w:p w:rsidR="00BB111F" w:rsidRPr="00BB111F" w:rsidRDefault="00BB111F" w:rsidP="00BB111F">
      <w:pPr>
        <w:pStyle w:val="Legenda"/>
      </w:pPr>
      <w:r>
        <w:rPr>
          <w:noProof/>
        </w:rPr>
        <w:drawing>
          <wp:inline distT="0" distB="0" distL="0" distR="0">
            <wp:extent cx="5760085" cy="8044720"/>
            <wp:effectExtent l="19050" t="0" r="0" b="0"/>
            <wp:docPr id="31" name="Imagem 22" descr="C:\Users\orm\Pictures\imgTCC\Classe Jogo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orm\Pictures\imgTCC\Classe Jogo03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04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11F" w:rsidRPr="009D14F6" w:rsidRDefault="009D14F6" w:rsidP="00BB111F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471627" w:rsidRPr="00471627" w:rsidRDefault="00471627" w:rsidP="00BB111F">
      <w:pPr>
        <w:pStyle w:val="Legenda"/>
        <w:rPr>
          <w:color w:val="000000" w:themeColor="text1"/>
        </w:rPr>
      </w:pPr>
      <w:r>
        <w:br w:type="page"/>
      </w:r>
    </w:p>
    <w:p w:rsidR="004B52CF" w:rsidRDefault="00D02CF2" w:rsidP="009A37E3">
      <w:pPr>
        <w:pStyle w:val="Ttulo1"/>
        <w:jc w:val="center"/>
        <w:rPr>
          <w:b w:val="0"/>
          <w:bCs w:val="0"/>
          <w:caps w:val="0"/>
          <w:color w:val="3A3A3A"/>
          <w:kern w:val="0"/>
          <w:sz w:val="22"/>
          <w:szCs w:val="22"/>
          <w:shd w:val="clear" w:color="auto" w:fill="FEFAEA"/>
        </w:rPr>
      </w:pPr>
      <w:bookmarkStart w:id="103" w:name="_Toc468534387"/>
      <w:r w:rsidRPr="00043744">
        <w:lastRenderedPageBreak/>
        <w:t>A</w:t>
      </w:r>
      <w:r>
        <w:t>pêndice</w:t>
      </w:r>
      <w:r w:rsidR="009A37E3">
        <w:t xml:space="preserve"> </w:t>
      </w:r>
      <w:r w:rsidR="003700CB">
        <w:t>A</w:t>
      </w:r>
      <w:r w:rsidR="009A37E3">
        <w:t xml:space="preserve"> – classe nivel</w:t>
      </w:r>
      <w:bookmarkEnd w:id="103"/>
    </w:p>
    <w:p w:rsidR="009A37E3" w:rsidRPr="009D14F6" w:rsidRDefault="009A37E3" w:rsidP="009A37E3">
      <w:pPr>
        <w:pStyle w:val="Legenda"/>
        <w:rPr>
          <w:sz w:val="24"/>
          <w:szCs w:val="24"/>
        </w:rPr>
      </w:pPr>
      <w:bookmarkStart w:id="104" w:name="_Toc468534354"/>
      <w:r w:rsidRPr="009D14F6">
        <w:rPr>
          <w:sz w:val="24"/>
          <w:szCs w:val="24"/>
        </w:rPr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25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Nível</w:t>
      </w:r>
      <w:r w:rsidR="00BB70BD">
        <w:rPr>
          <w:sz w:val="24"/>
          <w:szCs w:val="24"/>
        </w:rPr>
        <w:t xml:space="preserve"> Parte 01</w:t>
      </w:r>
      <w:bookmarkEnd w:id="104"/>
    </w:p>
    <w:p w:rsidR="009A37E3" w:rsidRPr="009A37E3" w:rsidRDefault="009A37E3" w:rsidP="009A37E3">
      <w:pPr>
        <w:pStyle w:val="Legenda"/>
      </w:pPr>
      <w:r>
        <w:rPr>
          <w:noProof/>
        </w:rPr>
        <w:drawing>
          <wp:inline distT="0" distB="0" distL="0" distR="0">
            <wp:extent cx="5760085" cy="5189422"/>
            <wp:effectExtent l="19050" t="0" r="0" b="0"/>
            <wp:docPr id="21" name="Imagem 12" descr="C:\Users\orm\Pictures\imgTCC\Classe Nivel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rm\Pictures\imgTCC\Classe Nivel01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89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7E3" w:rsidRPr="009D14F6" w:rsidRDefault="009D14F6" w:rsidP="009A37E3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9A37E3" w:rsidRDefault="009A37E3">
      <w:pPr>
        <w:autoSpaceDE/>
        <w:autoSpaceDN/>
        <w:adjustRightInd/>
        <w:spacing w:line="240" w:lineRule="auto"/>
        <w:ind w:firstLine="0"/>
        <w:jc w:val="left"/>
        <w:rPr>
          <w:rFonts w:eastAsia="Calibri"/>
          <w:bCs/>
          <w:sz w:val="22"/>
          <w:szCs w:val="20"/>
        </w:rPr>
      </w:pPr>
      <w:r>
        <w:br w:type="page"/>
      </w:r>
    </w:p>
    <w:p w:rsidR="009A37E3" w:rsidRPr="009D14F6" w:rsidRDefault="009A37E3" w:rsidP="009A37E3">
      <w:pPr>
        <w:pStyle w:val="Legenda"/>
        <w:rPr>
          <w:sz w:val="24"/>
          <w:szCs w:val="24"/>
        </w:rPr>
      </w:pPr>
      <w:bookmarkStart w:id="105" w:name="_Toc468534355"/>
      <w:r w:rsidRPr="009D14F6">
        <w:rPr>
          <w:sz w:val="24"/>
          <w:szCs w:val="24"/>
        </w:rPr>
        <w:lastRenderedPageBreak/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26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Nível</w:t>
      </w:r>
      <w:r w:rsidR="00BB70BD">
        <w:rPr>
          <w:sz w:val="24"/>
          <w:szCs w:val="24"/>
        </w:rPr>
        <w:t xml:space="preserve"> Parte 02</w:t>
      </w:r>
      <w:bookmarkEnd w:id="105"/>
    </w:p>
    <w:p w:rsidR="009A37E3" w:rsidRPr="009A37E3" w:rsidRDefault="009A37E3" w:rsidP="009A37E3">
      <w:pPr>
        <w:pStyle w:val="Legenda"/>
      </w:pPr>
      <w:r>
        <w:rPr>
          <w:noProof/>
        </w:rPr>
        <w:drawing>
          <wp:inline distT="0" distB="0" distL="0" distR="0">
            <wp:extent cx="5760085" cy="4623063"/>
            <wp:effectExtent l="19050" t="0" r="0" b="0"/>
            <wp:docPr id="22" name="Imagem 13" descr="C:\Users\orm\Pictures\imgTCC\Classe Nivel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rm\Pictures\imgTCC\Classe Nivel02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23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7E3" w:rsidRPr="009D14F6" w:rsidRDefault="009D14F6" w:rsidP="009A37E3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9A37E3" w:rsidRDefault="009A37E3">
      <w:pPr>
        <w:autoSpaceDE/>
        <w:autoSpaceDN/>
        <w:adjustRightInd/>
        <w:spacing w:line="240" w:lineRule="auto"/>
        <w:ind w:firstLine="0"/>
        <w:jc w:val="left"/>
        <w:rPr>
          <w:rFonts w:eastAsia="Calibri"/>
          <w:bCs/>
          <w:sz w:val="22"/>
          <w:szCs w:val="20"/>
        </w:rPr>
      </w:pPr>
      <w:r>
        <w:br w:type="page"/>
      </w:r>
    </w:p>
    <w:p w:rsidR="009A37E3" w:rsidRPr="00471627" w:rsidRDefault="009A37E3" w:rsidP="009A37E3">
      <w:pPr>
        <w:pStyle w:val="Ttulo1"/>
        <w:jc w:val="center"/>
        <w:rPr>
          <w:color w:val="000000" w:themeColor="text1"/>
          <w:kern w:val="0"/>
        </w:rPr>
      </w:pPr>
      <w:bookmarkStart w:id="106" w:name="_Toc468534388"/>
      <w:r>
        <w:lastRenderedPageBreak/>
        <w:t>Apêndice b – classe cenário menu</w:t>
      </w:r>
      <w:bookmarkEnd w:id="106"/>
    </w:p>
    <w:p w:rsidR="004B52CF" w:rsidRPr="009D14F6" w:rsidRDefault="00BC4860" w:rsidP="00BC4860">
      <w:pPr>
        <w:pStyle w:val="Legenda"/>
        <w:rPr>
          <w:sz w:val="24"/>
          <w:szCs w:val="24"/>
        </w:rPr>
      </w:pPr>
      <w:bookmarkStart w:id="107" w:name="_Toc468487870"/>
      <w:bookmarkStart w:id="108" w:name="_Toc468534356"/>
      <w:r w:rsidRPr="009D14F6">
        <w:rPr>
          <w:sz w:val="24"/>
          <w:szCs w:val="24"/>
        </w:rPr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27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Cenário Menu</w:t>
      </w:r>
      <w:bookmarkEnd w:id="107"/>
      <w:r w:rsidR="00BB70BD">
        <w:rPr>
          <w:sz w:val="24"/>
          <w:szCs w:val="24"/>
        </w:rPr>
        <w:t xml:space="preserve"> Parte 01</w:t>
      </w:r>
      <w:bookmarkEnd w:id="108"/>
    </w:p>
    <w:p w:rsidR="00BC4860" w:rsidRPr="00BC4860" w:rsidRDefault="00BC4860" w:rsidP="00BC4860">
      <w:pPr>
        <w:pStyle w:val="Legenda"/>
      </w:pPr>
      <w:r>
        <w:rPr>
          <w:noProof/>
        </w:rPr>
        <w:drawing>
          <wp:inline distT="0" distB="0" distL="0" distR="0">
            <wp:extent cx="5758990" cy="7784327"/>
            <wp:effectExtent l="19050" t="0" r="0" b="0"/>
            <wp:docPr id="23" name="Imagem 14" descr="C:\Users\orm\Pictures\imgTCC\Classe CenarioMenu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rm\Pictures\imgTCC\Classe CenarioMenu0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785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860" w:rsidRPr="009D14F6" w:rsidRDefault="009D14F6" w:rsidP="00BC4860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BC4860" w:rsidRPr="009D14F6" w:rsidRDefault="00270AD4" w:rsidP="00270AD4">
      <w:pPr>
        <w:pStyle w:val="Legenda"/>
        <w:rPr>
          <w:sz w:val="24"/>
          <w:szCs w:val="24"/>
        </w:rPr>
      </w:pPr>
      <w:bookmarkStart w:id="109" w:name="_Toc468487871"/>
      <w:bookmarkStart w:id="110" w:name="_Toc468534357"/>
      <w:r w:rsidRPr="009D14F6">
        <w:rPr>
          <w:sz w:val="24"/>
          <w:szCs w:val="24"/>
        </w:rPr>
        <w:lastRenderedPageBreak/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28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Cenário Menu</w:t>
      </w:r>
      <w:bookmarkEnd w:id="109"/>
      <w:r w:rsidR="00BB70BD">
        <w:rPr>
          <w:sz w:val="24"/>
          <w:szCs w:val="24"/>
        </w:rPr>
        <w:t xml:space="preserve"> Parte 02</w:t>
      </w:r>
      <w:bookmarkEnd w:id="110"/>
    </w:p>
    <w:p w:rsidR="00270AD4" w:rsidRPr="00270AD4" w:rsidRDefault="00270AD4" w:rsidP="00270AD4">
      <w:pPr>
        <w:pStyle w:val="Legenda"/>
      </w:pPr>
      <w:r>
        <w:rPr>
          <w:noProof/>
        </w:rPr>
        <w:drawing>
          <wp:inline distT="0" distB="0" distL="0" distR="0">
            <wp:extent cx="5760085" cy="2573545"/>
            <wp:effectExtent l="19050" t="0" r="0" b="0"/>
            <wp:docPr id="24" name="Imagem 15" descr="C:\Users\orm\Pictures\imgTCC\Classe CenarioMenu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rm\Pictures\imgTCC\Classe CenarioMenu02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7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AD4" w:rsidRPr="009D14F6" w:rsidRDefault="009D14F6" w:rsidP="00270AD4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270AD4" w:rsidRDefault="00270AD4" w:rsidP="00270AD4">
      <w:pPr>
        <w:rPr>
          <w:rFonts w:eastAsia="Calibri"/>
          <w:sz w:val="22"/>
          <w:szCs w:val="20"/>
        </w:rPr>
      </w:pPr>
      <w:r>
        <w:br w:type="page"/>
      </w:r>
    </w:p>
    <w:p w:rsidR="00270AD4" w:rsidRDefault="00270AD4" w:rsidP="00270AD4">
      <w:pPr>
        <w:pStyle w:val="Ttulo1"/>
        <w:jc w:val="center"/>
      </w:pPr>
      <w:bookmarkStart w:id="111" w:name="_Toc468534389"/>
      <w:r>
        <w:lastRenderedPageBreak/>
        <w:t xml:space="preserve">Apêndice c – classe </w:t>
      </w:r>
      <w:r w:rsidR="00E55A7B">
        <w:t>cenário jogo</w:t>
      </w:r>
      <w:bookmarkEnd w:id="111"/>
    </w:p>
    <w:p w:rsidR="00E55A7B" w:rsidRPr="009D14F6" w:rsidRDefault="00E55A7B" w:rsidP="00E55A7B">
      <w:pPr>
        <w:pStyle w:val="Legenda"/>
        <w:rPr>
          <w:sz w:val="24"/>
          <w:szCs w:val="24"/>
        </w:rPr>
      </w:pPr>
      <w:bookmarkStart w:id="112" w:name="_Toc468487872"/>
      <w:bookmarkStart w:id="113" w:name="_Toc468534358"/>
      <w:r w:rsidRPr="009D14F6">
        <w:rPr>
          <w:sz w:val="24"/>
          <w:szCs w:val="24"/>
        </w:rPr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29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Cenário Jogo</w:t>
      </w:r>
      <w:bookmarkEnd w:id="112"/>
      <w:r w:rsidR="00BB70BD">
        <w:rPr>
          <w:sz w:val="24"/>
          <w:szCs w:val="24"/>
        </w:rPr>
        <w:t xml:space="preserve"> Parte 01</w:t>
      </w:r>
      <w:bookmarkEnd w:id="113"/>
    </w:p>
    <w:p w:rsidR="00E55A7B" w:rsidRPr="00E55A7B" w:rsidRDefault="00E55A7B" w:rsidP="00E55A7B">
      <w:pPr>
        <w:pStyle w:val="Legenda"/>
      </w:pPr>
      <w:r>
        <w:rPr>
          <w:noProof/>
        </w:rPr>
        <w:drawing>
          <wp:inline distT="0" distB="0" distL="0" distR="0">
            <wp:extent cx="5761548" cy="7871791"/>
            <wp:effectExtent l="19050" t="0" r="0" b="0"/>
            <wp:docPr id="25" name="Imagem 16" descr="C:\Users\orm\Pictures\imgTCC\Classe CenarioJogo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rm\Pictures\imgTCC\Classe CenarioJogo01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86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A7B" w:rsidRPr="009D14F6" w:rsidRDefault="009D14F6" w:rsidP="00E55A7B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E55A7B" w:rsidRPr="009D14F6" w:rsidRDefault="00E55A7B" w:rsidP="00E55A7B">
      <w:pPr>
        <w:pStyle w:val="Legenda"/>
        <w:rPr>
          <w:sz w:val="24"/>
          <w:szCs w:val="24"/>
        </w:rPr>
      </w:pPr>
      <w:r>
        <w:br w:type="page"/>
      </w:r>
      <w:bookmarkStart w:id="114" w:name="_Toc468487873"/>
      <w:bookmarkStart w:id="115" w:name="_Toc468534359"/>
      <w:r w:rsidRPr="009D14F6">
        <w:rPr>
          <w:sz w:val="24"/>
          <w:szCs w:val="24"/>
        </w:rPr>
        <w:lastRenderedPageBreak/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30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Cenário Jogo</w:t>
      </w:r>
      <w:bookmarkEnd w:id="114"/>
      <w:r w:rsidR="00BB70BD">
        <w:rPr>
          <w:sz w:val="24"/>
          <w:szCs w:val="24"/>
        </w:rPr>
        <w:t xml:space="preserve"> Parte 02</w:t>
      </w:r>
      <w:bookmarkEnd w:id="115"/>
    </w:p>
    <w:p w:rsidR="00E55A7B" w:rsidRPr="00E55A7B" w:rsidRDefault="00E55A7B" w:rsidP="00E55A7B">
      <w:pPr>
        <w:pStyle w:val="Legenda"/>
      </w:pPr>
      <w:r>
        <w:rPr>
          <w:noProof/>
        </w:rPr>
        <w:drawing>
          <wp:inline distT="0" distB="0" distL="0" distR="0">
            <wp:extent cx="5760085" cy="8227958"/>
            <wp:effectExtent l="19050" t="0" r="0" b="0"/>
            <wp:docPr id="26" name="Imagem 17" descr="C:\Users\orm\Pictures\imgTCC\Classe CenarioJogo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rm\Pictures\imgTCC\Classe CenarioJogo02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227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A7B" w:rsidRPr="009D14F6" w:rsidRDefault="009D14F6" w:rsidP="00E55A7B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E55A7B" w:rsidRPr="009D14F6" w:rsidRDefault="00E55A7B" w:rsidP="00E55A7B">
      <w:pPr>
        <w:pStyle w:val="Legenda"/>
        <w:rPr>
          <w:sz w:val="24"/>
          <w:szCs w:val="24"/>
        </w:rPr>
      </w:pPr>
      <w:bookmarkStart w:id="116" w:name="_Toc468487874"/>
      <w:bookmarkStart w:id="117" w:name="_Toc468534360"/>
      <w:r w:rsidRPr="009D14F6">
        <w:rPr>
          <w:sz w:val="24"/>
          <w:szCs w:val="24"/>
        </w:rPr>
        <w:lastRenderedPageBreak/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31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Cenário Jogo</w:t>
      </w:r>
      <w:bookmarkEnd w:id="116"/>
      <w:r w:rsidR="00BB70BD">
        <w:rPr>
          <w:sz w:val="24"/>
          <w:szCs w:val="24"/>
        </w:rPr>
        <w:t xml:space="preserve"> Parte 03</w:t>
      </w:r>
      <w:bookmarkEnd w:id="117"/>
    </w:p>
    <w:p w:rsidR="00E55A7B" w:rsidRPr="00E55A7B" w:rsidRDefault="00E55A7B" w:rsidP="00E55A7B">
      <w:pPr>
        <w:pStyle w:val="Legenda"/>
      </w:pPr>
      <w:r>
        <w:rPr>
          <w:noProof/>
        </w:rPr>
        <w:drawing>
          <wp:inline distT="0" distB="0" distL="0" distR="0">
            <wp:extent cx="5760085" cy="7396267"/>
            <wp:effectExtent l="19050" t="0" r="0" b="0"/>
            <wp:docPr id="27" name="Imagem 18" descr="C:\Users\orm\Pictures\imgTCC\Classe CenarioJogo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orm\Pictures\imgTCC\Classe CenarioJogo03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396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A7B" w:rsidRPr="009D14F6" w:rsidRDefault="009D14F6" w:rsidP="00E55A7B">
      <w:pPr>
        <w:pStyle w:val="Legenda"/>
        <w:rPr>
          <w:color w:val="000000" w:themeColor="text1"/>
          <w:sz w:val="24"/>
          <w:szCs w:val="24"/>
        </w:rPr>
      </w:pPr>
      <w:r w:rsidRPr="009D14F6">
        <w:rPr>
          <w:color w:val="000000" w:themeColor="text1"/>
          <w:sz w:val="24"/>
          <w:szCs w:val="24"/>
        </w:rPr>
        <w:t>FONTE: Elaborada pelo autor</w:t>
      </w:r>
    </w:p>
    <w:p w:rsidR="00E55A7B" w:rsidRPr="00E55A7B" w:rsidRDefault="00E55A7B" w:rsidP="00E55A7B">
      <w:pPr>
        <w:rPr>
          <w:rFonts w:eastAsia="Calibri"/>
          <w:sz w:val="22"/>
          <w:szCs w:val="20"/>
        </w:rPr>
      </w:pPr>
      <w:r>
        <w:br w:type="page"/>
      </w:r>
    </w:p>
    <w:p w:rsidR="00E55A7B" w:rsidRPr="009D14F6" w:rsidRDefault="00E55A7B" w:rsidP="00E55A7B">
      <w:pPr>
        <w:pStyle w:val="Legenda"/>
        <w:rPr>
          <w:sz w:val="24"/>
          <w:szCs w:val="24"/>
        </w:rPr>
      </w:pPr>
      <w:bookmarkStart w:id="118" w:name="_Toc468487875"/>
      <w:bookmarkStart w:id="119" w:name="_Toc468488107"/>
      <w:bookmarkStart w:id="120" w:name="_Toc468534361"/>
      <w:r w:rsidRPr="009D14F6">
        <w:rPr>
          <w:sz w:val="24"/>
          <w:szCs w:val="24"/>
        </w:rPr>
        <w:lastRenderedPageBreak/>
        <w:t xml:space="preserve">Figura </w:t>
      </w:r>
      <w:r w:rsidR="004E6CC9" w:rsidRPr="009D14F6">
        <w:rPr>
          <w:sz w:val="24"/>
          <w:szCs w:val="24"/>
        </w:rPr>
        <w:fldChar w:fldCharType="begin"/>
      </w:r>
      <w:r w:rsidR="005E7B2C" w:rsidRPr="009D14F6">
        <w:rPr>
          <w:sz w:val="24"/>
          <w:szCs w:val="24"/>
        </w:rPr>
        <w:instrText xml:space="preserve"> SEQ Figura \* ARABIC </w:instrText>
      </w:r>
      <w:r w:rsidR="004E6CC9" w:rsidRPr="009D14F6">
        <w:rPr>
          <w:sz w:val="24"/>
          <w:szCs w:val="24"/>
        </w:rPr>
        <w:fldChar w:fldCharType="separate"/>
      </w:r>
      <w:r w:rsidR="00EB1F0E">
        <w:rPr>
          <w:noProof/>
          <w:sz w:val="24"/>
          <w:szCs w:val="24"/>
        </w:rPr>
        <w:t>32</w:t>
      </w:r>
      <w:r w:rsidR="004E6CC9" w:rsidRPr="009D14F6">
        <w:rPr>
          <w:sz w:val="24"/>
          <w:szCs w:val="24"/>
        </w:rPr>
        <w:fldChar w:fldCharType="end"/>
      </w:r>
      <w:r w:rsidRPr="009D14F6">
        <w:rPr>
          <w:sz w:val="24"/>
          <w:szCs w:val="24"/>
        </w:rPr>
        <w:t>: Classe Cenário Jogo</w:t>
      </w:r>
      <w:bookmarkEnd w:id="118"/>
      <w:bookmarkEnd w:id="119"/>
      <w:r w:rsidR="00BB70BD">
        <w:rPr>
          <w:sz w:val="24"/>
          <w:szCs w:val="24"/>
        </w:rPr>
        <w:t xml:space="preserve"> Parte 04</w:t>
      </w:r>
      <w:bookmarkEnd w:id="120"/>
    </w:p>
    <w:p w:rsidR="00E55A7B" w:rsidRPr="00E55A7B" w:rsidRDefault="00DE1A42" w:rsidP="00DE1A42">
      <w:pPr>
        <w:pStyle w:val="Legenda"/>
      </w:pPr>
      <w:r w:rsidRPr="00DE1A42">
        <w:rPr>
          <w:noProof/>
        </w:rPr>
        <w:drawing>
          <wp:inline distT="0" distB="0" distL="0" distR="0">
            <wp:extent cx="5760085" cy="5195804"/>
            <wp:effectExtent l="19050" t="0" r="0" b="0"/>
            <wp:docPr id="34" name="Imagem 25" descr="C:\Users\orm\Pictures\imgTCC\Classe CenarioJogo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orm\Pictures\imgTCC\Classe CenarioJogo0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95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A7B" w:rsidRPr="009D14F6" w:rsidRDefault="009D14F6" w:rsidP="00E55A7B">
      <w:pPr>
        <w:pStyle w:val="Legenda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FONTE: Elaborada pelo autor</w:t>
      </w:r>
    </w:p>
    <w:p w:rsidR="00270AD4" w:rsidRPr="00270AD4" w:rsidRDefault="00270AD4" w:rsidP="00E564E7">
      <w:pPr>
        <w:ind w:firstLine="0"/>
      </w:pPr>
    </w:p>
    <w:sectPr w:rsidR="00270AD4" w:rsidRPr="00270AD4" w:rsidSect="004A5540">
      <w:headerReference w:type="default" r:id="rId49"/>
      <w:pgSz w:w="11906" w:h="16838" w:code="9"/>
      <w:pgMar w:top="1701" w:right="1134" w:bottom="1134" w:left="1701" w:header="1134" w:footer="709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2A5B" w:rsidRDefault="00A92A5B" w:rsidP="00D64CA4">
      <w:r>
        <w:separator/>
      </w:r>
    </w:p>
  </w:endnote>
  <w:endnote w:type="continuationSeparator" w:id="1">
    <w:p w:rsidR="00A92A5B" w:rsidRDefault="00A92A5B" w:rsidP="00D64C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LABDE+ArialNarrow">
    <w:altName w:val="Arial Narro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858" w:rsidRPr="00EF5707" w:rsidRDefault="00D83858" w:rsidP="00EF5707">
    <w:pPr>
      <w:ind w:right="360" w:firstLine="360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858" w:rsidRPr="00D47852" w:rsidRDefault="00D83858" w:rsidP="00D4785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2A5B" w:rsidRDefault="00A92A5B" w:rsidP="0075324A">
      <w:pPr>
        <w:spacing w:line="240" w:lineRule="auto"/>
        <w:ind w:firstLine="0"/>
        <w:jc w:val="left"/>
      </w:pPr>
      <w:r>
        <w:separator/>
      </w:r>
    </w:p>
  </w:footnote>
  <w:footnote w:type="continuationSeparator" w:id="1">
    <w:p w:rsidR="00A92A5B" w:rsidRDefault="00A92A5B" w:rsidP="00D64C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858" w:rsidRDefault="00D83858" w:rsidP="00E7750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83858" w:rsidRPr="002F7EB0" w:rsidRDefault="00D83858" w:rsidP="00321C7B">
    <w:pPr>
      <w:ind w:right="360"/>
      <w:jc w:val="right"/>
      <w:rPr>
        <w:lang w:val="en-US"/>
      </w:rPr>
    </w:pPr>
    <w:r>
      <w:rPr>
        <w:lang w:val="en-US"/>
      </w:rPr>
      <w:t>1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858" w:rsidRPr="0054261F" w:rsidRDefault="00D83858" w:rsidP="00F64839">
    <w:pPr>
      <w:jc w:val="right"/>
      <w:rPr>
        <w:rFonts w:cs="Arial"/>
        <w:sz w:val="22"/>
        <w:szCs w:val="22"/>
      </w:rPr>
    </w:pPr>
    <w:r w:rsidRPr="0054261F">
      <w:rPr>
        <w:rFonts w:cs="Arial"/>
        <w:b/>
        <w:caps/>
        <w:sz w:val="22"/>
        <w:szCs w:val="22"/>
      </w:rPr>
      <w:fldChar w:fldCharType="begin"/>
    </w:r>
    <w:r w:rsidRPr="0054261F">
      <w:rPr>
        <w:rFonts w:cs="Arial"/>
        <w:b/>
        <w:caps/>
        <w:sz w:val="22"/>
        <w:szCs w:val="22"/>
      </w:rPr>
      <w:instrText xml:space="preserve"> PAGE   \* MERGEFORMAT </w:instrText>
    </w:r>
    <w:r w:rsidRPr="0054261F">
      <w:rPr>
        <w:rFonts w:cs="Arial"/>
        <w:b/>
        <w:caps/>
        <w:sz w:val="22"/>
        <w:szCs w:val="22"/>
      </w:rPr>
      <w:fldChar w:fldCharType="separate"/>
    </w:r>
    <w:r w:rsidR="00EB1F0E" w:rsidRPr="00EB1F0E">
      <w:rPr>
        <w:rFonts w:cs="Arial"/>
        <w:noProof/>
        <w:sz w:val="22"/>
        <w:szCs w:val="22"/>
      </w:rPr>
      <w:t>25</w:t>
    </w:r>
    <w:r w:rsidRPr="0054261F">
      <w:rPr>
        <w:rFonts w:cs="Arial"/>
        <w:b/>
        <w:caps/>
        <w:sz w:val="22"/>
        <w:szCs w:val="22"/>
      </w:rPr>
      <w:fldChar w:fldCharType="end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858" w:rsidRDefault="00D83858">
    <w:pPr>
      <w:pStyle w:val="Cabealho"/>
      <w:jc w:val="right"/>
    </w:pPr>
    <w:fldSimple w:instr="PAGE   \* MERGEFORMAT">
      <w:r w:rsidR="00EB1F0E">
        <w:rPr>
          <w:noProof/>
        </w:rPr>
        <w:t>44</w:t>
      </w:r>
    </w:fldSimple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AD45938"/>
    <w:lvl w:ilvl="0">
      <w:start w:val="1"/>
      <w:numFmt w:val="decimal"/>
      <w:pStyle w:val="Commarcadores3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2DB84ABC"/>
    <w:lvl w:ilvl="0">
      <w:start w:val="1"/>
      <w:numFmt w:val="decimal"/>
      <w:pStyle w:val="Commarcadores2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505AF216"/>
    <w:lvl w:ilvl="0">
      <w:start w:val="1"/>
      <w:numFmt w:val="decimal"/>
      <w:pStyle w:val="Commarcadores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54A6D2F2"/>
    <w:lvl w:ilvl="0">
      <w:start w:val="1"/>
      <w:numFmt w:val="decimal"/>
      <w:pStyle w:val="Numerada5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28EC4BA0"/>
    <w:lvl w:ilvl="0">
      <w:start w:val="1"/>
      <w:numFmt w:val="bullet"/>
      <w:pStyle w:val="Numerada3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D0C1268"/>
    <w:lvl w:ilvl="0">
      <w:start w:val="1"/>
      <w:numFmt w:val="bullet"/>
      <w:pStyle w:val="Numerada2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F287078"/>
    <w:lvl w:ilvl="0">
      <w:start w:val="1"/>
      <w:numFmt w:val="bullet"/>
      <w:pStyle w:val="Numerad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C0298C"/>
    <w:lvl w:ilvl="0">
      <w:start w:val="1"/>
      <w:numFmt w:val="bullet"/>
      <w:pStyle w:val="Commarcadores5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BCE9D78"/>
    <w:lvl w:ilvl="0">
      <w:start w:val="1"/>
      <w:numFmt w:val="decimal"/>
      <w:pStyle w:val="Numerada4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8DC41E54"/>
    <w:lvl w:ilvl="0">
      <w:start w:val="1"/>
      <w:numFmt w:val="bullet"/>
      <w:pStyle w:val="Commarcadores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806F69"/>
    <w:multiLevelType w:val="multilevel"/>
    <w:tmpl w:val="A6EAF6B4"/>
    <w:lvl w:ilvl="0">
      <w:start w:val="1"/>
      <w:numFmt w:val="decimal"/>
      <w:lvlText w:val="%1"/>
      <w:lvlJc w:val="left"/>
      <w:pPr>
        <w:tabs>
          <w:tab w:val="num" w:pos="0"/>
        </w:tabs>
        <w:ind w:left="227" w:hanging="227"/>
      </w:pPr>
      <w:rPr>
        <w:rFonts w:ascii="Times New Roman" w:hAnsi="Times New Roman" w:cs="Times New Roman" w:hint="default"/>
        <w:b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54" w:hanging="454"/>
      </w:pPr>
      <w:rPr>
        <w:rFonts w:ascii="Times New Roman" w:hAnsi="Times New Roman" w:cs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37" w:hanging="737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584" w:hanging="86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11">
    <w:nsid w:val="0B0144CE"/>
    <w:multiLevelType w:val="hybridMultilevel"/>
    <w:tmpl w:val="42A89D34"/>
    <w:lvl w:ilvl="0" w:tplc="39608A24">
      <w:start w:val="1"/>
      <w:numFmt w:val="bullet"/>
      <w:pStyle w:val="PargItens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>
    <w:nsid w:val="2FAF7E13"/>
    <w:multiLevelType w:val="multilevel"/>
    <w:tmpl w:val="04160023"/>
    <w:styleLink w:val="Artigoseo1"/>
    <w:lvl w:ilvl="0">
      <w:start w:val="1"/>
      <w:numFmt w:val="upperRoman"/>
      <w:lvlText w:val="Artigo %1."/>
      <w:lvlJc w:val="left"/>
      <w:pPr>
        <w:tabs>
          <w:tab w:val="num" w:pos="1800"/>
        </w:tabs>
      </w:pPr>
      <w:rPr>
        <w:rFonts w:cs="Times New Roman"/>
      </w:rPr>
    </w:lvl>
    <w:lvl w:ilvl="1">
      <w:start w:val="1"/>
      <w:numFmt w:val="decimalZero"/>
      <w:isLgl/>
      <w:lvlText w:val="Seção %1.%2"/>
      <w:lvlJc w:val="left"/>
      <w:pPr>
        <w:tabs>
          <w:tab w:val="num" w:pos="144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13">
    <w:nsid w:val="34695B89"/>
    <w:multiLevelType w:val="multilevel"/>
    <w:tmpl w:val="DF3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E35450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">
    <w:nsid w:val="43A26422"/>
    <w:multiLevelType w:val="multilevel"/>
    <w:tmpl w:val="041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6">
    <w:nsid w:val="44BD3C15"/>
    <w:multiLevelType w:val="hybridMultilevel"/>
    <w:tmpl w:val="2EAABD72"/>
    <w:lvl w:ilvl="0" w:tplc="35A8BF7E">
      <w:start w:val="1"/>
      <w:numFmt w:val="bullet"/>
      <w:lvlText w:val=""/>
      <w:lvlJc w:val="left"/>
      <w:pPr>
        <w:tabs>
          <w:tab w:val="num" w:pos="1021"/>
        </w:tabs>
        <w:ind w:left="1021" w:hanging="312"/>
      </w:pPr>
      <w:rPr>
        <w:rFonts w:ascii="Wingdings" w:hAnsi="Wingdings" w:cs="Wingdings" w:hint="default"/>
      </w:rPr>
    </w:lvl>
    <w:lvl w:ilvl="1" w:tplc="6F9AC0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EF248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DAA76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EB3AC9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6C8CC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388F9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C8726E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5D29E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44C446B9"/>
    <w:multiLevelType w:val="multilevel"/>
    <w:tmpl w:val="C38C4F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4EC21D5F"/>
    <w:multiLevelType w:val="multilevel"/>
    <w:tmpl w:val="1BA4B6B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6A7D7AC7"/>
    <w:multiLevelType w:val="hybridMultilevel"/>
    <w:tmpl w:val="046E41B6"/>
    <w:lvl w:ilvl="0" w:tplc="187CA6C4">
      <w:start w:val="184"/>
      <w:numFmt w:val="bullet"/>
      <w:pStyle w:val="Item"/>
      <w:lvlText w:val=""/>
      <w:lvlJc w:val="left"/>
      <w:pPr>
        <w:tabs>
          <w:tab w:val="num" w:pos="1786"/>
        </w:tabs>
        <w:ind w:left="1786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20">
    <w:nsid w:val="6C136AB5"/>
    <w:multiLevelType w:val="multilevel"/>
    <w:tmpl w:val="C49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15791F"/>
    <w:multiLevelType w:val="hybridMultilevel"/>
    <w:tmpl w:val="CEFEA6BE"/>
    <w:lvl w:ilvl="0" w:tplc="3AEE0FDC">
      <w:start w:val="1"/>
      <w:numFmt w:val="bullet"/>
      <w:lvlText w:val="-"/>
      <w:lvlJc w:val="left"/>
      <w:pPr>
        <w:tabs>
          <w:tab w:val="num" w:pos="1021"/>
        </w:tabs>
        <w:ind w:left="1021" w:hanging="312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7664C04"/>
    <w:multiLevelType w:val="hybridMultilevel"/>
    <w:tmpl w:val="CE9E12B8"/>
    <w:lvl w:ilvl="0" w:tplc="7AF81974">
      <w:start w:val="1"/>
      <w:numFmt w:val="lowerLetter"/>
      <w:pStyle w:val="ALINEA"/>
      <w:lvlText w:val="%1)"/>
      <w:lvlJc w:val="left"/>
      <w:pPr>
        <w:tabs>
          <w:tab w:val="num" w:pos="3006"/>
        </w:tabs>
        <w:ind w:left="3006" w:hanging="312"/>
      </w:pPr>
      <w:rPr>
        <w:rFonts w:ascii="Arial" w:hAnsi="Arial" w:cs="Arial" w:hint="default"/>
        <w:b w:val="0"/>
        <w:i w:val="0"/>
        <w:sz w:val="24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19"/>
  </w:num>
  <w:num w:numId="12">
    <w:abstractNumId w:val="10"/>
  </w:num>
  <w:num w:numId="13">
    <w:abstractNumId w:val="11"/>
  </w:num>
  <w:num w:numId="14">
    <w:abstractNumId w:val="22"/>
  </w:num>
  <w:num w:numId="15">
    <w:abstractNumId w:val="14"/>
  </w:num>
  <w:num w:numId="16">
    <w:abstractNumId w:val="15"/>
  </w:num>
  <w:num w:numId="17">
    <w:abstractNumId w:val="12"/>
  </w:num>
  <w:num w:numId="18">
    <w:abstractNumId w:val="16"/>
  </w:num>
  <w:num w:numId="19">
    <w:abstractNumId w:val="21"/>
  </w:num>
  <w:num w:numId="20">
    <w:abstractNumId w:val="20"/>
  </w:num>
  <w:num w:numId="21">
    <w:abstractNumId w:val="13"/>
  </w:num>
  <w:num w:numId="22">
    <w:abstractNumId w:val="18"/>
  </w:num>
  <w:num w:numId="23">
    <w:abstractNumId w:val="17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gutterAtTop/>
  <w:attachedTemplate r:id="rId1"/>
  <w:stylePaneFormatFilter w:val="0004"/>
  <w:defaultTabStop w:val="567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75778"/>
  </w:hdrShapeDefaults>
  <w:footnotePr>
    <w:footnote w:id="0"/>
    <w:footnote w:id="1"/>
  </w:footnotePr>
  <w:endnotePr>
    <w:endnote w:id="0"/>
    <w:endnote w:id="1"/>
  </w:endnotePr>
  <w:compat/>
  <w:rsids>
    <w:rsidRoot w:val="00444902"/>
    <w:rsid w:val="0000105C"/>
    <w:rsid w:val="00002270"/>
    <w:rsid w:val="000029A6"/>
    <w:rsid w:val="00002B26"/>
    <w:rsid w:val="00002F58"/>
    <w:rsid w:val="000036E9"/>
    <w:rsid w:val="000043CF"/>
    <w:rsid w:val="0000483F"/>
    <w:rsid w:val="00004941"/>
    <w:rsid w:val="0000539D"/>
    <w:rsid w:val="00005598"/>
    <w:rsid w:val="0000565E"/>
    <w:rsid w:val="00005E97"/>
    <w:rsid w:val="00005F81"/>
    <w:rsid w:val="00006589"/>
    <w:rsid w:val="000066E7"/>
    <w:rsid w:val="00006AC5"/>
    <w:rsid w:val="00006B92"/>
    <w:rsid w:val="00007055"/>
    <w:rsid w:val="00007CF2"/>
    <w:rsid w:val="00010275"/>
    <w:rsid w:val="00010C89"/>
    <w:rsid w:val="00010EC7"/>
    <w:rsid w:val="00011D72"/>
    <w:rsid w:val="000135A1"/>
    <w:rsid w:val="000139E3"/>
    <w:rsid w:val="00013B3A"/>
    <w:rsid w:val="00013ED7"/>
    <w:rsid w:val="00014F1C"/>
    <w:rsid w:val="00015A7B"/>
    <w:rsid w:val="00015B7C"/>
    <w:rsid w:val="00015F6E"/>
    <w:rsid w:val="0001678C"/>
    <w:rsid w:val="00016A7E"/>
    <w:rsid w:val="00016E99"/>
    <w:rsid w:val="00016F16"/>
    <w:rsid w:val="000214E7"/>
    <w:rsid w:val="00023B4F"/>
    <w:rsid w:val="00024444"/>
    <w:rsid w:val="0002456D"/>
    <w:rsid w:val="0002458D"/>
    <w:rsid w:val="000245CD"/>
    <w:rsid w:val="000249C7"/>
    <w:rsid w:val="00024C13"/>
    <w:rsid w:val="000252C6"/>
    <w:rsid w:val="0002533C"/>
    <w:rsid w:val="00025578"/>
    <w:rsid w:val="00025AE9"/>
    <w:rsid w:val="00025D9A"/>
    <w:rsid w:val="000265EC"/>
    <w:rsid w:val="00026850"/>
    <w:rsid w:val="00026CDB"/>
    <w:rsid w:val="00026D81"/>
    <w:rsid w:val="00027A98"/>
    <w:rsid w:val="00030BF5"/>
    <w:rsid w:val="00030D33"/>
    <w:rsid w:val="00031089"/>
    <w:rsid w:val="00031522"/>
    <w:rsid w:val="00031577"/>
    <w:rsid w:val="00031AE2"/>
    <w:rsid w:val="000321A9"/>
    <w:rsid w:val="00032301"/>
    <w:rsid w:val="00032818"/>
    <w:rsid w:val="00032FF7"/>
    <w:rsid w:val="00033EB2"/>
    <w:rsid w:val="00034350"/>
    <w:rsid w:val="00034F31"/>
    <w:rsid w:val="000354FF"/>
    <w:rsid w:val="0003562D"/>
    <w:rsid w:val="00035BBC"/>
    <w:rsid w:val="00035BC6"/>
    <w:rsid w:val="00035E7D"/>
    <w:rsid w:val="00035EF2"/>
    <w:rsid w:val="00035F80"/>
    <w:rsid w:val="000365CE"/>
    <w:rsid w:val="00036612"/>
    <w:rsid w:val="0003696F"/>
    <w:rsid w:val="00036DA0"/>
    <w:rsid w:val="00041821"/>
    <w:rsid w:val="00042D08"/>
    <w:rsid w:val="00043321"/>
    <w:rsid w:val="00043744"/>
    <w:rsid w:val="00043829"/>
    <w:rsid w:val="00046226"/>
    <w:rsid w:val="000464E8"/>
    <w:rsid w:val="00046779"/>
    <w:rsid w:val="00046C42"/>
    <w:rsid w:val="00046F16"/>
    <w:rsid w:val="00047B1D"/>
    <w:rsid w:val="000516F4"/>
    <w:rsid w:val="00053C10"/>
    <w:rsid w:val="000559D2"/>
    <w:rsid w:val="0005622B"/>
    <w:rsid w:val="00056290"/>
    <w:rsid w:val="0005690B"/>
    <w:rsid w:val="00057002"/>
    <w:rsid w:val="00057124"/>
    <w:rsid w:val="00057267"/>
    <w:rsid w:val="00062DD2"/>
    <w:rsid w:val="000631D8"/>
    <w:rsid w:val="00063450"/>
    <w:rsid w:val="0006424D"/>
    <w:rsid w:val="00064D6F"/>
    <w:rsid w:val="000657F3"/>
    <w:rsid w:val="000663A9"/>
    <w:rsid w:val="00066D73"/>
    <w:rsid w:val="00067AE7"/>
    <w:rsid w:val="0007158C"/>
    <w:rsid w:val="00071EF5"/>
    <w:rsid w:val="0007204F"/>
    <w:rsid w:val="000734FC"/>
    <w:rsid w:val="00073BCE"/>
    <w:rsid w:val="000745F8"/>
    <w:rsid w:val="0007468D"/>
    <w:rsid w:val="00074A27"/>
    <w:rsid w:val="000751C1"/>
    <w:rsid w:val="0007539B"/>
    <w:rsid w:val="00075969"/>
    <w:rsid w:val="000759E7"/>
    <w:rsid w:val="00075C6F"/>
    <w:rsid w:val="00075EC9"/>
    <w:rsid w:val="000761C7"/>
    <w:rsid w:val="0007633A"/>
    <w:rsid w:val="00076438"/>
    <w:rsid w:val="00077321"/>
    <w:rsid w:val="000778C2"/>
    <w:rsid w:val="000778EC"/>
    <w:rsid w:val="00077B79"/>
    <w:rsid w:val="00077D96"/>
    <w:rsid w:val="00080716"/>
    <w:rsid w:val="00081D32"/>
    <w:rsid w:val="000822AA"/>
    <w:rsid w:val="000845B2"/>
    <w:rsid w:val="00085522"/>
    <w:rsid w:val="000860DE"/>
    <w:rsid w:val="00086104"/>
    <w:rsid w:val="00086E77"/>
    <w:rsid w:val="0008715D"/>
    <w:rsid w:val="00090386"/>
    <w:rsid w:val="00090A44"/>
    <w:rsid w:val="00091232"/>
    <w:rsid w:val="000918A7"/>
    <w:rsid w:val="00092802"/>
    <w:rsid w:val="000933E6"/>
    <w:rsid w:val="0009344C"/>
    <w:rsid w:val="0009363D"/>
    <w:rsid w:val="000938D9"/>
    <w:rsid w:val="0009414F"/>
    <w:rsid w:val="000943D0"/>
    <w:rsid w:val="00094B5E"/>
    <w:rsid w:val="00095409"/>
    <w:rsid w:val="00095A94"/>
    <w:rsid w:val="0009641E"/>
    <w:rsid w:val="000965FD"/>
    <w:rsid w:val="00096B3C"/>
    <w:rsid w:val="00097C1C"/>
    <w:rsid w:val="000A0019"/>
    <w:rsid w:val="000A022F"/>
    <w:rsid w:val="000A2955"/>
    <w:rsid w:val="000A29CD"/>
    <w:rsid w:val="000A44AD"/>
    <w:rsid w:val="000A45AD"/>
    <w:rsid w:val="000A46D9"/>
    <w:rsid w:val="000A5D89"/>
    <w:rsid w:val="000A6477"/>
    <w:rsid w:val="000A6725"/>
    <w:rsid w:val="000A7DA9"/>
    <w:rsid w:val="000B00D7"/>
    <w:rsid w:val="000B0127"/>
    <w:rsid w:val="000B0468"/>
    <w:rsid w:val="000B2F8F"/>
    <w:rsid w:val="000B3284"/>
    <w:rsid w:val="000B37BF"/>
    <w:rsid w:val="000B391D"/>
    <w:rsid w:val="000B44F9"/>
    <w:rsid w:val="000B457A"/>
    <w:rsid w:val="000B49E0"/>
    <w:rsid w:val="000B4DF1"/>
    <w:rsid w:val="000B5294"/>
    <w:rsid w:val="000B6043"/>
    <w:rsid w:val="000B6987"/>
    <w:rsid w:val="000B6BA6"/>
    <w:rsid w:val="000B75EE"/>
    <w:rsid w:val="000B7F1A"/>
    <w:rsid w:val="000C1166"/>
    <w:rsid w:val="000C14B4"/>
    <w:rsid w:val="000C2974"/>
    <w:rsid w:val="000C3337"/>
    <w:rsid w:val="000C35CB"/>
    <w:rsid w:val="000C511E"/>
    <w:rsid w:val="000C52A0"/>
    <w:rsid w:val="000C5764"/>
    <w:rsid w:val="000C6865"/>
    <w:rsid w:val="000C6933"/>
    <w:rsid w:val="000C7B86"/>
    <w:rsid w:val="000C7CF4"/>
    <w:rsid w:val="000D0494"/>
    <w:rsid w:val="000D0D22"/>
    <w:rsid w:val="000D1937"/>
    <w:rsid w:val="000D1FAA"/>
    <w:rsid w:val="000D2589"/>
    <w:rsid w:val="000D2CDB"/>
    <w:rsid w:val="000D39D5"/>
    <w:rsid w:val="000D4A99"/>
    <w:rsid w:val="000D4C1E"/>
    <w:rsid w:val="000D57C1"/>
    <w:rsid w:val="000E1575"/>
    <w:rsid w:val="000E162B"/>
    <w:rsid w:val="000E1AEF"/>
    <w:rsid w:val="000E1FEE"/>
    <w:rsid w:val="000E233C"/>
    <w:rsid w:val="000E389E"/>
    <w:rsid w:val="000E39C5"/>
    <w:rsid w:val="000E4189"/>
    <w:rsid w:val="000E4327"/>
    <w:rsid w:val="000E44C4"/>
    <w:rsid w:val="000E4C91"/>
    <w:rsid w:val="000E5B8E"/>
    <w:rsid w:val="000E5DEE"/>
    <w:rsid w:val="000E64A5"/>
    <w:rsid w:val="000E7E33"/>
    <w:rsid w:val="000F0879"/>
    <w:rsid w:val="000F1E61"/>
    <w:rsid w:val="000F26C5"/>
    <w:rsid w:val="000F3B3F"/>
    <w:rsid w:val="000F4482"/>
    <w:rsid w:val="000F4B9D"/>
    <w:rsid w:val="000F4E70"/>
    <w:rsid w:val="000F6054"/>
    <w:rsid w:val="000F614E"/>
    <w:rsid w:val="000F706D"/>
    <w:rsid w:val="000F7B3D"/>
    <w:rsid w:val="00100010"/>
    <w:rsid w:val="00100780"/>
    <w:rsid w:val="00101631"/>
    <w:rsid w:val="00101BE6"/>
    <w:rsid w:val="00101CD5"/>
    <w:rsid w:val="00101FBF"/>
    <w:rsid w:val="00102259"/>
    <w:rsid w:val="00102793"/>
    <w:rsid w:val="00102DF5"/>
    <w:rsid w:val="00103E40"/>
    <w:rsid w:val="0010459C"/>
    <w:rsid w:val="00104CE0"/>
    <w:rsid w:val="0010555D"/>
    <w:rsid w:val="00105DE2"/>
    <w:rsid w:val="001066AF"/>
    <w:rsid w:val="00106DFF"/>
    <w:rsid w:val="001077F8"/>
    <w:rsid w:val="00107CBA"/>
    <w:rsid w:val="00111DE0"/>
    <w:rsid w:val="0011210E"/>
    <w:rsid w:val="0011262B"/>
    <w:rsid w:val="001129D8"/>
    <w:rsid w:val="00113E80"/>
    <w:rsid w:val="001143EF"/>
    <w:rsid w:val="00115439"/>
    <w:rsid w:val="00115EAE"/>
    <w:rsid w:val="00116EDA"/>
    <w:rsid w:val="00116F3F"/>
    <w:rsid w:val="001173C5"/>
    <w:rsid w:val="001210E6"/>
    <w:rsid w:val="00121669"/>
    <w:rsid w:val="00121C79"/>
    <w:rsid w:val="00121FC2"/>
    <w:rsid w:val="00123F6A"/>
    <w:rsid w:val="001250CA"/>
    <w:rsid w:val="001250E5"/>
    <w:rsid w:val="0012582E"/>
    <w:rsid w:val="001264C9"/>
    <w:rsid w:val="00126D1E"/>
    <w:rsid w:val="00126D96"/>
    <w:rsid w:val="00126DF5"/>
    <w:rsid w:val="00127240"/>
    <w:rsid w:val="001274E1"/>
    <w:rsid w:val="00127A86"/>
    <w:rsid w:val="00130865"/>
    <w:rsid w:val="00131B18"/>
    <w:rsid w:val="00131C22"/>
    <w:rsid w:val="001327F2"/>
    <w:rsid w:val="00132ED9"/>
    <w:rsid w:val="00133E81"/>
    <w:rsid w:val="00134B69"/>
    <w:rsid w:val="00134FE9"/>
    <w:rsid w:val="001351C3"/>
    <w:rsid w:val="00135508"/>
    <w:rsid w:val="001357B5"/>
    <w:rsid w:val="00135D62"/>
    <w:rsid w:val="00136AFF"/>
    <w:rsid w:val="00137278"/>
    <w:rsid w:val="00137B57"/>
    <w:rsid w:val="00140819"/>
    <w:rsid w:val="00140A1C"/>
    <w:rsid w:val="00141EF8"/>
    <w:rsid w:val="001422D9"/>
    <w:rsid w:val="00142622"/>
    <w:rsid w:val="001434F8"/>
    <w:rsid w:val="00143DD6"/>
    <w:rsid w:val="0014493E"/>
    <w:rsid w:val="00144F66"/>
    <w:rsid w:val="0014513D"/>
    <w:rsid w:val="00145265"/>
    <w:rsid w:val="001453ED"/>
    <w:rsid w:val="00145832"/>
    <w:rsid w:val="001471B4"/>
    <w:rsid w:val="00147312"/>
    <w:rsid w:val="001508FB"/>
    <w:rsid w:val="001517FA"/>
    <w:rsid w:val="00151B8F"/>
    <w:rsid w:val="001524D3"/>
    <w:rsid w:val="00152830"/>
    <w:rsid w:val="0015313E"/>
    <w:rsid w:val="001533D1"/>
    <w:rsid w:val="001549FD"/>
    <w:rsid w:val="00154DA7"/>
    <w:rsid w:val="001556E1"/>
    <w:rsid w:val="00156739"/>
    <w:rsid w:val="0015767B"/>
    <w:rsid w:val="00157705"/>
    <w:rsid w:val="0015775D"/>
    <w:rsid w:val="00157E80"/>
    <w:rsid w:val="0016013F"/>
    <w:rsid w:val="001616A2"/>
    <w:rsid w:val="00161792"/>
    <w:rsid w:val="00161D85"/>
    <w:rsid w:val="00162E4D"/>
    <w:rsid w:val="00163103"/>
    <w:rsid w:val="001638DB"/>
    <w:rsid w:val="00163ECA"/>
    <w:rsid w:val="00163F78"/>
    <w:rsid w:val="00164907"/>
    <w:rsid w:val="00164948"/>
    <w:rsid w:val="00164E8B"/>
    <w:rsid w:val="00165464"/>
    <w:rsid w:val="001657F1"/>
    <w:rsid w:val="00165891"/>
    <w:rsid w:val="001667AB"/>
    <w:rsid w:val="00166E97"/>
    <w:rsid w:val="00167174"/>
    <w:rsid w:val="00167828"/>
    <w:rsid w:val="001702FF"/>
    <w:rsid w:val="0017070F"/>
    <w:rsid w:val="001707EE"/>
    <w:rsid w:val="00171CF8"/>
    <w:rsid w:val="00171F69"/>
    <w:rsid w:val="00172FA1"/>
    <w:rsid w:val="00173323"/>
    <w:rsid w:val="00173767"/>
    <w:rsid w:val="00173B6B"/>
    <w:rsid w:val="00173DE2"/>
    <w:rsid w:val="00173E1F"/>
    <w:rsid w:val="001740F1"/>
    <w:rsid w:val="00174CB6"/>
    <w:rsid w:val="001755D0"/>
    <w:rsid w:val="001776E0"/>
    <w:rsid w:val="001801E1"/>
    <w:rsid w:val="00180F07"/>
    <w:rsid w:val="001819A5"/>
    <w:rsid w:val="001820E0"/>
    <w:rsid w:val="0018290C"/>
    <w:rsid w:val="0018318B"/>
    <w:rsid w:val="00183539"/>
    <w:rsid w:val="00183DD6"/>
    <w:rsid w:val="001844DA"/>
    <w:rsid w:val="0018499F"/>
    <w:rsid w:val="001850C6"/>
    <w:rsid w:val="001855F5"/>
    <w:rsid w:val="0018593A"/>
    <w:rsid w:val="00185EB2"/>
    <w:rsid w:val="0018660E"/>
    <w:rsid w:val="00186A87"/>
    <w:rsid w:val="00186CE9"/>
    <w:rsid w:val="00186F65"/>
    <w:rsid w:val="00187BD1"/>
    <w:rsid w:val="0019035F"/>
    <w:rsid w:val="00191868"/>
    <w:rsid w:val="0019258C"/>
    <w:rsid w:val="00192808"/>
    <w:rsid w:val="00192D25"/>
    <w:rsid w:val="001931C3"/>
    <w:rsid w:val="0019350D"/>
    <w:rsid w:val="00195074"/>
    <w:rsid w:val="001953EA"/>
    <w:rsid w:val="00196451"/>
    <w:rsid w:val="001967D8"/>
    <w:rsid w:val="00197492"/>
    <w:rsid w:val="001A0A2D"/>
    <w:rsid w:val="001A0AAC"/>
    <w:rsid w:val="001A1039"/>
    <w:rsid w:val="001A1402"/>
    <w:rsid w:val="001A1E1D"/>
    <w:rsid w:val="001A1F5B"/>
    <w:rsid w:val="001A210B"/>
    <w:rsid w:val="001A2605"/>
    <w:rsid w:val="001A2AA3"/>
    <w:rsid w:val="001A2C39"/>
    <w:rsid w:val="001A35AD"/>
    <w:rsid w:val="001A36CD"/>
    <w:rsid w:val="001A45CF"/>
    <w:rsid w:val="001A5088"/>
    <w:rsid w:val="001A56CD"/>
    <w:rsid w:val="001A581E"/>
    <w:rsid w:val="001A6EC0"/>
    <w:rsid w:val="001B135B"/>
    <w:rsid w:val="001B1E45"/>
    <w:rsid w:val="001B1E74"/>
    <w:rsid w:val="001B2BCC"/>
    <w:rsid w:val="001B2C44"/>
    <w:rsid w:val="001B2EE1"/>
    <w:rsid w:val="001B30A5"/>
    <w:rsid w:val="001B3BFC"/>
    <w:rsid w:val="001B3C98"/>
    <w:rsid w:val="001B4092"/>
    <w:rsid w:val="001B4216"/>
    <w:rsid w:val="001B556F"/>
    <w:rsid w:val="001B627B"/>
    <w:rsid w:val="001B69F8"/>
    <w:rsid w:val="001B6D6C"/>
    <w:rsid w:val="001B721E"/>
    <w:rsid w:val="001B76C8"/>
    <w:rsid w:val="001B7EDD"/>
    <w:rsid w:val="001B7FB3"/>
    <w:rsid w:val="001C0492"/>
    <w:rsid w:val="001C07B5"/>
    <w:rsid w:val="001C0D7A"/>
    <w:rsid w:val="001C18AE"/>
    <w:rsid w:val="001C34E2"/>
    <w:rsid w:val="001C3599"/>
    <w:rsid w:val="001C3647"/>
    <w:rsid w:val="001C3AB0"/>
    <w:rsid w:val="001C4758"/>
    <w:rsid w:val="001C4C70"/>
    <w:rsid w:val="001C55F6"/>
    <w:rsid w:val="001C580B"/>
    <w:rsid w:val="001C60FE"/>
    <w:rsid w:val="001C671C"/>
    <w:rsid w:val="001C7B02"/>
    <w:rsid w:val="001D0898"/>
    <w:rsid w:val="001D0903"/>
    <w:rsid w:val="001D19EC"/>
    <w:rsid w:val="001D21B8"/>
    <w:rsid w:val="001D256F"/>
    <w:rsid w:val="001D2609"/>
    <w:rsid w:val="001D2ED2"/>
    <w:rsid w:val="001D3A79"/>
    <w:rsid w:val="001D4CB1"/>
    <w:rsid w:val="001D5989"/>
    <w:rsid w:val="001D5999"/>
    <w:rsid w:val="001D59AA"/>
    <w:rsid w:val="001D5A66"/>
    <w:rsid w:val="001D5C1C"/>
    <w:rsid w:val="001D62FB"/>
    <w:rsid w:val="001D6353"/>
    <w:rsid w:val="001D649D"/>
    <w:rsid w:val="001D64A4"/>
    <w:rsid w:val="001D7A44"/>
    <w:rsid w:val="001E082D"/>
    <w:rsid w:val="001E110C"/>
    <w:rsid w:val="001E1510"/>
    <w:rsid w:val="001E1B54"/>
    <w:rsid w:val="001E20AA"/>
    <w:rsid w:val="001E22FE"/>
    <w:rsid w:val="001E2536"/>
    <w:rsid w:val="001E2A15"/>
    <w:rsid w:val="001E2E3D"/>
    <w:rsid w:val="001E3D73"/>
    <w:rsid w:val="001E4846"/>
    <w:rsid w:val="001E4B0D"/>
    <w:rsid w:val="001E4BBF"/>
    <w:rsid w:val="001E50BC"/>
    <w:rsid w:val="001E50FD"/>
    <w:rsid w:val="001E626B"/>
    <w:rsid w:val="001E702F"/>
    <w:rsid w:val="001E7530"/>
    <w:rsid w:val="001F0571"/>
    <w:rsid w:val="001F0619"/>
    <w:rsid w:val="001F0686"/>
    <w:rsid w:val="001F0BAB"/>
    <w:rsid w:val="001F0DF9"/>
    <w:rsid w:val="001F20AA"/>
    <w:rsid w:val="001F282F"/>
    <w:rsid w:val="001F3B39"/>
    <w:rsid w:val="001F4152"/>
    <w:rsid w:val="001F4300"/>
    <w:rsid w:val="001F4442"/>
    <w:rsid w:val="001F45DA"/>
    <w:rsid w:val="001F5370"/>
    <w:rsid w:val="001F70F7"/>
    <w:rsid w:val="001F7283"/>
    <w:rsid w:val="001F761A"/>
    <w:rsid w:val="001F7719"/>
    <w:rsid w:val="001F7734"/>
    <w:rsid w:val="001F7E5F"/>
    <w:rsid w:val="0020045A"/>
    <w:rsid w:val="002006F5"/>
    <w:rsid w:val="00200761"/>
    <w:rsid w:val="002017E3"/>
    <w:rsid w:val="00201A16"/>
    <w:rsid w:val="00202015"/>
    <w:rsid w:val="0020289A"/>
    <w:rsid w:val="00202A65"/>
    <w:rsid w:val="00203029"/>
    <w:rsid w:val="002033FB"/>
    <w:rsid w:val="002034CA"/>
    <w:rsid w:val="00203B08"/>
    <w:rsid w:val="00203E89"/>
    <w:rsid w:val="00203E90"/>
    <w:rsid w:val="00204725"/>
    <w:rsid w:val="00205137"/>
    <w:rsid w:val="0020527E"/>
    <w:rsid w:val="002059A0"/>
    <w:rsid w:val="00206BAD"/>
    <w:rsid w:val="0020704A"/>
    <w:rsid w:val="0020708A"/>
    <w:rsid w:val="002072AB"/>
    <w:rsid w:val="00210213"/>
    <w:rsid w:val="00210338"/>
    <w:rsid w:val="002103AE"/>
    <w:rsid w:val="00210E23"/>
    <w:rsid w:val="00211D17"/>
    <w:rsid w:val="00211DB9"/>
    <w:rsid w:val="002122F8"/>
    <w:rsid w:val="00212CE0"/>
    <w:rsid w:val="00213376"/>
    <w:rsid w:val="00213B54"/>
    <w:rsid w:val="002151D9"/>
    <w:rsid w:val="00215463"/>
    <w:rsid w:val="002156A1"/>
    <w:rsid w:val="002164F8"/>
    <w:rsid w:val="002169E8"/>
    <w:rsid w:val="00216B51"/>
    <w:rsid w:val="002175CA"/>
    <w:rsid w:val="00217B78"/>
    <w:rsid w:val="00220929"/>
    <w:rsid w:val="002211FB"/>
    <w:rsid w:val="00221C90"/>
    <w:rsid w:val="00223DF7"/>
    <w:rsid w:val="00223FEC"/>
    <w:rsid w:val="0022436F"/>
    <w:rsid w:val="0022545E"/>
    <w:rsid w:val="00225820"/>
    <w:rsid w:val="00226697"/>
    <w:rsid w:val="00226D7C"/>
    <w:rsid w:val="002271E4"/>
    <w:rsid w:val="00227F38"/>
    <w:rsid w:val="0023012A"/>
    <w:rsid w:val="00230489"/>
    <w:rsid w:val="002306AD"/>
    <w:rsid w:val="00230D89"/>
    <w:rsid w:val="00231539"/>
    <w:rsid w:val="002315E8"/>
    <w:rsid w:val="00232339"/>
    <w:rsid w:val="00235108"/>
    <w:rsid w:val="0023561C"/>
    <w:rsid w:val="0023578A"/>
    <w:rsid w:val="00236547"/>
    <w:rsid w:val="002367EF"/>
    <w:rsid w:val="0023694B"/>
    <w:rsid w:val="00236ADA"/>
    <w:rsid w:val="002371DF"/>
    <w:rsid w:val="002376D1"/>
    <w:rsid w:val="0023788B"/>
    <w:rsid w:val="0024009C"/>
    <w:rsid w:val="00240922"/>
    <w:rsid w:val="00240AE7"/>
    <w:rsid w:val="002410DE"/>
    <w:rsid w:val="00241343"/>
    <w:rsid w:val="00242016"/>
    <w:rsid w:val="00242A4C"/>
    <w:rsid w:val="00242A52"/>
    <w:rsid w:val="00242B98"/>
    <w:rsid w:val="00243BF6"/>
    <w:rsid w:val="00244D36"/>
    <w:rsid w:val="00246B9C"/>
    <w:rsid w:val="0025068B"/>
    <w:rsid w:val="00250986"/>
    <w:rsid w:val="002537D7"/>
    <w:rsid w:val="0025424E"/>
    <w:rsid w:val="00254575"/>
    <w:rsid w:val="00255500"/>
    <w:rsid w:val="002561BC"/>
    <w:rsid w:val="00256395"/>
    <w:rsid w:val="00256B41"/>
    <w:rsid w:val="002572A9"/>
    <w:rsid w:val="0026085F"/>
    <w:rsid w:val="00260A05"/>
    <w:rsid w:val="002614A5"/>
    <w:rsid w:val="00262CED"/>
    <w:rsid w:val="00262DDE"/>
    <w:rsid w:val="00263679"/>
    <w:rsid w:val="002638CA"/>
    <w:rsid w:val="00263ADE"/>
    <w:rsid w:val="00263CE6"/>
    <w:rsid w:val="0026414A"/>
    <w:rsid w:val="002642DB"/>
    <w:rsid w:val="0026531C"/>
    <w:rsid w:val="00265D91"/>
    <w:rsid w:val="00266A03"/>
    <w:rsid w:val="00266CE4"/>
    <w:rsid w:val="00266FD0"/>
    <w:rsid w:val="00267BE0"/>
    <w:rsid w:val="00267DE1"/>
    <w:rsid w:val="00270520"/>
    <w:rsid w:val="00270AD4"/>
    <w:rsid w:val="00270BFF"/>
    <w:rsid w:val="00270E6A"/>
    <w:rsid w:val="00270FF5"/>
    <w:rsid w:val="002714A7"/>
    <w:rsid w:val="00272120"/>
    <w:rsid w:val="002722D4"/>
    <w:rsid w:val="00272458"/>
    <w:rsid w:val="0027297D"/>
    <w:rsid w:val="00272A73"/>
    <w:rsid w:val="002730FF"/>
    <w:rsid w:val="0027361B"/>
    <w:rsid w:val="00273CE8"/>
    <w:rsid w:val="00274AC8"/>
    <w:rsid w:val="00274D02"/>
    <w:rsid w:val="00275385"/>
    <w:rsid w:val="00276132"/>
    <w:rsid w:val="00276396"/>
    <w:rsid w:val="00276D3E"/>
    <w:rsid w:val="00277814"/>
    <w:rsid w:val="00277BA0"/>
    <w:rsid w:val="00277BD8"/>
    <w:rsid w:val="00277F66"/>
    <w:rsid w:val="002807AD"/>
    <w:rsid w:val="00280E4D"/>
    <w:rsid w:val="00281016"/>
    <w:rsid w:val="00282357"/>
    <w:rsid w:val="0028358F"/>
    <w:rsid w:val="00283F17"/>
    <w:rsid w:val="00283F84"/>
    <w:rsid w:val="00284AC1"/>
    <w:rsid w:val="0028503C"/>
    <w:rsid w:val="00285EA9"/>
    <w:rsid w:val="00286B15"/>
    <w:rsid w:val="00286E24"/>
    <w:rsid w:val="00286F47"/>
    <w:rsid w:val="002879AC"/>
    <w:rsid w:val="002901EC"/>
    <w:rsid w:val="002902D3"/>
    <w:rsid w:val="00291521"/>
    <w:rsid w:val="002916B3"/>
    <w:rsid w:val="00293E9B"/>
    <w:rsid w:val="00293EB8"/>
    <w:rsid w:val="002950D6"/>
    <w:rsid w:val="00295468"/>
    <w:rsid w:val="00296E14"/>
    <w:rsid w:val="00297929"/>
    <w:rsid w:val="00297C20"/>
    <w:rsid w:val="00297D48"/>
    <w:rsid w:val="002A08A8"/>
    <w:rsid w:val="002A1928"/>
    <w:rsid w:val="002A1AA2"/>
    <w:rsid w:val="002A221C"/>
    <w:rsid w:val="002A2810"/>
    <w:rsid w:val="002A2D2D"/>
    <w:rsid w:val="002A2E79"/>
    <w:rsid w:val="002A2FDF"/>
    <w:rsid w:val="002A32A6"/>
    <w:rsid w:val="002A3F83"/>
    <w:rsid w:val="002A41A3"/>
    <w:rsid w:val="002A4BB3"/>
    <w:rsid w:val="002A5B39"/>
    <w:rsid w:val="002A5B3D"/>
    <w:rsid w:val="002A5E8F"/>
    <w:rsid w:val="002A6302"/>
    <w:rsid w:val="002A677A"/>
    <w:rsid w:val="002A6B1F"/>
    <w:rsid w:val="002A6EA0"/>
    <w:rsid w:val="002A71FE"/>
    <w:rsid w:val="002A766E"/>
    <w:rsid w:val="002A7741"/>
    <w:rsid w:val="002A77EE"/>
    <w:rsid w:val="002B02D2"/>
    <w:rsid w:val="002B1121"/>
    <w:rsid w:val="002B243F"/>
    <w:rsid w:val="002B25F2"/>
    <w:rsid w:val="002B3828"/>
    <w:rsid w:val="002B3ADE"/>
    <w:rsid w:val="002B3DE5"/>
    <w:rsid w:val="002B5A59"/>
    <w:rsid w:val="002B5CF5"/>
    <w:rsid w:val="002B647D"/>
    <w:rsid w:val="002B6601"/>
    <w:rsid w:val="002B716D"/>
    <w:rsid w:val="002B741F"/>
    <w:rsid w:val="002C0295"/>
    <w:rsid w:val="002C02A2"/>
    <w:rsid w:val="002C08FD"/>
    <w:rsid w:val="002C0B2C"/>
    <w:rsid w:val="002C1C48"/>
    <w:rsid w:val="002C1CD9"/>
    <w:rsid w:val="002C2187"/>
    <w:rsid w:val="002C2342"/>
    <w:rsid w:val="002C28F9"/>
    <w:rsid w:val="002C35E4"/>
    <w:rsid w:val="002C3635"/>
    <w:rsid w:val="002C38D3"/>
    <w:rsid w:val="002C3B28"/>
    <w:rsid w:val="002C3D2B"/>
    <w:rsid w:val="002C403D"/>
    <w:rsid w:val="002C4107"/>
    <w:rsid w:val="002C4159"/>
    <w:rsid w:val="002C4F9D"/>
    <w:rsid w:val="002C5975"/>
    <w:rsid w:val="002C5B73"/>
    <w:rsid w:val="002C6165"/>
    <w:rsid w:val="002C6930"/>
    <w:rsid w:val="002C742C"/>
    <w:rsid w:val="002C7D83"/>
    <w:rsid w:val="002C7FC3"/>
    <w:rsid w:val="002D00C4"/>
    <w:rsid w:val="002D1E0B"/>
    <w:rsid w:val="002D2CCC"/>
    <w:rsid w:val="002D2F10"/>
    <w:rsid w:val="002D42E2"/>
    <w:rsid w:val="002D4524"/>
    <w:rsid w:val="002D4587"/>
    <w:rsid w:val="002D565C"/>
    <w:rsid w:val="002D59E2"/>
    <w:rsid w:val="002D5ED6"/>
    <w:rsid w:val="002D7A79"/>
    <w:rsid w:val="002D7C63"/>
    <w:rsid w:val="002E0E93"/>
    <w:rsid w:val="002E1119"/>
    <w:rsid w:val="002E23AE"/>
    <w:rsid w:val="002E2576"/>
    <w:rsid w:val="002E25CD"/>
    <w:rsid w:val="002E267E"/>
    <w:rsid w:val="002E27BE"/>
    <w:rsid w:val="002E33F4"/>
    <w:rsid w:val="002E354A"/>
    <w:rsid w:val="002E50A2"/>
    <w:rsid w:val="002E527D"/>
    <w:rsid w:val="002E562A"/>
    <w:rsid w:val="002E73CE"/>
    <w:rsid w:val="002E7828"/>
    <w:rsid w:val="002E791C"/>
    <w:rsid w:val="002E7D93"/>
    <w:rsid w:val="002E7FB9"/>
    <w:rsid w:val="002F00EF"/>
    <w:rsid w:val="002F00F9"/>
    <w:rsid w:val="002F01B3"/>
    <w:rsid w:val="002F1F9F"/>
    <w:rsid w:val="002F27D4"/>
    <w:rsid w:val="002F2CCA"/>
    <w:rsid w:val="002F4040"/>
    <w:rsid w:val="002F4692"/>
    <w:rsid w:val="002F4F96"/>
    <w:rsid w:val="002F5C39"/>
    <w:rsid w:val="002F6EF5"/>
    <w:rsid w:val="002F746C"/>
    <w:rsid w:val="002F7EB0"/>
    <w:rsid w:val="003000B5"/>
    <w:rsid w:val="0030043B"/>
    <w:rsid w:val="0030097B"/>
    <w:rsid w:val="00301FA6"/>
    <w:rsid w:val="00302850"/>
    <w:rsid w:val="003040FA"/>
    <w:rsid w:val="00304508"/>
    <w:rsid w:val="00304895"/>
    <w:rsid w:val="00304B3B"/>
    <w:rsid w:val="003055FB"/>
    <w:rsid w:val="00305799"/>
    <w:rsid w:val="003064F3"/>
    <w:rsid w:val="003065EA"/>
    <w:rsid w:val="00306BD7"/>
    <w:rsid w:val="00306CF5"/>
    <w:rsid w:val="003070C0"/>
    <w:rsid w:val="00307119"/>
    <w:rsid w:val="003075ED"/>
    <w:rsid w:val="0031027D"/>
    <w:rsid w:val="003104C6"/>
    <w:rsid w:val="003105C9"/>
    <w:rsid w:val="0031078A"/>
    <w:rsid w:val="003107C0"/>
    <w:rsid w:val="00310CC3"/>
    <w:rsid w:val="00311029"/>
    <w:rsid w:val="00313A38"/>
    <w:rsid w:val="00314B8C"/>
    <w:rsid w:val="0031516B"/>
    <w:rsid w:val="003159D1"/>
    <w:rsid w:val="00315D3E"/>
    <w:rsid w:val="0031774D"/>
    <w:rsid w:val="003179B4"/>
    <w:rsid w:val="003218B1"/>
    <w:rsid w:val="003218F8"/>
    <w:rsid w:val="00321C7B"/>
    <w:rsid w:val="00322655"/>
    <w:rsid w:val="00322BEE"/>
    <w:rsid w:val="003234CA"/>
    <w:rsid w:val="0032400D"/>
    <w:rsid w:val="00325238"/>
    <w:rsid w:val="00325C44"/>
    <w:rsid w:val="00326D65"/>
    <w:rsid w:val="00327C63"/>
    <w:rsid w:val="00330010"/>
    <w:rsid w:val="0033025C"/>
    <w:rsid w:val="003303B1"/>
    <w:rsid w:val="00330DEC"/>
    <w:rsid w:val="0033109A"/>
    <w:rsid w:val="003313DB"/>
    <w:rsid w:val="00332113"/>
    <w:rsid w:val="00332449"/>
    <w:rsid w:val="0033255C"/>
    <w:rsid w:val="003331C9"/>
    <w:rsid w:val="0033369D"/>
    <w:rsid w:val="00333859"/>
    <w:rsid w:val="00333C99"/>
    <w:rsid w:val="003341AA"/>
    <w:rsid w:val="00334B45"/>
    <w:rsid w:val="0033517F"/>
    <w:rsid w:val="003353FE"/>
    <w:rsid w:val="00335AE9"/>
    <w:rsid w:val="003377E8"/>
    <w:rsid w:val="00340636"/>
    <w:rsid w:val="00340736"/>
    <w:rsid w:val="00341510"/>
    <w:rsid w:val="0034241D"/>
    <w:rsid w:val="00342E89"/>
    <w:rsid w:val="00343395"/>
    <w:rsid w:val="00343716"/>
    <w:rsid w:val="003439C1"/>
    <w:rsid w:val="00343A2F"/>
    <w:rsid w:val="00343B7D"/>
    <w:rsid w:val="00344331"/>
    <w:rsid w:val="0034482A"/>
    <w:rsid w:val="00344B6A"/>
    <w:rsid w:val="00344C2B"/>
    <w:rsid w:val="00344D0B"/>
    <w:rsid w:val="00345057"/>
    <w:rsid w:val="003451A7"/>
    <w:rsid w:val="003453AB"/>
    <w:rsid w:val="00345911"/>
    <w:rsid w:val="0034594B"/>
    <w:rsid w:val="003473B5"/>
    <w:rsid w:val="003475A8"/>
    <w:rsid w:val="0035053D"/>
    <w:rsid w:val="00350F12"/>
    <w:rsid w:val="00350F7F"/>
    <w:rsid w:val="00351DB0"/>
    <w:rsid w:val="0035215C"/>
    <w:rsid w:val="0035572E"/>
    <w:rsid w:val="003563DE"/>
    <w:rsid w:val="00356E25"/>
    <w:rsid w:val="00357431"/>
    <w:rsid w:val="003601FA"/>
    <w:rsid w:val="00360C11"/>
    <w:rsid w:val="00361A0B"/>
    <w:rsid w:val="00362049"/>
    <w:rsid w:val="003620E8"/>
    <w:rsid w:val="00363427"/>
    <w:rsid w:val="00364211"/>
    <w:rsid w:val="00365260"/>
    <w:rsid w:val="0036646B"/>
    <w:rsid w:val="003677F7"/>
    <w:rsid w:val="003700CB"/>
    <w:rsid w:val="003702DA"/>
    <w:rsid w:val="00370A4A"/>
    <w:rsid w:val="00370AD6"/>
    <w:rsid w:val="003712C9"/>
    <w:rsid w:val="0037184B"/>
    <w:rsid w:val="00372CBB"/>
    <w:rsid w:val="00373656"/>
    <w:rsid w:val="0037367A"/>
    <w:rsid w:val="0037401D"/>
    <w:rsid w:val="0037419C"/>
    <w:rsid w:val="003741C9"/>
    <w:rsid w:val="0037445E"/>
    <w:rsid w:val="00374900"/>
    <w:rsid w:val="00374977"/>
    <w:rsid w:val="00374998"/>
    <w:rsid w:val="00374D7D"/>
    <w:rsid w:val="00375A16"/>
    <w:rsid w:val="003769D3"/>
    <w:rsid w:val="00376B25"/>
    <w:rsid w:val="00376CE7"/>
    <w:rsid w:val="0037701B"/>
    <w:rsid w:val="00380775"/>
    <w:rsid w:val="00380978"/>
    <w:rsid w:val="003818FE"/>
    <w:rsid w:val="00382B6C"/>
    <w:rsid w:val="00382F69"/>
    <w:rsid w:val="00383189"/>
    <w:rsid w:val="00383567"/>
    <w:rsid w:val="003838A2"/>
    <w:rsid w:val="003857C1"/>
    <w:rsid w:val="0038588B"/>
    <w:rsid w:val="00386B57"/>
    <w:rsid w:val="00387191"/>
    <w:rsid w:val="00387285"/>
    <w:rsid w:val="00387685"/>
    <w:rsid w:val="00387961"/>
    <w:rsid w:val="00390703"/>
    <w:rsid w:val="003917FA"/>
    <w:rsid w:val="00392DD0"/>
    <w:rsid w:val="0039315D"/>
    <w:rsid w:val="00393FF3"/>
    <w:rsid w:val="00394BC9"/>
    <w:rsid w:val="00395D63"/>
    <w:rsid w:val="0039602B"/>
    <w:rsid w:val="003964A5"/>
    <w:rsid w:val="00397748"/>
    <w:rsid w:val="003A0F5B"/>
    <w:rsid w:val="003A1A47"/>
    <w:rsid w:val="003A21CA"/>
    <w:rsid w:val="003A2273"/>
    <w:rsid w:val="003A2283"/>
    <w:rsid w:val="003A338A"/>
    <w:rsid w:val="003A33FF"/>
    <w:rsid w:val="003A3A91"/>
    <w:rsid w:val="003A3DBD"/>
    <w:rsid w:val="003A3E06"/>
    <w:rsid w:val="003A402D"/>
    <w:rsid w:val="003A54F8"/>
    <w:rsid w:val="003A7561"/>
    <w:rsid w:val="003A7828"/>
    <w:rsid w:val="003A799E"/>
    <w:rsid w:val="003A7D2E"/>
    <w:rsid w:val="003B0517"/>
    <w:rsid w:val="003B149E"/>
    <w:rsid w:val="003B2512"/>
    <w:rsid w:val="003B2D5F"/>
    <w:rsid w:val="003B4A89"/>
    <w:rsid w:val="003B5410"/>
    <w:rsid w:val="003B6221"/>
    <w:rsid w:val="003B6C67"/>
    <w:rsid w:val="003B6F7C"/>
    <w:rsid w:val="003B7736"/>
    <w:rsid w:val="003C0A97"/>
    <w:rsid w:val="003C0CA1"/>
    <w:rsid w:val="003C1AD0"/>
    <w:rsid w:val="003C1B9B"/>
    <w:rsid w:val="003C1ED1"/>
    <w:rsid w:val="003C200C"/>
    <w:rsid w:val="003C2995"/>
    <w:rsid w:val="003C3B6A"/>
    <w:rsid w:val="003C3DCD"/>
    <w:rsid w:val="003C3E23"/>
    <w:rsid w:val="003C5494"/>
    <w:rsid w:val="003C58A0"/>
    <w:rsid w:val="003D0018"/>
    <w:rsid w:val="003D023A"/>
    <w:rsid w:val="003D07D3"/>
    <w:rsid w:val="003D092E"/>
    <w:rsid w:val="003D1C62"/>
    <w:rsid w:val="003D1F11"/>
    <w:rsid w:val="003D35F9"/>
    <w:rsid w:val="003D3A9F"/>
    <w:rsid w:val="003D3CD6"/>
    <w:rsid w:val="003D4D27"/>
    <w:rsid w:val="003D4FFA"/>
    <w:rsid w:val="003D511F"/>
    <w:rsid w:val="003D5A83"/>
    <w:rsid w:val="003D5B47"/>
    <w:rsid w:val="003D688B"/>
    <w:rsid w:val="003D7495"/>
    <w:rsid w:val="003D7CD6"/>
    <w:rsid w:val="003E0E95"/>
    <w:rsid w:val="003E0F2E"/>
    <w:rsid w:val="003E2312"/>
    <w:rsid w:val="003E2B30"/>
    <w:rsid w:val="003E2B6D"/>
    <w:rsid w:val="003E308C"/>
    <w:rsid w:val="003E31F3"/>
    <w:rsid w:val="003E3238"/>
    <w:rsid w:val="003E4155"/>
    <w:rsid w:val="003E4437"/>
    <w:rsid w:val="003E64B7"/>
    <w:rsid w:val="003E66F6"/>
    <w:rsid w:val="003E6976"/>
    <w:rsid w:val="003E6B9A"/>
    <w:rsid w:val="003E7296"/>
    <w:rsid w:val="003E755C"/>
    <w:rsid w:val="003E76A6"/>
    <w:rsid w:val="003E7F79"/>
    <w:rsid w:val="003F0280"/>
    <w:rsid w:val="003F055C"/>
    <w:rsid w:val="003F122D"/>
    <w:rsid w:val="003F14E1"/>
    <w:rsid w:val="003F185A"/>
    <w:rsid w:val="003F19BA"/>
    <w:rsid w:val="003F25A8"/>
    <w:rsid w:val="003F2ACF"/>
    <w:rsid w:val="003F2D5F"/>
    <w:rsid w:val="003F364B"/>
    <w:rsid w:val="003F36AB"/>
    <w:rsid w:val="003F3AFE"/>
    <w:rsid w:val="003F4E62"/>
    <w:rsid w:val="003F5468"/>
    <w:rsid w:val="003F5583"/>
    <w:rsid w:val="003F71D8"/>
    <w:rsid w:val="003F71E2"/>
    <w:rsid w:val="003F7393"/>
    <w:rsid w:val="003F7ECF"/>
    <w:rsid w:val="00400228"/>
    <w:rsid w:val="0040069D"/>
    <w:rsid w:val="00401292"/>
    <w:rsid w:val="0040134F"/>
    <w:rsid w:val="00401FCD"/>
    <w:rsid w:val="00402A3E"/>
    <w:rsid w:val="00402FEA"/>
    <w:rsid w:val="00403785"/>
    <w:rsid w:val="0040490E"/>
    <w:rsid w:val="00404DBB"/>
    <w:rsid w:val="00404F86"/>
    <w:rsid w:val="0040509F"/>
    <w:rsid w:val="00405457"/>
    <w:rsid w:val="00405DA1"/>
    <w:rsid w:val="004061AC"/>
    <w:rsid w:val="00406928"/>
    <w:rsid w:val="00410C1F"/>
    <w:rsid w:val="004110B7"/>
    <w:rsid w:val="00411D49"/>
    <w:rsid w:val="00412166"/>
    <w:rsid w:val="0041230C"/>
    <w:rsid w:val="00412507"/>
    <w:rsid w:val="00413C05"/>
    <w:rsid w:val="00413FEC"/>
    <w:rsid w:val="004146A9"/>
    <w:rsid w:val="00414F81"/>
    <w:rsid w:val="004154C9"/>
    <w:rsid w:val="00415887"/>
    <w:rsid w:val="00415D87"/>
    <w:rsid w:val="00416F23"/>
    <w:rsid w:val="00417068"/>
    <w:rsid w:val="0041798E"/>
    <w:rsid w:val="00417F01"/>
    <w:rsid w:val="00420EFE"/>
    <w:rsid w:val="00420F53"/>
    <w:rsid w:val="004212DC"/>
    <w:rsid w:val="00421564"/>
    <w:rsid w:val="0042201F"/>
    <w:rsid w:val="0042211B"/>
    <w:rsid w:val="00422897"/>
    <w:rsid w:val="00423D13"/>
    <w:rsid w:val="00423E05"/>
    <w:rsid w:val="00423F48"/>
    <w:rsid w:val="004240A1"/>
    <w:rsid w:val="004243D0"/>
    <w:rsid w:val="004249C3"/>
    <w:rsid w:val="00424C6D"/>
    <w:rsid w:val="00425DA0"/>
    <w:rsid w:val="004260B8"/>
    <w:rsid w:val="004269BA"/>
    <w:rsid w:val="004272F9"/>
    <w:rsid w:val="0043047C"/>
    <w:rsid w:val="0043076F"/>
    <w:rsid w:val="0043085E"/>
    <w:rsid w:val="0043087F"/>
    <w:rsid w:val="004308BD"/>
    <w:rsid w:val="00430ECE"/>
    <w:rsid w:val="00431EF9"/>
    <w:rsid w:val="00432102"/>
    <w:rsid w:val="0043277D"/>
    <w:rsid w:val="00432B7C"/>
    <w:rsid w:val="00433064"/>
    <w:rsid w:val="00433AB3"/>
    <w:rsid w:val="00434EFA"/>
    <w:rsid w:val="0043554C"/>
    <w:rsid w:val="00435B88"/>
    <w:rsid w:val="00435C1A"/>
    <w:rsid w:val="00436F4C"/>
    <w:rsid w:val="00436F63"/>
    <w:rsid w:val="00436FBD"/>
    <w:rsid w:val="00437C48"/>
    <w:rsid w:val="00440401"/>
    <w:rsid w:val="00442A31"/>
    <w:rsid w:val="00442DEF"/>
    <w:rsid w:val="00443540"/>
    <w:rsid w:val="00443DE0"/>
    <w:rsid w:val="004446E0"/>
    <w:rsid w:val="004448EE"/>
    <w:rsid w:val="00444902"/>
    <w:rsid w:val="004454A1"/>
    <w:rsid w:val="00445527"/>
    <w:rsid w:val="00446073"/>
    <w:rsid w:val="004460D3"/>
    <w:rsid w:val="004469A6"/>
    <w:rsid w:val="00446C78"/>
    <w:rsid w:val="0044700A"/>
    <w:rsid w:val="0045060D"/>
    <w:rsid w:val="00450D76"/>
    <w:rsid w:val="0045325E"/>
    <w:rsid w:val="00453BA2"/>
    <w:rsid w:val="004548C0"/>
    <w:rsid w:val="00454E04"/>
    <w:rsid w:val="0045581B"/>
    <w:rsid w:val="00455C68"/>
    <w:rsid w:val="00456CA5"/>
    <w:rsid w:val="00456F16"/>
    <w:rsid w:val="004570E2"/>
    <w:rsid w:val="00457A95"/>
    <w:rsid w:val="004601BE"/>
    <w:rsid w:val="00460467"/>
    <w:rsid w:val="00461073"/>
    <w:rsid w:val="0046186A"/>
    <w:rsid w:val="00461CAA"/>
    <w:rsid w:val="00463713"/>
    <w:rsid w:val="00463857"/>
    <w:rsid w:val="00464160"/>
    <w:rsid w:val="004648FF"/>
    <w:rsid w:val="00464F59"/>
    <w:rsid w:val="00466407"/>
    <w:rsid w:val="00466419"/>
    <w:rsid w:val="00466917"/>
    <w:rsid w:val="004674FC"/>
    <w:rsid w:val="00467C1C"/>
    <w:rsid w:val="00470726"/>
    <w:rsid w:val="00470F29"/>
    <w:rsid w:val="0047104C"/>
    <w:rsid w:val="00471627"/>
    <w:rsid w:val="00471845"/>
    <w:rsid w:val="0047244D"/>
    <w:rsid w:val="00472544"/>
    <w:rsid w:val="004727F5"/>
    <w:rsid w:val="00472B24"/>
    <w:rsid w:val="00472C22"/>
    <w:rsid w:val="0047402B"/>
    <w:rsid w:val="00474D9E"/>
    <w:rsid w:val="00476E00"/>
    <w:rsid w:val="00477315"/>
    <w:rsid w:val="004802BC"/>
    <w:rsid w:val="00480979"/>
    <w:rsid w:val="00480F6B"/>
    <w:rsid w:val="004818FB"/>
    <w:rsid w:val="00481DA7"/>
    <w:rsid w:val="00482204"/>
    <w:rsid w:val="00485175"/>
    <w:rsid w:val="00485A9D"/>
    <w:rsid w:val="00485F80"/>
    <w:rsid w:val="004860FC"/>
    <w:rsid w:val="00486422"/>
    <w:rsid w:val="00487473"/>
    <w:rsid w:val="00487B0C"/>
    <w:rsid w:val="00487FCA"/>
    <w:rsid w:val="004900AE"/>
    <w:rsid w:val="004902D8"/>
    <w:rsid w:val="004905F0"/>
    <w:rsid w:val="004914D1"/>
    <w:rsid w:val="00492546"/>
    <w:rsid w:val="004927BF"/>
    <w:rsid w:val="00492F92"/>
    <w:rsid w:val="004936D0"/>
    <w:rsid w:val="004937E0"/>
    <w:rsid w:val="00493EFA"/>
    <w:rsid w:val="00493FE8"/>
    <w:rsid w:val="0049426B"/>
    <w:rsid w:val="004945CB"/>
    <w:rsid w:val="00494DCD"/>
    <w:rsid w:val="004964AC"/>
    <w:rsid w:val="00497274"/>
    <w:rsid w:val="004975C1"/>
    <w:rsid w:val="004A005A"/>
    <w:rsid w:val="004A03B3"/>
    <w:rsid w:val="004A03FA"/>
    <w:rsid w:val="004A0B63"/>
    <w:rsid w:val="004A1190"/>
    <w:rsid w:val="004A1747"/>
    <w:rsid w:val="004A1902"/>
    <w:rsid w:val="004A1FE0"/>
    <w:rsid w:val="004A227A"/>
    <w:rsid w:val="004A2BB6"/>
    <w:rsid w:val="004A2BEF"/>
    <w:rsid w:val="004A2C59"/>
    <w:rsid w:val="004A4939"/>
    <w:rsid w:val="004A4F74"/>
    <w:rsid w:val="004A5363"/>
    <w:rsid w:val="004A5540"/>
    <w:rsid w:val="004A5910"/>
    <w:rsid w:val="004A6300"/>
    <w:rsid w:val="004A6733"/>
    <w:rsid w:val="004A6C7C"/>
    <w:rsid w:val="004B1511"/>
    <w:rsid w:val="004B1671"/>
    <w:rsid w:val="004B21A1"/>
    <w:rsid w:val="004B22D2"/>
    <w:rsid w:val="004B2313"/>
    <w:rsid w:val="004B28AB"/>
    <w:rsid w:val="004B298F"/>
    <w:rsid w:val="004B2A3D"/>
    <w:rsid w:val="004B2B61"/>
    <w:rsid w:val="004B3034"/>
    <w:rsid w:val="004B35A2"/>
    <w:rsid w:val="004B38AD"/>
    <w:rsid w:val="004B4206"/>
    <w:rsid w:val="004B4FE4"/>
    <w:rsid w:val="004B52CF"/>
    <w:rsid w:val="004B530C"/>
    <w:rsid w:val="004B5DED"/>
    <w:rsid w:val="004B6D7B"/>
    <w:rsid w:val="004B7A40"/>
    <w:rsid w:val="004B7E6E"/>
    <w:rsid w:val="004C1180"/>
    <w:rsid w:val="004C1445"/>
    <w:rsid w:val="004C1F36"/>
    <w:rsid w:val="004C21FF"/>
    <w:rsid w:val="004C31F3"/>
    <w:rsid w:val="004C3DED"/>
    <w:rsid w:val="004C4F85"/>
    <w:rsid w:val="004C6442"/>
    <w:rsid w:val="004C647F"/>
    <w:rsid w:val="004C685E"/>
    <w:rsid w:val="004C7190"/>
    <w:rsid w:val="004C77BF"/>
    <w:rsid w:val="004C7899"/>
    <w:rsid w:val="004C7A96"/>
    <w:rsid w:val="004C7D03"/>
    <w:rsid w:val="004C7DDB"/>
    <w:rsid w:val="004D03DF"/>
    <w:rsid w:val="004D0574"/>
    <w:rsid w:val="004D0673"/>
    <w:rsid w:val="004D14B8"/>
    <w:rsid w:val="004D2FAC"/>
    <w:rsid w:val="004D3592"/>
    <w:rsid w:val="004D3C6A"/>
    <w:rsid w:val="004D4A3C"/>
    <w:rsid w:val="004D4E7A"/>
    <w:rsid w:val="004D5060"/>
    <w:rsid w:val="004D50BB"/>
    <w:rsid w:val="004D5680"/>
    <w:rsid w:val="004D5A8D"/>
    <w:rsid w:val="004D5BC2"/>
    <w:rsid w:val="004D61C0"/>
    <w:rsid w:val="004D66B5"/>
    <w:rsid w:val="004D6D63"/>
    <w:rsid w:val="004D6DDF"/>
    <w:rsid w:val="004D7481"/>
    <w:rsid w:val="004D7D4A"/>
    <w:rsid w:val="004E10C8"/>
    <w:rsid w:val="004E1552"/>
    <w:rsid w:val="004E1878"/>
    <w:rsid w:val="004E1883"/>
    <w:rsid w:val="004E29CA"/>
    <w:rsid w:val="004E36B4"/>
    <w:rsid w:val="004E3C8C"/>
    <w:rsid w:val="004E3E9B"/>
    <w:rsid w:val="004E4130"/>
    <w:rsid w:val="004E41BB"/>
    <w:rsid w:val="004E41F3"/>
    <w:rsid w:val="004E4446"/>
    <w:rsid w:val="004E47B3"/>
    <w:rsid w:val="004E4A88"/>
    <w:rsid w:val="004E4DDD"/>
    <w:rsid w:val="004E565A"/>
    <w:rsid w:val="004E5B33"/>
    <w:rsid w:val="004E649E"/>
    <w:rsid w:val="004E6643"/>
    <w:rsid w:val="004E678B"/>
    <w:rsid w:val="004E6AE1"/>
    <w:rsid w:val="004E6C7E"/>
    <w:rsid w:val="004E6C86"/>
    <w:rsid w:val="004E6C9E"/>
    <w:rsid w:val="004E6CC9"/>
    <w:rsid w:val="004F01DB"/>
    <w:rsid w:val="004F14E2"/>
    <w:rsid w:val="004F25A7"/>
    <w:rsid w:val="004F360F"/>
    <w:rsid w:val="004F5282"/>
    <w:rsid w:val="004F5672"/>
    <w:rsid w:val="004F5D4D"/>
    <w:rsid w:val="004F60E4"/>
    <w:rsid w:val="004F648D"/>
    <w:rsid w:val="004F6801"/>
    <w:rsid w:val="004F6F48"/>
    <w:rsid w:val="004F7E60"/>
    <w:rsid w:val="004F7E72"/>
    <w:rsid w:val="00500119"/>
    <w:rsid w:val="00500161"/>
    <w:rsid w:val="005002B9"/>
    <w:rsid w:val="005002BF"/>
    <w:rsid w:val="005005E2"/>
    <w:rsid w:val="00500A1B"/>
    <w:rsid w:val="00500C09"/>
    <w:rsid w:val="00500CEF"/>
    <w:rsid w:val="00500FFB"/>
    <w:rsid w:val="005012FB"/>
    <w:rsid w:val="00501880"/>
    <w:rsid w:val="00501952"/>
    <w:rsid w:val="00501E45"/>
    <w:rsid w:val="00503ADA"/>
    <w:rsid w:val="00503E99"/>
    <w:rsid w:val="00504442"/>
    <w:rsid w:val="0050500F"/>
    <w:rsid w:val="00505C3F"/>
    <w:rsid w:val="00506374"/>
    <w:rsid w:val="005064ED"/>
    <w:rsid w:val="00506852"/>
    <w:rsid w:val="00506A08"/>
    <w:rsid w:val="00506F68"/>
    <w:rsid w:val="0050751C"/>
    <w:rsid w:val="00510169"/>
    <w:rsid w:val="005101A8"/>
    <w:rsid w:val="005103B7"/>
    <w:rsid w:val="0051072D"/>
    <w:rsid w:val="0051116B"/>
    <w:rsid w:val="00511754"/>
    <w:rsid w:val="005119D4"/>
    <w:rsid w:val="005120E2"/>
    <w:rsid w:val="00512135"/>
    <w:rsid w:val="005127B7"/>
    <w:rsid w:val="00512D1D"/>
    <w:rsid w:val="00513BF6"/>
    <w:rsid w:val="005149E1"/>
    <w:rsid w:val="00516062"/>
    <w:rsid w:val="00516BAF"/>
    <w:rsid w:val="0051779D"/>
    <w:rsid w:val="00517BD2"/>
    <w:rsid w:val="00517CD2"/>
    <w:rsid w:val="00517EEA"/>
    <w:rsid w:val="005200BE"/>
    <w:rsid w:val="00520DC4"/>
    <w:rsid w:val="00520DF3"/>
    <w:rsid w:val="00520F66"/>
    <w:rsid w:val="00521773"/>
    <w:rsid w:val="005218F4"/>
    <w:rsid w:val="0052246E"/>
    <w:rsid w:val="00524A13"/>
    <w:rsid w:val="00524FB0"/>
    <w:rsid w:val="00525611"/>
    <w:rsid w:val="00526C70"/>
    <w:rsid w:val="00527B83"/>
    <w:rsid w:val="005324F7"/>
    <w:rsid w:val="00532A20"/>
    <w:rsid w:val="00532AA9"/>
    <w:rsid w:val="00532DE5"/>
    <w:rsid w:val="00533855"/>
    <w:rsid w:val="005342D7"/>
    <w:rsid w:val="00534C7D"/>
    <w:rsid w:val="00534EC8"/>
    <w:rsid w:val="005356DC"/>
    <w:rsid w:val="005369A0"/>
    <w:rsid w:val="00537178"/>
    <w:rsid w:val="0053722B"/>
    <w:rsid w:val="0053768F"/>
    <w:rsid w:val="00537F3E"/>
    <w:rsid w:val="005401EB"/>
    <w:rsid w:val="0054045A"/>
    <w:rsid w:val="00540762"/>
    <w:rsid w:val="0054138F"/>
    <w:rsid w:val="0054261F"/>
    <w:rsid w:val="00543483"/>
    <w:rsid w:val="0054451B"/>
    <w:rsid w:val="00544721"/>
    <w:rsid w:val="00544B74"/>
    <w:rsid w:val="005454ED"/>
    <w:rsid w:val="005463C3"/>
    <w:rsid w:val="00546714"/>
    <w:rsid w:val="005472F0"/>
    <w:rsid w:val="00547E8E"/>
    <w:rsid w:val="00550065"/>
    <w:rsid w:val="005503FF"/>
    <w:rsid w:val="005510E4"/>
    <w:rsid w:val="005513DA"/>
    <w:rsid w:val="00551CEE"/>
    <w:rsid w:val="005530D0"/>
    <w:rsid w:val="0055331A"/>
    <w:rsid w:val="005533D4"/>
    <w:rsid w:val="00554061"/>
    <w:rsid w:val="00554FF0"/>
    <w:rsid w:val="0056067F"/>
    <w:rsid w:val="00561707"/>
    <w:rsid w:val="0056191F"/>
    <w:rsid w:val="00561E9E"/>
    <w:rsid w:val="005624AE"/>
    <w:rsid w:val="00562B15"/>
    <w:rsid w:val="00562FAC"/>
    <w:rsid w:val="005643DC"/>
    <w:rsid w:val="005644E0"/>
    <w:rsid w:val="005646E5"/>
    <w:rsid w:val="0056524B"/>
    <w:rsid w:val="00566293"/>
    <w:rsid w:val="00570C11"/>
    <w:rsid w:val="00571421"/>
    <w:rsid w:val="0057296D"/>
    <w:rsid w:val="00573409"/>
    <w:rsid w:val="00574551"/>
    <w:rsid w:val="005745E3"/>
    <w:rsid w:val="00574936"/>
    <w:rsid w:val="00574AA4"/>
    <w:rsid w:val="00574B62"/>
    <w:rsid w:val="00574D25"/>
    <w:rsid w:val="00575541"/>
    <w:rsid w:val="00575FBD"/>
    <w:rsid w:val="00576411"/>
    <w:rsid w:val="0057646E"/>
    <w:rsid w:val="0058014F"/>
    <w:rsid w:val="005804E9"/>
    <w:rsid w:val="00580586"/>
    <w:rsid w:val="005805A0"/>
    <w:rsid w:val="005806CC"/>
    <w:rsid w:val="005807BF"/>
    <w:rsid w:val="00580C03"/>
    <w:rsid w:val="00581ECD"/>
    <w:rsid w:val="0058221C"/>
    <w:rsid w:val="00582292"/>
    <w:rsid w:val="00582D94"/>
    <w:rsid w:val="005834B6"/>
    <w:rsid w:val="005836AD"/>
    <w:rsid w:val="00584F67"/>
    <w:rsid w:val="00587A2B"/>
    <w:rsid w:val="005901BA"/>
    <w:rsid w:val="00590F9C"/>
    <w:rsid w:val="00591227"/>
    <w:rsid w:val="0059321E"/>
    <w:rsid w:val="00594330"/>
    <w:rsid w:val="00594382"/>
    <w:rsid w:val="0059494C"/>
    <w:rsid w:val="00594A5C"/>
    <w:rsid w:val="00595320"/>
    <w:rsid w:val="005955E9"/>
    <w:rsid w:val="005962F0"/>
    <w:rsid w:val="0059648D"/>
    <w:rsid w:val="00597054"/>
    <w:rsid w:val="0059764B"/>
    <w:rsid w:val="005977B9"/>
    <w:rsid w:val="0059781D"/>
    <w:rsid w:val="005A0398"/>
    <w:rsid w:val="005A093E"/>
    <w:rsid w:val="005A0D06"/>
    <w:rsid w:val="005A17FB"/>
    <w:rsid w:val="005A1F82"/>
    <w:rsid w:val="005A1FF5"/>
    <w:rsid w:val="005A238D"/>
    <w:rsid w:val="005A40A1"/>
    <w:rsid w:val="005A4491"/>
    <w:rsid w:val="005A4D10"/>
    <w:rsid w:val="005A5234"/>
    <w:rsid w:val="005A5858"/>
    <w:rsid w:val="005A609A"/>
    <w:rsid w:val="005A61B0"/>
    <w:rsid w:val="005A7BEE"/>
    <w:rsid w:val="005B0074"/>
    <w:rsid w:val="005B09F5"/>
    <w:rsid w:val="005B141A"/>
    <w:rsid w:val="005B19C3"/>
    <w:rsid w:val="005B2356"/>
    <w:rsid w:val="005B2647"/>
    <w:rsid w:val="005B2901"/>
    <w:rsid w:val="005B295A"/>
    <w:rsid w:val="005B524E"/>
    <w:rsid w:val="005B594C"/>
    <w:rsid w:val="005B6526"/>
    <w:rsid w:val="005B6D95"/>
    <w:rsid w:val="005B75C9"/>
    <w:rsid w:val="005B7E5F"/>
    <w:rsid w:val="005C01E5"/>
    <w:rsid w:val="005C040C"/>
    <w:rsid w:val="005C0C85"/>
    <w:rsid w:val="005C0DE2"/>
    <w:rsid w:val="005C1145"/>
    <w:rsid w:val="005C13DD"/>
    <w:rsid w:val="005C1A10"/>
    <w:rsid w:val="005C2C43"/>
    <w:rsid w:val="005C31F5"/>
    <w:rsid w:val="005C3DB7"/>
    <w:rsid w:val="005C3F5D"/>
    <w:rsid w:val="005C42C3"/>
    <w:rsid w:val="005C539D"/>
    <w:rsid w:val="005C5512"/>
    <w:rsid w:val="005C752B"/>
    <w:rsid w:val="005C774A"/>
    <w:rsid w:val="005C79B7"/>
    <w:rsid w:val="005D041E"/>
    <w:rsid w:val="005D12B1"/>
    <w:rsid w:val="005D17A0"/>
    <w:rsid w:val="005D1C04"/>
    <w:rsid w:val="005D33B5"/>
    <w:rsid w:val="005D3C46"/>
    <w:rsid w:val="005D46F2"/>
    <w:rsid w:val="005D48DD"/>
    <w:rsid w:val="005D520D"/>
    <w:rsid w:val="005D65F0"/>
    <w:rsid w:val="005D6824"/>
    <w:rsid w:val="005D78DB"/>
    <w:rsid w:val="005E044F"/>
    <w:rsid w:val="005E0757"/>
    <w:rsid w:val="005E0AAA"/>
    <w:rsid w:val="005E0E5B"/>
    <w:rsid w:val="005E12BF"/>
    <w:rsid w:val="005E17F2"/>
    <w:rsid w:val="005E1E39"/>
    <w:rsid w:val="005E1EE8"/>
    <w:rsid w:val="005E2D7C"/>
    <w:rsid w:val="005E48A5"/>
    <w:rsid w:val="005E548A"/>
    <w:rsid w:val="005E55B4"/>
    <w:rsid w:val="005E5A67"/>
    <w:rsid w:val="005E5FF1"/>
    <w:rsid w:val="005E692B"/>
    <w:rsid w:val="005E6E95"/>
    <w:rsid w:val="005E73CD"/>
    <w:rsid w:val="005E77E7"/>
    <w:rsid w:val="005E7B2C"/>
    <w:rsid w:val="005F012E"/>
    <w:rsid w:val="005F031A"/>
    <w:rsid w:val="005F126A"/>
    <w:rsid w:val="005F1927"/>
    <w:rsid w:val="005F1A7C"/>
    <w:rsid w:val="005F39BA"/>
    <w:rsid w:val="005F4AF2"/>
    <w:rsid w:val="005F51E8"/>
    <w:rsid w:val="005F5839"/>
    <w:rsid w:val="005F5A47"/>
    <w:rsid w:val="005F601F"/>
    <w:rsid w:val="005F6850"/>
    <w:rsid w:val="005F7A74"/>
    <w:rsid w:val="006005F5"/>
    <w:rsid w:val="00600DE7"/>
    <w:rsid w:val="00600F3F"/>
    <w:rsid w:val="00601210"/>
    <w:rsid w:val="006018AF"/>
    <w:rsid w:val="00601E2E"/>
    <w:rsid w:val="00602257"/>
    <w:rsid w:val="00602651"/>
    <w:rsid w:val="00603573"/>
    <w:rsid w:val="006045B1"/>
    <w:rsid w:val="00605609"/>
    <w:rsid w:val="00605F22"/>
    <w:rsid w:val="0060657B"/>
    <w:rsid w:val="0060676D"/>
    <w:rsid w:val="00607256"/>
    <w:rsid w:val="00607713"/>
    <w:rsid w:val="006101EF"/>
    <w:rsid w:val="006102CA"/>
    <w:rsid w:val="006106B3"/>
    <w:rsid w:val="00611B3B"/>
    <w:rsid w:val="00611E83"/>
    <w:rsid w:val="00612D5B"/>
    <w:rsid w:val="00613654"/>
    <w:rsid w:val="0061456F"/>
    <w:rsid w:val="00614FBD"/>
    <w:rsid w:val="006153BD"/>
    <w:rsid w:val="00615760"/>
    <w:rsid w:val="00615836"/>
    <w:rsid w:val="00615C78"/>
    <w:rsid w:val="00616244"/>
    <w:rsid w:val="00616735"/>
    <w:rsid w:val="00616D54"/>
    <w:rsid w:val="00617450"/>
    <w:rsid w:val="006174A8"/>
    <w:rsid w:val="0061751B"/>
    <w:rsid w:val="00617708"/>
    <w:rsid w:val="006177D8"/>
    <w:rsid w:val="00617DF3"/>
    <w:rsid w:val="006201AA"/>
    <w:rsid w:val="0062056C"/>
    <w:rsid w:val="00620AA5"/>
    <w:rsid w:val="00620E17"/>
    <w:rsid w:val="00620E76"/>
    <w:rsid w:val="0062173A"/>
    <w:rsid w:val="00621A5F"/>
    <w:rsid w:val="00621B61"/>
    <w:rsid w:val="00622129"/>
    <w:rsid w:val="0062221D"/>
    <w:rsid w:val="00622DA1"/>
    <w:rsid w:val="00623974"/>
    <w:rsid w:val="0062534F"/>
    <w:rsid w:val="00626998"/>
    <w:rsid w:val="00626F14"/>
    <w:rsid w:val="006271BA"/>
    <w:rsid w:val="00627712"/>
    <w:rsid w:val="00627F36"/>
    <w:rsid w:val="0063058F"/>
    <w:rsid w:val="006306F0"/>
    <w:rsid w:val="0063088D"/>
    <w:rsid w:val="00631419"/>
    <w:rsid w:val="006329F8"/>
    <w:rsid w:val="00632B17"/>
    <w:rsid w:val="00633126"/>
    <w:rsid w:val="00633CFC"/>
    <w:rsid w:val="00633E07"/>
    <w:rsid w:val="00634A17"/>
    <w:rsid w:val="00634A76"/>
    <w:rsid w:val="006352AC"/>
    <w:rsid w:val="00635AAD"/>
    <w:rsid w:val="0063664D"/>
    <w:rsid w:val="0063697E"/>
    <w:rsid w:val="00636B0D"/>
    <w:rsid w:val="00636CF2"/>
    <w:rsid w:val="00637128"/>
    <w:rsid w:val="00640774"/>
    <w:rsid w:val="00641666"/>
    <w:rsid w:val="00641E09"/>
    <w:rsid w:val="00642043"/>
    <w:rsid w:val="00642B8E"/>
    <w:rsid w:val="00642B9B"/>
    <w:rsid w:val="00642CCD"/>
    <w:rsid w:val="00643153"/>
    <w:rsid w:val="00643A19"/>
    <w:rsid w:val="00644106"/>
    <w:rsid w:val="00645C76"/>
    <w:rsid w:val="00645E42"/>
    <w:rsid w:val="00646E57"/>
    <w:rsid w:val="00651B63"/>
    <w:rsid w:val="00651DF5"/>
    <w:rsid w:val="0065326F"/>
    <w:rsid w:val="0065372D"/>
    <w:rsid w:val="0065445C"/>
    <w:rsid w:val="006556EF"/>
    <w:rsid w:val="00655CCD"/>
    <w:rsid w:val="0065637A"/>
    <w:rsid w:val="00656C7C"/>
    <w:rsid w:val="00657CE2"/>
    <w:rsid w:val="0066029F"/>
    <w:rsid w:val="00661424"/>
    <w:rsid w:val="00661B62"/>
    <w:rsid w:val="00661F32"/>
    <w:rsid w:val="0066218C"/>
    <w:rsid w:val="006625BF"/>
    <w:rsid w:val="0066346A"/>
    <w:rsid w:val="00664152"/>
    <w:rsid w:val="00664816"/>
    <w:rsid w:val="00664EEB"/>
    <w:rsid w:val="006656FA"/>
    <w:rsid w:val="00665A95"/>
    <w:rsid w:val="00666AFA"/>
    <w:rsid w:val="00666B13"/>
    <w:rsid w:val="006674A2"/>
    <w:rsid w:val="00667A56"/>
    <w:rsid w:val="00667B1F"/>
    <w:rsid w:val="00667F77"/>
    <w:rsid w:val="006704A3"/>
    <w:rsid w:val="00670835"/>
    <w:rsid w:val="00671557"/>
    <w:rsid w:val="00672177"/>
    <w:rsid w:val="0067228F"/>
    <w:rsid w:val="00672388"/>
    <w:rsid w:val="0067262F"/>
    <w:rsid w:val="00672C15"/>
    <w:rsid w:val="00673016"/>
    <w:rsid w:val="006750DE"/>
    <w:rsid w:val="00675699"/>
    <w:rsid w:val="00675FE1"/>
    <w:rsid w:val="00676633"/>
    <w:rsid w:val="006766E6"/>
    <w:rsid w:val="00676EF9"/>
    <w:rsid w:val="0068126A"/>
    <w:rsid w:val="00681AC9"/>
    <w:rsid w:val="00681E6A"/>
    <w:rsid w:val="00682B06"/>
    <w:rsid w:val="00682CF2"/>
    <w:rsid w:val="00682FB2"/>
    <w:rsid w:val="0068317E"/>
    <w:rsid w:val="00683782"/>
    <w:rsid w:val="00685996"/>
    <w:rsid w:val="00685B0F"/>
    <w:rsid w:val="00685B1A"/>
    <w:rsid w:val="006865F6"/>
    <w:rsid w:val="00687300"/>
    <w:rsid w:val="00687740"/>
    <w:rsid w:val="00687931"/>
    <w:rsid w:val="00690614"/>
    <w:rsid w:val="006907DA"/>
    <w:rsid w:val="00690968"/>
    <w:rsid w:val="0069140B"/>
    <w:rsid w:val="00691AEB"/>
    <w:rsid w:val="00691FFC"/>
    <w:rsid w:val="00692156"/>
    <w:rsid w:val="00693E26"/>
    <w:rsid w:val="006945C3"/>
    <w:rsid w:val="0069464C"/>
    <w:rsid w:val="00694949"/>
    <w:rsid w:val="00694C46"/>
    <w:rsid w:val="00694DB7"/>
    <w:rsid w:val="00695701"/>
    <w:rsid w:val="00696733"/>
    <w:rsid w:val="0069687A"/>
    <w:rsid w:val="00696B4E"/>
    <w:rsid w:val="006976E1"/>
    <w:rsid w:val="006A11AD"/>
    <w:rsid w:val="006A14B0"/>
    <w:rsid w:val="006A15FD"/>
    <w:rsid w:val="006A163F"/>
    <w:rsid w:val="006A1A41"/>
    <w:rsid w:val="006A1DB3"/>
    <w:rsid w:val="006A2E0F"/>
    <w:rsid w:val="006A31D9"/>
    <w:rsid w:val="006A45A8"/>
    <w:rsid w:val="006A50CA"/>
    <w:rsid w:val="006A5109"/>
    <w:rsid w:val="006A5240"/>
    <w:rsid w:val="006A5BED"/>
    <w:rsid w:val="006A6E33"/>
    <w:rsid w:val="006A6FAD"/>
    <w:rsid w:val="006A77DC"/>
    <w:rsid w:val="006B06C9"/>
    <w:rsid w:val="006B0C32"/>
    <w:rsid w:val="006B1023"/>
    <w:rsid w:val="006B1515"/>
    <w:rsid w:val="006B153D"/>
    <w:rsid w:val="006B1A14"/>
    <w:rsid w:val="006B1A3F"/>
    <w:rsid w:val="006B2702"/>
    <w:rsid w:val="006B2BFF"/>
    <w:rsid w:val="006B36E7"/>
    <w:rsid w:val="006B4CBB"/>
    <w:rsid w:val="006B5577"/>
    <w:rsid w:val="006B58B8"/>
    <w:rsid w:val="006B7566"/>
    <w:rsid w:val="006B791C"/>
    <w:rsid w:val="006B7B43"/>
    <w:rsid w:val="006C010E"/>
    <w:rsid w:val="006C02B6"/>
    <w:rsid w:val="006C0A10"/>
    <w:rsid w:val="006C0B42"/>
    <w:rsid w:val="006C0FF6"/>
    <w:rsid w:val="006C1484"/>
    <w:rsid w:val="006C1C4B"/>
    <w:rsid w:val="006C21CD"/>
    <w:rsid w:val="006C27A9"/>
    <w:rsid w:val="006C4926"/>
    <w:rsid w:val="006C527F"/>
    <w:rsid w:val="006C5343"/>
    <w:rsid w:val="006C551D"/>
    <w:rsid w:val="006C5E97"/>
    <w:rsid w:val="006C6038"/>
    <w:rsid w:val="006C63CF"/>
    <w:rsid w:val="006C63F4"/>
    <w:rsid w:val="006C7309"/>
    <w:rsid w:val="006C74FE"/>
    <w:rsid w:val="006D2CED"/>
    <w:rsid w:val="006D2D68"/>
    <w:rsid w:val="006D3FD7"/>
    <w:rsid w:val="006D425E"/>
    <w:rsid w:val="006D44B0"/>
    <w:rsid w:val="006D45E2"/>
    <w:rsid w:val="006D463C"/>
    <w:rsid w:val="006D4EDE"/>
    <w:rsid w:val="006D6223"/>
    <w:rsid w:val="006D636A"/>
    <w:rsid w:val="006D6E24"/>
    <w:rsid w:val="006D72E9"/>
    <w:rsid w:val="006D751C"/>
    <w:rsid w:val="006D7730"/>
    <w:rsid w:val="006D7D27"/>
    <w:rsid w:val="006E00E4"/>
    <w:rsid w:val="006E0707"/>
    <w:rsid w:val="006E1492"/>
    <w:rsid w:val="006E1679"/>
    <w:rsid w:val="006E2434"/>
    <w:rsid w:val="006E2D02"/>
    <w:rsid w:val="006E346A"/>
    <w:rsid w:val="006E3A4F"/>
    <w:rsid w:val="006E4478"/>
    <w:rsid w:val="006E4803"/>
    <w:rsid w:val="006E4BA8"/>
    <w:rsid w:val="006E4FC8"/>
    <w:rsid w:val="006E71CC"/>
    <w:rsid w:val="006E762B"/>
    <w:rsid w:val="006E7C73"/>
    <w:rsid w:val="006E7C79"/>
    <w:rsid w:val="006F039D"/>
    <w:rsid w:val="006F03BB"/>
    <w:rsid w:val="006F05E8"/>
    <w:rsid w:val="006F138C"/>
    <w:rsid w:val="006F1D3C"/>
    <w:rsid w:val="006F20F0"/>
    <w:rsid w:val="006F2B3B"/>
    <w:rsid w:val="006F32F4"/>
    <w:rsid w:val="006F3749"/>
    <w:rsid w:val="006F40B5"/>
    <w:rsid w:val="006F43F6"/>
    <w:rsid w:val="006F4604"/>
    <w:rsid w:val="006F4662"/>
    <w:rsid w:val="006F4724"/>
    <w:rsid w:val="006F54E3"/>
    <w:rsid w:val="006F565B"/>
    <w:rsid w:val="006F5AC8"/>
    <w:rsid w:val="006F60B2"/>
    <w:rsid w:val="006F7D58"/>
    <w:rsid w:val="007000C2"/>
    <w:rsid w:val="007004AB"/>
    <w:rsid w:val="0070132F"/>
    <w:rsid w:val="00701846"/>
    <w:rsid w:val="00701874"/>
    <w:rsid w:val="00701DDE"/>
    <w:rsid w:val="00702632"/>
    <w:rsid w:val="00702A62"/>
    <w:rsid w:val="007043AE"/>
    <w:rsid w:val="007048F1"/>
    <w:rsid w:val="0070498B"/>
    <w:rsid w:val="00704B74"/>
    <w:rsid w:val="00704D32"/>
    <w:rsid w:val="00705A44"/>
    <w:rsid w:val="007063AF"/>
    <w:rsid w:val="00706F4C"/>
    <w:rsid w:val="00707188"/>
    <w:rsid w:val="0070771A"/>
    <w:rsid w:val="00707BDF"/>
    <w:rsid w:val="00707DA3"/>
    <w:rsid w:val="007101FE"/>
    <w:rsid w:val="00710875"/>
    <w:rsid w:val="00710AD8"/>
    <w:rsid w:val="0071238D"/>
    <w:rsid w:val="00712FB7"/>
    <w:rsid w:val="00713AA7"/>
    <w:rsid w:val="00713B43"/>
    <w:rsid w:val="007143D4"/>
    <w:rsid w:val="00714DC0"/>
    <w:rsid w:val="00714E67"/>
    <w:rsid w:val="007155A0"/>
    <w:rsid w:val="007163F3"/>
    <w:rsid w:val="007168FB"/>
    <w:rsid w:val="00720DAA"/>
    <w:rsid w:val="007214F5"/>
    <w:rsid w:val="00721846"/>
    <w:rsid w:val="00721B9D"/>
    <w:rsid w:val="00721EDD"/>
    <w:rsid w:val="00722095"/>
    <w:rsid w:val="00722372"/>
    <w:rsid w:val="00722B2C"/>
    <w:rsid w:val="00723704"/>
    <w:rsid w:val="00723AA4"/>
    <w:rsid w:val="007250A9"/>
    <w:rsid w:val="007267F1"/>
    <w:rsid w:val="00726920"/>
    <w:rsid w:val="007278A4"/>
    <w:rsid w:val="00727A40"/>
    <w:rsid w:val="00727BA2"/>
    <w:rsid w:val="00727BCE"/>
    <w:rsid w:val="0073087B"/>
    <w:rsid w:val="0073109C"/>
    <w:rsid w:val="00732177"/>
    <w:rsid w:val="0073276B"/>
    <w:rsid w:val="007340C8"/>
    <w:rsid w:val="0073465B"/>
    <w:rsid w:val="00734734"/>
    <w:rsid w:val="007349BC"/>
    <w:rsid w:val="00734C02"/>
    <w:rsid w:val="00735719"/>
    <w:rsid w:val="00736189"/>
    <w:rsid w:val="0073689B"/>
    <w:rsid w:val="007369F9"/>
    <w:rsid w:val="0073712A"/>
    <w:rsid w:val="007371CF"/>
    <w:rsid w:val="007403CF"/>
    <w:rsid w:val="007413CF"/>
    <w:rsid w:val="00741D06"/>
    <w:rsid w:val="00742726"/>
    <w:rsid w:val="0074320E"/>
    <w:rsid w:val="00743254"/>
    <w:rsid w:val="00743BAB"/>
    <w:rsid w:val="00744391"/>
    <w:rsid w:val="007447D5"/>
    <w:rsid w:val="00744B0D"/>
    <w:rsid w:val="00744B4F"/>
    <w:rsid w:val="0074538E"/>
    <w:rsid w:val="0074542C"/>
    <w:rsid w:val="007457CD"/>
    <w:rsid w:val="0074599D"/>
    <w:rsid w:val="00745B26"/>
    <w:rsid w:val="0074605B"/>
    <w:rsid w:val="00750830"/>
    <w:rsid w:val="0075100D"/>
    <w:rsid w:val="00751420"/>
    <w:rsid w:val="0075324A"/>
    <w:rsid w:val="00753B67"/>
    <w:rsid w:val="00753C38"/>
    <w:rsid w:val="007540E5"/>
    <w:rsid w:val="007544B3"/>
    <w:rsid w:val="00754EAD"/>
    <w:rsid w:val="00754FF0"/>
    <w:rsid w:val="00755999"/>
    <w:rsid w:val="00755C3E"/>
    <w:rsid w:val="0075679F"/>
    <w:rsid w:val="00756872"/>
    <w:rsid w:val="00756CD1"/>
    <w:rsid w:val="0075715B"/>
    <w:rsid w:val="0075769E"/>
    <w:rsid w:val="00760A2A"/>
    <w:rsid w:val="007621DD"/>
    <w:rsid w:val="00762FB2"/>
    <w:rsid w:val="00763137"/>
    <w:rsid w:val="0076326D"/>
    <w:rsid w:val="007633CC"/>
    <w:rsid w:val="007633DF"/>
    <w:rsid w:val="00763B0D"/>
    <w:rsid w:val="00764076"/>
    <w:rsid w:val="0076411D"/>
    <w:rsid w:val="00764408"/>
    <w:rsid w:val="00764E3D"/>
    <w:rsid w:val="00765176"/>
    <w:rsid w:val="00765787"/>
    <w:rsid w:val="00765841"/>
    <w:rsid w:val="00766C54"/>
    <w:rsid w:val="00766EC0"/>
    <w:rsid w:val="00767401"/>
    <w:rsid w:val="007674FA"/>
    <w:rsid w:val="00767AEB"/>
    <w:rsid w:val="00767D55"/>
    <w:rsid w:val="00770ADD"/>
    <w:rsid w:val="00771569"/>
    <w:rsid w:val="00771B2B"/>
    <w:rsid w:val="00771F05"/>
    <w:rsid w:val="00772BF2"/>
    <w:rsid w:val="00772E19"/>
    <w:rsid w:val="0077321D"/>
    <w:rsid w:val="00773AEA"/>
    <w:rsid w:val="00775684"/>
    <w:rsid w:val="0077577C"/>
    <w:rsid w:val="00775B1F"/>
    <w:rsid w:val="007762AF"/>
    <w:rsid w:val="00776BE9"/>
    <w:rsid w:val="00777B5E"/>
    <w:rsid w:val="007802F1"/>
    <w:rsid w:val="0078283C"/>
    <w:rsid w:val="00782F61"/>
    <w:rsid w:val="00783DCD"/>
    <w:rsid w:val="007840EC"/>
    <w:rsid w:val="00784234"/>
    <w:rsid w:val="00784691"/>
    <w:rsid w:val="00784B10"/>
    <w:rsid w:val="00784B9A"/>
    <w:rsid w:val="007851E5"/>
    <w:rsid w:val="0078535E"/>
    <w:rsid w:val="00785803"/>
    <w:rsid w:val="0078654F"/>
    <w:rsid w:val="007875B0"/>
    <w:rsid w:val="00790189"/>
    <w:rsid w:val="007901CF"/>
    <w:rsid w:val="00790371"/>
    <w:rsid w:val="0079042E"/>
    <w:rsid w:val="007904EC"/>
    <w:rsid w:val="00790766"/>
    <w:rsid w:val="00791735"/>
    <w:rsid w:val="0079197D"/>
    <w:rsid w:val="00792AB5"/>
    <w:rsid w:val="00793223"/>
    <w:rsid w:val="00795933"/>
    <w:rsid w:val="0079606F"/>
    <w:rsid w:val="007960CE"/>
    <w:rsid w:val="007960FB"/>
    <w:rsid w:val="0079643D"/>
    <w:rsid w:val="007964F1"/>
    <w:rsid w:val="00796962"/>
    <w:rsid w:val="00796C1F"/>
    <w:rsid w:val="00796D11"/>
    <w:rsid w:val="007974BB"/>
    <w:rsid w:val="0079785E"/>
    <w:rsid w:val="007A0402"/>
    <w:rsid w:val="007A1B34"/>
    <w:rsid w:val="007A2199"/>
    <w:rsid w:val="007A339E"/>
    <w:rsid w:val="007A34EA"/>
    <w:rsid w:val="007A39CB"/>
    <w:rsid w:val="007A472B"/>
    <w:rsid w:val="007A555C"/>
    <w:rsid w:val="007A564E"/>
    <w:rsid w:val="007A5895"/>
    <w:rsid w:val="007A5F67"/>
    <w:rsid w:val="007A6192"/>
    <w:rsid w:val="007A631E"/>
    <w:rsid w:val="007A78B4"/>
    <w:rsid w:val="007A7C2C"/>
    <w:rsid w:val="007A7D32"/>
    <w:rsid w:val="007A7DFC"/>
    <w:rsid w:val="007B0CD8"/>
    <w:rsid w:val="007B167C"/>
    <w:rsid w:val="007B23D3"/>
    <w:rsid w:val="007B2CB1"/>
    <w:rsid w:val="007B44B3"/>
    <w:rsid w:val="007B5177"/>
    <w:rsid w:val="007B517A"/>
    <w:rsid w:val="007B55C2"/>
    <w:rsid w:val="007B5C62"/>
    <w:rsid w:val="007B60D2"/>
    <w:rsid w:val="007B6164"/>
    <w:rsid w:val="007B6423"/>
    <w:rsid w:val="007B6BD2"/>
    <w:rsid w:val="007B7625"/>
    <w:rsid w:val="007B7A0D"/>
    <w:rsid w:val="007B7B63"/>
    <w:rsid w:val="007B7CBD"/>
    <w:rsid w:val="007C05FF"/>
    <w:rsid w:val="007C0932"/>
    <w:rsid w:val="007C09D3"/>
    <w:rsid w:val="007C1526"/>
    <w:rsid w:val="007C1D28"/>
    <w:rsid w:val="007C1EE0"/>
    <w:rsid w:val="007C2340"/>
    <w:rsid w:val="007C27D2"/>
    <w:rsid w:val="007C2859"/>
    <w:rsid w:val="007C36C5"/>
    <w:rsid w:val="007C3BE2"/>
    <w:rsid w:val="007C4673"/>
    <w:rsid w:val="007C5040"/>
    <w:rsid w:val="007C56E7"/>
    <w:rsid w:val="007C5E7A"/>
    <w:rsid w:val="007D035E"/>
    <w:rsid w:val="007D1166"/>
    <w:rsid w:val="007D1862"/>
    <w:rsid w:val="007D1C88"/>
    <w:rsid w:val="007D28E7"/>
    <w:rsid w:val="007D2B45"/>
    <w:rsid w:val="007D2D78"/>
    <w:rsid w:val="007D363E"/>
    <w:rsid w:val="007D3B12"/>
    <w:rsid w:val="007D45BB"/>
    <w:rsid w:val="007D551E"/>
    <w:rsid w:val="007D62B3"/>
    <w:rsid w:val="007D6BBB"/>
    <w:rsid w:val="007D6C1C"/>
    <w:rsid w:val="007D724E"/>
    <w:rsid w:val="007D781F"/>
    <w:rsid w:val="007D7FA5"/>
    <w:rsid w:val="007E005A"/>
    <w:rsid w:val="007E1255"/>
    <w:rsid w:val="007E1281"/>
    <w:rsid w:val="007E199E"/>
    <w:rsid w:val="007E1B20"/>
    <w:rsid w:val="007E2219"/>
    <w:rsid w:val="007E23C5"/>
    <w:rsid w:val="007E36CC"/>
    <w:rsid w:val="007E3E04"/>
    <w:rsid w:val="007E3E4C"/>
    <w:rsid w:val="007E451D"/>
    <w:rsid w:val="007E4944"/>
    <w:rsid w:val="007E4FD0"/>
    <w:rsid w:val="007E597A"/>
    <w:rsid w:val="007E723A"/>
    <w:rsid w:val="007E7B96"/>
    <w:rsid w:val="007E7C77"/>
    <w:rsid w:val="007E7FDE"/>
    <w:rsid w:val="007F08A3"/>
    <w:rsid w:val="007F1CD4"/>
    <w:rsid w:val="007F1F88"/>
    <w:rsid w:val="007F345B"/>
    <w:rsid w:val="007F6197"/>
    <w:rsid w:val="007F62B0"/>
    <w:rsid w:val="00800A23"/>
    <w:rsid w:val="00802897"/>
    <w:rsid w:val="00802921"/>
    <w:rsid w:val="0080315C"/>
    <w:rsid w:val="0080328E"/>
    <w:rsid w:val="00803510"/>
    <w:rsid w:val="00805266"/>
    <w:rsid w:val="008068FF"/>
    <w:rsid w:val="00806C41"/>
    <w:rsid w:val="00807671"/>
    <w:rsid w:val="00810FA3"/>
    <w:rsid w:val="0081282B"/>
    <w:rsid w:val="00812E9F"/>
    <w:rsid w:val="00812F12"/>
    <w:rsid w:val="00814575"/>
    <w:rsid w:val="008146FE"/>
    <w:rsid w:val="0081499C"/>
    <w:rsid w:val="00814B10"/>
    <w:rsid w:val="00814C11"/>
    <w:rsid w:val="00815432"/>
    <w:rsid w:val="00815DF7"/>
    <w:rsid w:val="0081605F"/>
    <w:rsid w:val="008162B0"/>
    <w:rsid w:val="0082018B"/>
    <w:rsid w:val="00820983"/>
    <w:rsid w:val="008214C3"/>
    <w:rsid w:val="00823878"/>
    <w:rsid w:val="00823F6B"/>
    <w:rsid w:val="00824309"/>
    <w:rsid w:val="008249E8"/>
    <w:rsid w:val="00824ED4"/>
    <w:rsid w:val="0082556B"/>
    <w:rsid w:val="00825886"/>
    <w:rsid w:val="0082595C"/>
    <w:rsid w:val="008269F5"/>
    <w:rsid w:val="00826E84"/>
    <w:rsid w:val="0083039C"/>
    <w:rsid w:val="00830441"/>
    <w:rsid w:val="00831655"/>
    <w:rsid w:val="00832ABE"/>
    <w:rsid w:val="00832B7D"/>
    <w:rsid w:val="00833D76"/>
    <w:rsid w:val="0083437F"/>
    <w:rsid w:val="00834494"/>
    <w:rsid w:val="0083537D"/>
    <w:rsid w:val="00835B01"/>
    <w:rsid w:val="0083707D"/>
    <w:rsid w:val="008371F4"/>
    <w:rsid w:val="00837340"/>
    <w:rsid w:val="00837ABA"/>
    <w:rsid w:val="00840F15"/>
    <w:rsid w:val="00841C20"/>
    <w:rsid w:val="008421BB"/>
    <w:rsid w:val="00842994"/>
    <w:rsid w:val="00842F11"/>
    <w:rsid w:val="00842FE6"/>
    <w:rsid w:val="00843708"/>
    <w:rsid w:val="0084464F"/>
    <w:rsid w:val="008452F9"/>
    <w:rsid w:val="008458C6"/>
    <w:rsid w:val="00846284"/>
    <w:rsid w:val="008468DD"/>
    <w:rsid w:val="00847003"/>
    <w:rsid w:val="0084712E"/>
    <w:rsid w:val="00850340"/>
    <w:rsid w:val="0085093E"/>
    <w:rsid w:val="00853134"/>
    <w:rsid w:val="0085524B"/>
    <w:rsid w:val="008564F1"/>
    <w:rsid w:val="0085689A"/>
    <w:rsid w:val="00856E8F"/>
    <w:rsid w:val="0085744D"/>
    <w:rsid w:val="00860D0D"/>
    <w:rsid w:val="0086122B"/>
    <w:rsid w:val="008620D7"/>
    <w:rsid w:val="00863496"/>
    <w:rsid w:val="00863E21"/>
    <w:rsid w:val="00864144"/>
    <w:rsid w:val="00864553"/>
    <w:rsid w:val="00864968"/>
    <w:rsid w:val="00864C5B"/>
    <w:rsid w:val="00865CA3"/>
    <w:rsid w:val="008665EA"/>
    <w:rsid w:val="00866E5B"/>
    <w:rsid w:val="008670C0"/>
    <w:rsid w:val="00867497"/>
    <w:rsid w:val="008675AB"/>
    <w:rsid w:val="00867EBA"/>
    <w:rsid w:val="00870184"/>
    <w:rsid w:val="008704B5"/>
    <w:rsid w:val="00870819"/>
    <w:rsid w:val="008716FB"/>
    <w:rsid w:val="00871D95"/>
    <w:rsid w:val="008721E0"/>
    <w:rsid w:val="00872A1E"/>
    <w:rsid w:val="00873C19"/>
    <w:rsid w:val="0087423D"/>
    <w:rsid w:val="008747C1"/>
    <w:rsid w:val="00874DAF"/>
    <w:rsid w:val="00875C1B"/>
    <w:rsid w:val="008760E6"/>
    <w:rsid w:val="00876167"/>
    <w:rsid w:val="00876C0B"/>
    <w:rsid w:val="008779F7"/>
    <w:rsid w:val="0088026C"/>
    <w:rsid w:val="008806F2"/>
    <w:rsid w:val="008810E0"/>
    <w:rsid w:val="00881854"/>
    <w:rsid w:val="00882255"/>
    <w:rsid w:val="00882D4F"/>
    <w:rsid w:val="00883241"/>
    <w:rsid w:val="00883342"/>
    <w:rsid w:val="00883992"/>
    <w:rsid w:val="00884F87"/>
    <w:rsid w:val="00884FC4"/>
    <w:rsid w:val="00885333"/>
    <w:rsid w:val="00885A42"/>
    <w:rsid w:val="00886ACF"/>
    <w:rsid w:val="00887410"/>
    <w:rsid w:val="00887734"/>
    <w:rsid w:val="00887A2C"/>
    <w:rsid w:val="0089070E"/>
    <w:rsid w:val="008907C5"/>
    <w:rsid w:val="0089178D"/>
    <w:rsid w:val="008923E5"/>
    <w:rsid w:val="0089255E"/>
    <w:rsid w:val="0089288D"/>
    <w:rsid w:val="00893107"/>
    <w:rsid w:val="00893924"/>
    <w:rsid w:val="00894C13"/>
    <w:rsid w:val="00894FC7"/>
    <w:rsid w:val="008960DB"/>
    <w:rsid w:val="00896322"/>
    <w:rsid w:val="00897949"/>
    <w:rsid w:val="008A11FF"/>
    <w:rsid w:val="008A1206"/>
    <w:rsid w:val="008A1425"/>
    <w:rsid w:val="008A16A9"/>
    <w:rsid w:val="008A1C9F"/>
    <w:rsid w:val="008A319B"/>
    <w:rsid w:val="008A32EF"/>
    <w:rsid w:val="008A33EB"/>
    <w:rsid w:val="008A3755"/>
    <w:rsid w:val="008A41EA"/>
    <w:rsid w:val="008A42D0"/>
    <w:rsid w:val="008A4F54"/>
    <w:rsid w:val="008A5CE6"/>
    <w:rsid w:val="008A660E"/>
    <w:rsid w:val="008A67C6"/>
    <w:rsid w:val="008A784D"/>
    <w:rsid w:val="008A7B45"/>
    <w:rsid w:val="008B0347"/>
    <w:rsid w:val="008B0979"/>
    <w:rsid w:val="008B0BD6"/>
    <w:rsid w:val="008B10B1"/>
    <w:rsid w:val="008B138D"/>
    <w:rsid w:val="008B167A"/>
    <w:rsid w:val="008B22FE"/>
    <w:rsid w:val="008B2D2F"/>
    <w:rsid w:val="008B38D2"/>
    <w:rsid w:val="008B3CD7"/>
    <w:rsid w:val="008B527C"/>
    <w:rsid w:val="008B5582"/>
    <w:rsid w:val="008B5876"/>
    <w:rsid w:val="008B59E8"/>
    <w:rsid w:val="008B62C0"/>
    <w:rsid w:val="008B64EB"/>
    <w:rsid w:val="008B6C27"/>
    <w:rsid w:val="008B6F27"/>
    <w:rsid w:val="008B6F7B"/>
    <w:rsid w:val="008B71AF"/>
    <w:rsid w:val="008B78B3"/>
    <w:rsid w:val="008C07B9"/>
    <w:rsid w:val="008C0BF9"/>
    <w:rsid w:val="008C10D7"/>
    <w:rsid w:val="008C1941"/>
    <w:rsid w:val="008C223B"/>
    <w:rsid w:val="008C2942"/>
    <w:rsid w:val="008C2C6E"/>
    <w:rsid w:val="008C31C8"/>
    <w:rsid w:val="008C3B7A"/>
    <w:rsid w:val="008C3FBE"/>
    <w:rsid w:val="008C4418"/>
    <w:rsid w:val="008C48BB"/>
    <w:rsid w:val="008C4F60"/>
    <w:rsid w:val="008C57D1"/>
    <w:rsid w:val="008C5E24"/>
    <w:rsid w:val="008C5E40"/>
    <w:rsid w:val="008C67AA"/>
    <w:rsid w:val="008C6A0E"/>
    <w:rsid w:val="008C6A1D"/>
    <w:rsid w:val="008C707E"/>
    <w:rsid w:val="008C77F8"/>
    <w:rsid w:val="008D0154"/>
    <w:rsid w:val="008D0841"/>
    <w:rsid w:val="008D0F0B"/>
    <w:rsid w:val="008D3EEB"/>
    <w:rsid w:val="008D418D"/>
    <w:rsid w:val="008D41B2"/>
    <w:rsid w:val="008D4872"/>
    <w:rsid w:val="008D4920"/>
    <w:rsid w:val="008D4B03"/>
    <w:rsid w:val="008D4F8C"/>
    <w:rsid w:val="008D5151"/>
    <w:rsid w:val="008D5208"/>
    <w:rsid w:val="008D5856"/>
    <w:rsid w:val="008D67FD"/>
    <w:rsid w:val="008D7086"/>
    <w:rsid w:val="008D7638"/>
    <w:rsid w:val="008D7FB6"/>
    <w:rsid w:val="008E0998"/>
    <w:rsid w:val="008E0BC0"/>
    <w:rsid w:val="008E0C21"/>
    <w:rsid w:val="008E2511"/>
    <w:rsid w:val="008E3268"/>
    <w:rsid w:val="008E34E1"/>
    <w:rsid w:val="008E3795"/>
    <w:rsid w:val="008E4656"/>
    <w:rsid w:val="008E46E7"/>
    <w:rsid w:val="008E4D06"/>
    <w:rsid w:val="008E5A81"/>
    <w:rsid w:val="008E6227"/>
    <w:rsid w:val="008E65F4"/>
    <w:rsid w:val="008E6B96"/>
    <w:rsid w:val="008E737F"/>
    <w:rsid w:val="008E754E"/>
    <w:rsid w:val="008E7CC5"/>
    <w:rsid w:val="008F0ACE"/>
    <w:rsid w:val="008F0C74"/>
    <w:rsid w:val="008F2669"/>
    <w:rsid w:val="008F27E6"/>
    <w:rsid w:val="008F2C14"/>
    <w:rsid w:val="008F2F18"/>
    <w:rsid w:val="008F36DA"/>
    <w:rsid w:val="008F3924"/>
    <w:rsid w:val="008F41D1"/>
    <w:rsid w:val="008F45BC"/>
    <w:rsid w:val="008F4821"/>
    <w:rsid w:val="008F4A4F"/>
    <w:rsid w:val="008F5EA7"/>
    <w:rsid w:val="008F5F13"/>
    <w:rsid w:val="008F6462"/>
    <w:rsid w:val="008F66EA"/>
    <w:rsid w:val="008F7118"/>
    <w:rsid w:val="008F7278"/>
    <w:rsid w:val="008F7B46"/>
    <w:rsid w:val="008F7B7F"/>
    <w:rsid w:val="008F7D03"/>
    <w:rsid w:val="0090010A"/>
    <w:rsid w:val="00901859"/>
    <w:rsid w:val="00901FD8"/>
    <w:rsid w:val="009025E4"/>
    <w:rsid w:val="0090282C"/>
    <w:rsid w:val="00902897"/>
    <w:rsid w:val="009028E3"/>
    <w:rsid w:val="00903916"/>
    <w:rsid w:val="0090413F"/>
    <w:rsid w:val="00904DC0"/>
    <w:rsid w:val="00905307"/>
    <w:rsid w:val="0090535F"/>
    <w:rsid w:val="009064A0"/>
    <w:rsid w:val="00906696"/>
    <w:rsid w:val="009077AC"/>
    <w:rsid w:val="00910056"/>
    <w:rsid w:val="00910175"/>
    <w:rsid w:val="00910420"/>
    <w:rsid w:val="009105E8"/>
    <w:rsid w:val="00910ACF"/>
    <w:rsid w:val="0091124A"/>
    <w:rsid w:val="00911292"/>
    <w:rsid w:val="009118E9"/>
    <w:rsid w:val="009128A4"/>
    <w:rsid w:val="00913ABA"/>
    <w:rsid w:val="00913B8A"/>
    <w:rsid w:val="00914483"/>
    <w:rsid w:val="00914665"/>
    <w:rsid w:val="00914CDE"/>
    <w:rsid w:val="009163A8"/>
    <w:rsid w:val="0091743F"/>
    <w:rsid w:val="00917CDA"/>
    <w:rsid w:val="00920A59"/>
    <w:rsid w:val="00921254"/>
    <w:rsid w:val="00922639"/>
    <w:rsid w:val="00923483"/>
    <w:rsid w:val="00923D5C"/>
    <w:rsid w:val="009244A1"/>
    <w:rsid w:val="00924767"/>
    <w:rsid w:val="00924A75"/>
    <w:rsid w:val="009251E3"/>
    <w:rsid w:val="009258BD"/>
    <w:rsid w:val="00925B17"/>
    <w:rsid w:val="009261B8"/>
    <w:rsid w:val="009261F1"/>
    <w:rsid w:val="00926B0E"/>
    <w:rsid w:val="00926E61"/>
    <w:rsid w:val="0092737B"/>
    <w:rsid w:val="0092744E"/>
    <w:rsid w:val="00927475"/>
    <w:rsid w:val="00927542"/>
    <w:rsid w:val="00927763"/>
    <w:rsid w:val="00930C16"/>
    <w:rsid w:val="00930D13"/>
    <w:rsid w:val="009319CF"/>
    <w:rsid w:val="00931D0D"/>
    <w:rsid w:val="00931E54"/>
    <w:rsid w:val="00932091"/>
    <w:rsid w:val="0093264B"/>
    <w:rsid w:val="0093394E"/>
    <w:rsid w:val="00933D0B"/>
    <w:rsid w:val="009340AD"/>
    <w:rsid w:val="00934383"/>
    <w:rsid w:val="009357FE"/>
    <w:rsid w:val="009362EE"/>
    <w:rsid w:val="009366DE"/>
    <w:rsid w:val="009377C6"/>
    <w:rsid w:val="0093782F"/>
    <w:rsid w:val="00937FC8"/>
    <w:rsid w:val="0094003D"/>
    <w:rsid w:val="009400BD"/>
    <w:rsid w:val="00940910"/>
    <w:rsid w:val="0094155D"/>
    <w:rsid w:val="00941770"/>
    <w:rsid w:val="00942B40"/>
    <w:rsid w:val="00943198"/>
    <w:rsid w:val="00943249"/>
    <w:rsid w:val="009432EB"/>
    <w:rsid w:val="00943C56"/>
    <w:rsid w:val="009443BF"/>
    <w:rsid w:val="0094466E"/>
    <w:rsid w:val="00944806"/>
    <w:rsid w:val="00945A08"/>
    <w:rsid w:val="00945E73"/>
    <w:rsid w:val="009474D8"/>
    <w:rsid w:val="009475B1"/>
    <w:rsid w:val="0094765F"/>
    <w:rsid w:val="00951785"/>
    <w:rsid w:val="0095183B"/>
    <w:rsid w:val="009518EA"/>
    <w:rsid w:val="0095373B"/>
    <w:rsid w:val="00953893"/>
    <w:rsid w:val="009541E8"/>
    <w:rsid w:val="009544EA"/>
    <w:rsid w:val="0095484D"/>
    <w:rsid w:val="00955A21"/>
    <w:rsid w:val="00955CDB"/>
    <w:rsid w:val="00956474"/>
    <w:rsid w:val="00956646"/>
    <w:rsid w:val="00956798"/>
    <w:rsid w:val="009574D0"/>
    <w:rsid w:val="009576B5"/>
    <w:rsid w:val="00957F63"/>
    <w:rsid w:val="00957F6E"/>
    <w:rsid w:val="009604EA"/>
    <w:rsid w:val="009607F9"/>
    <w:rsid w:val="00960D6D"/>
    <w:rsid w:val="0096139F"/>
    <w:rsid w:val="00961C33"/>
    <w:rsid w:val="00963167"/>
    <w:rsid w:val="0096328D"/>
    <w:rsid w:val="00963AEC"/>
    <w:rsid w:val="009643A7"/>
    <w:rsid w:val="00964834"/>
    <w:rsid w:val="00964BE3"/>
    <w:rsid w:val="00964FA9"/>
    <w:rsid w:val="00965305"/>
    <w:rsid w:val="00965465"/>
    <w:rsid w:val="009662A0"/>
    <w:rsid w:val="0096632A"/>
    <w:rsid w:val="00966DE3"/>
    <w:rsid w:val="00967246"/>
    <w:rsid w:val="0096791C"/>
    <w:rsid w:val="0096797E"/>
    <w:rsid w:val="00967989"/>
    <w:rsid w:val="00967AF5"/>
    <w:rsid w:val="009706D2"/>
    <w:rsid w:val="00970A23"/>
    <w:rsid w:val="00970B09"/>
    <w:rsid w:val="00971352"/>
    <w:rsid w:val="00971981"/>
    <w:rsid w:val="00971C77"/>
    <w:rsid w:val="00971FCC"/>
    <w:rsid w:val="0097238C"/>
    <w:rsid w:val="00972B66"/>
    <w:rsid w:val="0097386C"/>
    <w:rsid w:val="00973A08"/>
    <w:rsid w:val="00973BDF"/>
    <w:rsid w:val="00973ECB"/>
    <w:rsid w:val="0097464D"/>
    <w:rsid w:val="0097531E"/>
    <w:rsid w:val="00975330"/>
    <w:rsid w:val="009758EA"/>
    <w:rsid w:val="00975966"/>
    <w:rsid w:val="00975DD1"/>
    <w:rsid w:val="00976618"/>
    <w:rsid w:val="0097683D"/>
    <w:rsid w:val="00980DFC"/>
    <w:rsid w:val="0098100A"/>
    <w:rsid w:val="00981191"/>
    <w:rsid w:val="0098124B"/>
    <w:rsid w:val="00981311"/>
    <w:rsid w:val="009825F4"/>
    <w:rsid w:val="00983029"/>
    <w:rsid w:val="00983039"/>
    <w:rsid w:val="00983782"/>
    <w:rsid w:val="00984049"/>
    <w:rsid w:val="00984151"/>
    <w:rsid w:val="0098446C"/>
    <w:rsid w:val="0098678A"/>
    <w:rsid w:val="00986AE5"/>
    <w:rsid w:val="00986C82"/>
    <w:rsid w:val="00986E0B"/>
    <w:rsid w:val="00987DB4"/>
    <w:rsid w:val="00987FA4"/>
    <w:rsid w:val="00990150"/>
    <w:rsid w:val="00990D55"/>
    <w:rsid w:val="00990D72"/>
    <w:rsid w:val="00991729"/>
    <w:rsid w:val="00991835"/>
    <w:rsid w:val="00992189"/>
    <w:rsid w:val="00992AA8"/>
    <w:rsid w:val="009941F1"/>
    <w:rsid w:val="00995476"/>
    <w:rsid w:val="009968D5"/>
    <w:rsid w:val="009972C0"/>
    <w:rsid w:val="009A0559"/>
    <w:rsid w:val="009A09CD"/>
    <w:rsid w:val="009A10F8"/>
    <w:rsid w:val="009A11D2"/>
    <w:rsid w:val="009A265C"/>
    <w:rsid w:val="009A3377"/>
    <w:rsid w:val="009A368A"/>
    <w:rsid w:val="009A37E3"/>
    <w:rsid w:val="009A46AC"/>
    <w:rsid w:val="009A5516"/>
    <w:rsid w:val="009A6811"/>
    <w:rsid w:val="009A6C28"/>
    <w:rsid w:val="009A7A48"/>
    <w:rsid w:val="009A7B73"/>
    <w:rsid w:val="009B038E"/>
    <w:rsid w:val="009B04F5"/>
    <w:rsid w:val="009B0E62"/>
    <w:rsid w:val="009B110D"/>
    <w:rsid w:val="009B1FB1"/>
    <w:rsid w:val="009B33C3"/>
    <w:rsid w:val="009B4065"/>
    <w:rsid w:val="009B530A"/>
    <w:rsid w:val="009B560C"/>
    <w:rsid w:val="009B5A14"/>
    <w:rsid w:val="009B5BA3"/>
    <w:rsid w:val="009B5F30"/>
    <w:rsid w:val="009B6029"/>
    <w:rsid w:val="009B6093"/>
    <w:rsid w:val="009B692B"/>
    <w:rsid w:val="009B6937"/>
    <w:rsid w:val="009B6B3A"/>
    <w:rsid w:val="009B7752"/>
    <w:rsid w:val="009B77ED"/>
    <w:rsid w:val="009C0239"/>
    <w:rsid w:val="009C05FC"/>
    <w:rsid w:val="009C10FC"/>
    <w:rsid w:val="009C1336"/>
    <w:rsid w:val="009C1339"/>
    <w:rsid w:val="009C1410"/>
    <w:rsid w:val="009C175B"/>
    <w:rsid w:val="009C24CD"/>
    <w:rsid w:val="009C29D1"/>
    <w:rsid w:val="009C2D9A"/>
    <w:rsid w:val="009C3658"/>
    <w:rsid w:val="009C4C79"/>
    <w:rsid w:val="009C7067"/>
    <w:rsid w:val="009C7088"/>
    <w:rsid w:val="009C74AD"/>
    <w:rsid w:val="009C76ED"/>
    <w:rsid w:val="009C7BBE"/>
    <w:rsid w:val="009C7F02"/>
    <w:rsid w:val="009D027C"/>
    <w:rsid w:val="009D0709"/>
    <w:rsid w:val="009D133B"/>
    <w:rsid w:val="009D1391"/>
    <w:rsid w:val="009D14F6"/>
    <w:rsid w:val="009D15B1"/>
    <w:rsid w:val="009D1DC5"/>
    <w:rsid w:val="009D2A75"/>
    <w:rsid w:val="009D2B43"/>
    <w:rsid w:val="009D33F1"/>
    <w:rsid w:val="009D38A3"/>
    <w:rsid w:val="009D3BA7"/>
    <w:rsid w:val="009D3E85"/>
    <w:rsid w:val="009D3F35"/>
    <w:rsid w:val="009D47F8"/>
    <w:rsid w:val="009D5399"/>
    <w:rsid w:val="009D5B38"/>
    <w:rsid w:val="009D6407"/>
    <w:rsid w:val="009E058F"/>
    <w:rsid w:val="009E0847"/>
    <w:rsid w:val="009E1052"/>
    <w:rsid w:val="009E1C84"/>
    <w:rsid w:val="009E289B"/>
    <w:rsid w:val="009E386C"/>
    <w:rsid w:val="009E3EB8"/>
    <w:rsid w:val="009E4791"/>
    <w:rsid w:val="009E4C3C"/>
    <w:rsid w:val="009E4DE3"/>
    <w:rsid w:val="009E50E8"/>
    <w:rsid w:val="009E56B8"/>
    <w:rsid w:val="009E5FB1"/>
    <w:rsid w:val="009E5FBD"/>
    <w:rsid w:val="009E629D"/>
    <w:rsid w:val="009E71E6"/>
    <w:rsid w:val="009E7B69"/>
    <w:rsid w:val="009E7C70"/>
    <w:rsid w:val="009E7F4E"/>
    <w:rsid w:val="009F0384"/>
    <w:rsid w:val="009F1DC3"/>
    <w:rsid w:val="009F2C17"/>
    <w:rsid w:val="009F3136"/>
    <w:rsid w:val="009F32C2"/>
    <w:rsid w:val="009F3B6A"/>
    <w:rsid w:val="009F3BC0"/>
    <w:rsid w:val="009F3E7C"/>
    <w:rsid w:val="009F4B7B"/>
    <w:rsid w:val="009F6E4D"/>
    <w:rsid w:val="009F70A4"/>
    <w:rsid w:val="009F7972"/>
    <w:rsid w:val="009F79C5"/>
    <w:rsid w:val="009F79DF"/>
    <w:rsid w:val="00A01F50"/>
    <w:rsid w:val="00A021D2"/>
    <w:rsid w:val="00A022D0"/>
    <w:rsid w:val="00A0320F"/>
    <w:rsid w:val="00A03688"/>
    <w:rsid w:val="00A037F9"/>
    <w:rsid w:val="00A03C88"/>
    <w:rsid w:val="00A041FD"/>
    <w:rsid w:val="00A04875"/>
    <w:rsid w:val="00A04C98"/>
    <w:rsid w:val="00A04D1E"/>
    <w:rsid w:val="00A05C7A"/>
    <w:rsid w:val="00A0677C"/>
    <w:rsid w:val="00A06F43"/>
    <w:rsid w:val="00A10443"/>
    <w:rsid w:val="00A11920"/>
    <w:rsid w:val="00A11931"/>
    <w:rsid w:val="00A11E0E"/>
    <w:rsid w:val="00A14445"/>
    <w:rsid w:val="00A145E5"/>
    <w:rsid w:val="00A14DD1"/>
    <w:rsid w:val="00A1566C"/>
    <w:rsid w:val="00A16316"/>
    <w:rsid w:val="00A1634A"/>
    <w:rsid w:val="00A172E4"/>
    <w:rsid w:val="00A17422"/>
    <w:rsid w:val="00A17ED7"/>
    <w:rsid w:val="00A17FA3"/>
    <w:rsid w:val="00A2090C"/>
    <w:rsid w:val="00A20EC2"/>
    <w:rsid w:val="00A21A68"/>
    <w:rsid w:val="00A231B3"/>
    <w:rsid w:val="00A24661"/>
    <w:rsid w:val="00A246D9"/>
    <w:rsid w:val="00A252E8"/>
    <w:rsid w:val="00A252F8"/>
    <w:rsid w:val="00A254A2"/>
    <w:rsid w:val="00A25979"/>
    <w:rsid w:val="00A26E89"/>
    <w:rsid w:val="00A26F3A"/>
    <w:rsid w:val="00A26FEE"/>
    <w:rsid w:val="00A27113"/>
    <w:rsid w:val="00A271F7"/>
    <w:rsid w:val="00A27CC3"/>
    <w:rsid w:val="00A309F4"/>
    <w:rsid w:val="00A30CEE"/>
    <w:rsid w:val="00A30D18"/>
    <w:rsid w:val="00A32984"/>
    <w:rsid w:val="00A32ECC"/>
    <w:rsid w:val="00A33C50"/>
    <w:rsid w:val="00A33C63"/>
    <w:rsid w:val="00A34D74"/>
    <w:rsid w:val="00A3531D"/>
    <w:rsid w:val="00A35A65"/>
    <w:rsid w:val="00A3753B"/>
    <w:rsid w:val="00A400F7"/>
    <w:rsid w:val="00A40633"/>
    <w:rsid w:val="00A41EE9"/>
    <w:rsid w:val="00A42930"/>
    <w:rsid w:val="00A442DB"/>
    <w:rsid w:val="00A45155"/>
    <w:rsid w:val="00A456E8"/>
    <w:rsid w:val="00A46E50"/>
    <w:rsid w:val="00A474FF"/>
    <w:rsid w:val="00A47516"/>
    <w:rsid w:val="00A50205"/>
    <w:rsid w:val="00A511BD"/>
    <w:rsid w:val="00A513A2"/>
    <w:rsid w:val="00A528D4"/>
    <w:rsid w:val="00A537D3"/>
    <w:rsid w:val="00A53924"/>
    <w:rsid w:val="00A54827"/>
    <w:rsid w:val="00A552A3"/>
    <w:rsid w:val="00A5612E"/>
    <w:rsid w:val="00A567D3"/>
    <w:rsid w:val="00A56959"/>
    <w:rsid w:val="00A571F1"/>
    <w:rsid w:val="00A57C43"/>
    <w:rsid w:val="00A605E8"/>
    <w:rsid w:val="00A6137E"/>
    <w:rsid w:val="00A61697"/>
    <w:rsid w:val="00A61F21"/>
    <w:rsid w:val="00A62749"/>
    <w:rsid w:val="00A62CC9"/>
    <w:rsid w:val="00A62CF1"/>
    <w:rsid w:val="00A63A31"/>
    <w:rsid w:val="00A64259"/>
    <w:rsid w:val="00A64BBD"/>
    <w:rsid w:val="00A64C7D"/>
    <w:rsid w:val="00A65729"/>
    <w:rsid w:val="00A6619E"/>
    <w:rsid w:val="00A6663B"/>
    <w:rsid w:val="00A66661"/>
    <w:rsid w:val="00A66920"/>
    <w:rsid w:val="00A70386"/>
    <w:rsid w:val="00A729EA"/>
    <w:rsid w:val="00A72DD3"/>
    <w:rsid w:val="00A736EC"/>
    <w:rsid w:val="00A7372B"/>
    <w:rsid w:val="00A74915"/>
    <w:rsid w:val="00A74EEF"/>
    <w:rsid w:val="00A757CE"/>
    <w:rsid w:val="00A7766F"/>
    <w:rsid w:val="00A809F4"/>
    <w:rsid w:val="00A80B6B"/>
    <w:rsid w:val="00A80C69"/>
    <w:rsid w:val="00A80CAA"/>
    <w:rsid w:val="00A81DC6"/>
    <w:rsid w:val="00A81DED"/>
    <w:rsid w:val="00A8281E"/>
    <w:rsid w:val="00A8308A"/>
    <w:rsid w:val="00A8319C"/>
    <w:rsid w:val="00A83FDA"/>
    <w:rsid w:val="00A84025"/>
    <w:rsid w:val="00A84598"/>
    <w:rsid w:val="00A85434"/>
    <w:rsid w:val="00A8576E"/>
    <w:rsid w:val="00A857E5"/>
    <w:rsid w:val="00A8637A"/>
    <w:rsid w:val="00A874A2"/>
    <w:rsid w:val="00A87813"/>
    <w:rsid w:val="00A879F5"/>
    <w:rsid w:val="00A90604"/>
    <w:rsid w:val="00A9145D"/>
    <w:rsid w:val="00A91809"/>
    <w:rsid w:val="00A91BFA"/>
    <w:rsid w:val="00A92299"/>
    <w:rsid w:val="00A9290E"/>
    <w:rsid w:val="00A92A5B"/>
    <w:rsid w:val="00A92BB6"/>
    <w:rsid w:val="00A92FE9"/>
    <w:rsid w:val="00A930E8"/>
    <w:rsid w:val="00A942A3"/>
    <w:rsid w:val="00A94636"/>
    <w:rsid w:val="00A94948"/>
    <w:rsid w:val="00A94950"/>
    <w:rsid w:val="00A94B5B"/>
    <w:rsid w:val="00A95010"/>
    <w:rsid w:val="00A9564F"/>
    <w:rsid w:val="00A95DCB"/>
    <w:rsid w:val="00A962AE"/>
    <w:rsid w:val="00A96657"/>
    <w:rsid w:val="00A970BA"/>
    <w:rsid w:val="00A97DBE"/>
    <w:rsid w:val="00AA0A21"/>
    <w:rsid w:val="00AA1D8E"/>
    <w:rsid w:val="00AA2CFA"/>
    <w:rsid w:val="00AA31B8"/>
    <w:rsid w:val="00AA37C3"/>
    <w:rsid w:val="00AA38DD"/>
    <w:rsid w:val="00AA4B13"/>
    <w:rsid w:val="00AA4F02"/>
    <w:rsid w:val="00AA5860"/>
    <w:rsid w:val="00AA5EB8"/>
    <w:rsid w:val="00AA64A2"/>
    <w:rsid w:val="00AA64E8"/>
    <w:rsid w:val="00AA68F9"/>
    <w:rsid w:val="00AA6AFD"/>
    <w:rsid w:val="00AB0122"/>
    <w:rsid w:val="00AB116F"/>
    <w:rsid w:val="00AB14C7"/>
    <w:rsid w:val="00AB1649"/>
    <w:rsid w:val="00AB2068"/>
    <w:rsid w:val="00AB2A22"/>
    <w:rsid w:val="00AB2B3F"/>
    <w:rsid w:val="00AB2C52"/>
    <w:rsid w:val="00AB2D53"/>
    <w:rsid w:val="00AB3080"/>
    <w:rsid w:val="00AB312E"/>
    <w:rsid w:val="00AB3ED5"/>
    <w:rsid w:val="00AB45C5"/>
    <w:rsid w:val="00AB692C"/>
    <w:rsid w:val="00AB76D0"/>
    <w:rsid w:val="00AB7808"/>
    <w:rsid w:val="00AB7A06"/>
    <w:rsid w:val="00AB7EA7"/>
    <w:rsid w:val="00AB7FBD"/>
    <w:rsid w:val="00AC0266"/>
    <w:rsid w:val="00AC05A7"/>
    <w:rsid w:val="00AC248B"/>
    <w:rsid w:val="00AC2B52"/>
    <w:rsid w:val="00AC2FDC"/>
    <w:rsid w:val="00AC36BE"/>
    <w:rsid w:val="00AC419C"/>
    <w:rsid w:val="00AC4748"/>
    <w:rsid w:val="00AC5082"/>
    <w:rsid w:val="00AC6073"/>
    <w:rsid w:val="00AC60EF"/>
    <w:rsid w:val="00AC64CB"/>
    <w:rsid w:val="00AC6845"/>
    <w:rsid w:val="00AC6947"/>
    <w:rsid w:val="00AC6ACC"/>
    <w:rsid w:val="00AC717E"/>
    <w:rsid w:val="00AC73E3"/>
    <w:rsid w:val="00AD0781"/>
    <w:rsid w:val="00AD12C1"/>
    <w:rsid w:val="00AD1CC9"/>
    <w:rsid w:val="00AD37EE"/>
    <w:rsid w:val="00AD42B3"/>
    <w:rsid w:val="00AD43D6"/>
    <w:rsid w:val="00AD441E"/>
    <w:rsid w:val="00AD44DC"/>
    <w:rsid w:val="00AD4D64"/>
    <w:rsid w:val="00AD4E3D"/>
    <w:rsid w:val="00AD5A15"/>
    <w:rsid w:val="00AD5D44"/>
    <w:rsid w:val="00AD644B"/>
    <w:rsid w:val="00AD6B72"/>
    <w:rsid w:val="00AE0549"/>
    <w:rsid w:val="00AE09F6"/>
    <w:rsid w:val="00AE1408"/>
    <w:rsid w:val="00AE16BA"/>
    <w:rsid w:val="00AE1A2E"/>
    <w:rsid w:val="00AE1B2C"/>
    <w:rsid w:val="00AE290C"/>
    <w:rsid w:val="00AE2A7A"/>
    <w:rsid w:val="00AE2CBF"/>
    <w:rsid w:val="00AE3B3F"/>
    <w:rsid w:val="00AE663E"/>
    <w:rsid w:val="00AE6ACE"/>
    <w:rsid w:val="00AE6BC9"/>
    <w:rsid w:val="00AE6F79"/>
    <w:rsid w:val="00AE7E04"/>
    <w:rsid w:val="00AF0750"/>
    <w:rsid w:val="00AF0C2E"/>
    <w:rsid w:val="00AF0CB9"/>
    <w:rsid w:val="00AF11B8"/>
    <w:rsid w:val="00AF1EAB"/>
    <w:rsid w:val="00AF1F8F"/>
    <w:rsid w:val="00AF2568"/>
    <w:rsid w:val="00AF29FE"/>
    <w:rsid w:val="00AF3ADE"/>
    <w:rsid w:val="00AF3C0B"/>
    <w:rsid w:val="00AF3F11"/>
    <w:rsid w:val="00AF43DA"/>
    <w:rsid w:val="00AF4E7F"/>
    <w:rsid w:val="00AF4F12"/>
    <w:rsid w:val="00AF548B"/>
    <w:rsid w:val="00AF6801"/>
    <w:rsid w:val="00AF6890"/>
    <w:rsid w:val="00AF742C"/>
    <w:rsid w:val="00AF79B2"/>
    <w:rsid w:val="00AF7C1B"/>
    <w:rsid w:val="00AF7D20"/>
    <w:rsid w:val="00B00E8D"/>
    <w:rsid w:val="00B0218B"/>
    <w:rsid w:val="00B021E2"/>
    <w:rsid w:val="00B02479"/>
    <w:rsid w:val="00B0274A"/>
    <w:rsid w:val="00B02889"/>
    <w:rsid w:val="00B02A24"/>
    <w:rsid w:val="00B03A8B"/>
    <w:rsid w:val="00B03E44"/>
    <w:rsid w:val="00B0428A"/>
    <w:rsid w:val="00B04699"/>
    <w:rsid w:val="00B0494F"/>
    <w:rsid w:val="00B04E8B"/>
    <w:rsid w:val="00B04ED3"/>
    <w:rsid w:val="00B067D2"/>
    <w:rsid w:val="00B068F7"/>
    <w:rsid w:val="00B06ECF"/>
    <w:rsid w:val="00B0747C"/>
    <w:rsid w:val="00B07B94"/>
    <w:rsid w:val="00B10210"/>
    <w:rsid w:val="00B10245"/>
    <w:rsid w:val="00B10382"/>
    <w:rsid w:val="00B10BCD"/>
    <w:rsid w:val="00B10FA4"/>
    <w:rsid w:val="00B114A7"/>
    <w:rsid w:val="00B11B23"/>
    <w:rsid w:val="00B11F6F"/>
    <w:rsid w:val="00B122FE"/>
    <w:rsid w:val="00B123D2"/>
    <w:rsid w:val="00B1245D"/>
    <w:rsid w:val="00B12AC1"/>
    <w:rsid w:val="00B13686"/>
    <w:rsid w:val="00B13F58"/>
    <w:rsid w:val="00B14B18"/>
    <w:rsid w:val="00B169B1"/>
    <w:rsid w:val="00B16F0D"/>
    <w:rsid w:val="00B17326"/>
    <w:rsid w:val="00B1759B"/>
    <w:rsid w:val="00B20268"/>
    <w:rsid w:val="00B20332"/>
    <w:rsid w:val="00B20E13"/>
    <w:rsid w:val="00B212A9"/>
    <w:rsid w:val="00B2345D"/>
    <w:rsid w:val="00B2387B"/>
    <w:rsid w:val="00B2388E"/>
    <w:rsid w:val="00B25112"/>
    <w:rsid w:val="00B2566E"/>
    <w:rsid w:val="00B266A1"/>
    <w:rsid w:val="00B2675A"/>
    <w:rsid w:val="00B26CFF"/>
    <w:rsid w:val="00B274A0"/>
    <w:rsid w:val="00B30B8E"/>
    <w:rsid w:val="00B3138E"/>
    <w:rsid w:val="00B315C9"/>
    <w:rsid w:val="00B31CA0"/>
    <w:rsid w:val="00B31EDC"/>
    <w:rsid w:val="00B32802"/>
    <w:rsid w:val="00B32955"/>
    <w:rsid w:val="00B342BE"/>
    <w:rsid w:val="00B34437"/>
    <w:rsid w:val="00B3497B"/>
    <w:rsid w:val="00B34E3B"/>
    <w:rsid w:val="00B356D9"/>
    <w:rsid w:val="00B358AC"/>
    <w:rsid w:val="00B35BFB"/>
    <w:rsid w:val="00B370C3"/>
    <w:rsid w:val="00B404AB"/>
    <w:rsid w:val="00B407B0"/>
    <w:rsid w:val="00B40A39"/>
    <w:rsid w:val="00B4151C"/>
    <w:rsid w:val="00B41E9C"/>
    <w:rsid w:val="00B431DA"/>
    <w:rsid w:val="00B43429"/>
    <w:rsid w:val="00B4345A"/>
    <w:rsid w:val="00B43CEC"/>
    <w:rsid w:val="00B4403B"/>
    <w:rsid w:val="00B44D1D"/>
    <w:rsid w:val="00B450F8"/>
    <w:rsid w:val="00B45B38"/>
    <w:rsid w:val="00B45F21"/>
    <w:rsid w:val="00B47128"/>
    <w:rsid w:val="00B4772C"/>
    <w:rsid w:val="00B47765"/>
    <w:rsid w:val="00B479FD"/>
    <w:rsid w:val="00B50E84"/>
    <w:rsid w:val="00B512C0"/>
    <w:rsid w:val="00B5218C"/>
    <w:rsid w:val="00B52AF1"/>
    <w:rsid w:val="00B538A5"/>
    <w:rsid w:val="00B53EFA"/>
    <w:rsid w:val="00B55561"/>
    <w:rsid w:val="00B5668B"/>
    <w:rsid w:val="00B56853"/>
    <w:rsid w:val="00B56FD1"/>
    <w:rsid w:val="00B575D4"/>
    <w:rsid w:val="00B57878"/>
    <w:rsid w:val="00B60DF0"/>
    <w:rsid w:val="00B61206"/>
    <w:rsid w:val="00B61642"/>
    <w:rsid w:val="00B61673"/>
    <w:rsid w:val="00B616E6"/>
    <w:rsid w:val="00B61A56"/>
    <w:rsid w:val="00B61BEC"/>
    <w:rsid w:val="00B6272C"/>
    <w:rsid w:val="00B63056"/>
    <w:rsid w:val="00B63D5C"/>
    <w:rsid w:val="00B63FF2"/>
    <w:rsid w:val="00B6487E"/>
    <w:rsid w:val="00B6518C"/>
    <w:rsid w:val="00B653BA"/>
    <w:rsid w:val="00B658BB"/>
    <w:rsid w:val="00B65941"/>
    <w:rsid w:val="00B659F0"/>
    <w:rsid w:val="00B67545"/>
    <w:rsid w:val="00B675A9"/>
    <w:rsid w:val="00B7065B"/>
    <w:rsid w:val="00B7148D"/>
    <w:rsid w:val="00B71B27"/>
    <w:rsid w:val="00B72478"/>
    <w:rsid w:val="00B73542"/>
    <w:rsid w:val="00B73ED0"/>
    <w:rsid w:val="00B74FEC"/>
    <w:rsid w:val="00B757AC"/>
    <w:rsid w:val="00B75E6B"/>
    <w:rsid w:val="00B75EB1"/>
    <w:rsid w:val="00B76500"/>
    <w:rsid w:val="00B76B4A"/>
    <w:rsid w:val="00B76F99"/>
    <w:rsid w:val="00B779A0"/>
    <w:rsid w:val="00B803B2"/>
    <w:rsid w:val="00B807EC"/>
    <w:rsid w:val="00B80BDC"/>
    <w:rsid w:val="00B80C5C"/>
    <w:rsid w:val="00B8105A"/>
    <w:rsid w:val="00B81CD8"/>
    <w:rsid w:val="00B81D64"/>
    <w:rsid w:val="00B8213C"/>
    <w:rsid w:val="00B821FA"/>
    <w:rsid w:val="00B82D5D"/>
    <w:rsid w:val="00B831AF"/>
    <w:rsid w:val="00B833C3"/>
    <w:rsid w:val="00B83C6B"/>
    <w:rsid w:val="00B83F97"/>
    <w:rsid w:val="00B8444F"/>
    <w:rsid w:val="00B85671"/>
    <w:rsid w:val="00B863AF"/>
    <w:rsid w:val="00B864AF"/>
    <w:rsid w:val="00B866B4"/>
    <w:rsid w:val="00B86B2C"/>
    <w:rsid w:val="00B86DDB"/>
    <w:rsid w:val="00B86FB8"/>
    <w:rsid w:val="00B8722D"/>
    <w:rsid w:val="00B91740"/>
    <w:rsid w:val="00B92F44"/>
    <w:rsid w:val="00B93127"/>
    <w:rsid w:val="00B9319B"/>
    <w:rsid w:val="00B939F1"/>
    <w:rsid w:val="00B93BF9"/>
    <w:rsid w:val="00B93C36"/>
    <w:rsid w:val="00B93F08"/>
    <w:rsid w:val="00B953AA"/>
    <w:rsid w:val="00B9549F"/>
    <w:rsid w:val="00B95CCB"/>
    <w:rsid w:val="00B963C5"/>
    <w:rsid w:val="00B9689D"/>
    <w:rsid w:val="00B970BE"/>
    <w:rsid w:val="00B97FF1"/>
    <w:rsid w:val="00BA0173"/>
    <w:rsid w:val="00BA07F6"/>
    <w:rsid w:val="00BA0945"/>
    <w:rsid w:val="00BA1DCB"/>
    <w:rsid w:val="00BA1FE9"/>
    <w:rsid w:val="00BA3241"/>
    <w:rsid w:val="00BA38CC"/>
    <w:rsid w:val="00BA3D59"/>
    <w:rsid w:val="00BA4508"/>
    <w:rsid w:val="00BA4AA1"/>
    <w:rsid w:val="00BA4BB1"/>
    <w:rsid w:val="00BA51AF"/>
    <w:rsid w:val="00BA5581"/>
    <w:rsid w:val="00BA56B6"/>
    <w:rsid w:val="00BA5856"/>
    <w:rsid w:val="00BA5A59"/>
    <w:rsid w:val="00BA6436"/>
    <w:rsid w:val="00BA66C1"/>
    <w:rsid w:val="00BA6F78"/>
    <w:rsid w:val="00BA7168"/>
    <w:rsid w:val="00BA748F"/>
    <w:rsid w:val="00BA799C"/>
    <w:rsid w:val="00BA79CF"/>
    <w:rsid w:val="00BA7C88"/>
    <w:rsid w:val="00BB00A9"/>
    <w:rsid w:val="00BB0685"/>
    <w:rsid w:val="00BB0A66"/>
    <w:rsid w:val="00BB0D6D"/>
    <w:rsid w:val="00BB111F"/>
    <w:rsid w:val="00BB26DD"/>
    <w:rsid w:val="00BB3267"/>
    <w:rsid w:val="00BB3E29"/>
    <w:rsid w:val="00BB4D6E"/>
    <w:rsid w:val="00BB53A5"/>
    <w:rsid w:val="00BB553D"/>
    <w:rsid w:val="00BB571A"/>
    <w:rsid w:val="00BB649B"/>
    <w:rsid w:val="00BB70BD"/>
    <w:rsid w:val="00BB7EF8"/>
    <w:rsid w:val="00BC05F2"/>
    <w:rsid w:val="00BC1304"/>
    <w:rsid w:val="00BC15F5"/>
    <w:rsid w:val="00BC1757"/>
    <w:rsid w:val="00BC189A"/>
    <w:rsid w:val="00BC1A77"/>
    <w:rsid w:val="00BC31A1"/>
    <w:rsid w:val="00BC3707"/>
    <w:rsid w:val="00BC38AF"/>
    <w:rsid w:val="00BC41D6"/>
    <w:rsid w:val="00BC4362"/>
    <w:rsid w:val="00BC4860"/>
    <w:rsid w:val="00BC4F44"/>
    <w:rsid w:val="00BC5165"/>
    <w:rsid w:val="00BC5C20"/>
    <w:rsid w:val="00BC6590"/>
    <w:rsid w:val="00BC6815"/>
    <w:rsid w:val="00BC7A5A"/>
    <w:rsid w:val="00BC7FFC"/>
    <w:rsid w:val="00BD0CB5"/>
    <w:rsid w:val="00BD2648"/>
    <w:rsid w:val="00BD2925"/>
    <w:rsid w:val="00BD39CC"/>
    <w:rsid w:val="00BD3AE0"/>
    <w:rsid w:val="00BD420C"/>
    <w:rsid w:val="00BD46D2"/>
    <w:rsid w:val="00BD55C6"/>
    <w:rsid w:val="00BD57DC"/>
    <w:rsid w:val="00BD5D8F"/>
    <w:rsid w:val="00BD5FAE"/>
    <w:rsid w:val="00BD663D"/>
    <w:rsid w:val="00BD69B8"/>
    <w:rsid w:val="00BD69CA"/>
    <w:rsid w:val="00BD6E90"/>
    <w:rsid w:val="00BD710F"/>
    <w:rsid w:val="00BD747C"/>
    <w:rsid w:val="00BD79B0"/>
    <w:rsid w:val="00BD7C25"/>
    <w:rsid w:val="00BD7CDA"/>
    <w:rsid w:val="00BE00CC"/>
    <w:rsid w:val="00BE0230"/>
    <w:rsid w:val="00BE0AA0"/>
    <w:rsid w:val="00BE1166"/>
    <w:rsid w:val="00BE17B1"/>
    <w:rsid w:val="00BE19BA"/>
    <w:rsid w:val="00BE24FA"/>
    <w:rsid w:val="00BE36DB"/>
    <w:rsid w:val="00BE384E"/>
    <w:rsid w:val="00BE3873"/>
    <w:rsid w:val="00BE3E17"/>
    <w:rsid w:val="00BE5489"/>
    <w:rsid w:val="00BE5AC5"/>
    <w:rsid w:val="00BE5E9E"/>
    <w:rsid w:val="00BE5F12"/>
    <w:rsid w:val="00BE66D0"/>
    <w:rsid w:val="00BE6782"/>
    <w:rsid w:val="00BE6B3E"/>
    <w:rsid w:val="00BE6BFE"/>
    <w:rsid w:val="00BE6F4B"/>
    <w:rsid w:val="00BE738C"/>
    <w:rsid w:val="00BE7B71"/>
    <w:rsid w:val="00BF0951"/>
    <w:rsid w:val="00BF1116"/>
    <w:rsid w:val="00BF1734"/>
    <w:rsid w:val="00BF2472"/>
    <w:rsid w:val="00BF3D21"/>
    <w:rsid w:val="00BF3DEC"/>
    <w:rsid w:val="00BF4B16"/>
    <w:rsid w:val="00BF4F59"/>
    <w:rsid w:val="00BF4FC0"/>
    <w:rsid w:val="00BF5571"/>
    <w:rsid w:val="00BF69CA"/>
    <w:rsid w:val="00BF6F64"/>
    <w:rsid w:val="00BF7206"/>
    <w:rsid w:val="00BF73B0"/>
    <w:rsid w:val="00BF744E"/>
    <w:rsid w:val="00BF7824"/>
    <w:rsid w:val="00BF7F96"/>
    <w:rsid w:val="00C013DB"/>
    <w:rsid w:val="00C01886"/>
    <w:rsid w:val="00C01FDB"/>
    <w:rsid w:val="00C02413"/>
    <w:rsid w:val="00C030A0"/>
    <w:rsid w:val="00C0311F"/>
    <w:rsid w:val="00C034C4"/>
    <w:rsid w:val="00C03A6B"/>
    <w:rsid w:val="00C03BCE"/>
    <w:rsid w:val="00C04D8C"/>
    <w:rsid w:val="00C05075"/>
    <w:rsid w:val="00C0522E"/>
    <w:rsid w:val="00C05484"/>
    <w:rsid w:val="00C054AB"/>
    <w:rsid w:val="00C055B4"/>
    <w:rsid w:val="00C05CB6"/>
    <w:rsid w:val="00C0650E"/>
    <w:rsid w:val="00C06FD5"/>
    <w:rsid w:val="00C07800"/>
    <w:rsid w:val="00C07BB7"/>
    <w:rsid w:val="00C07BC4"/>
    <w:rsid w:val="00C07DF8"/>
    <w:rsid w:val="00C1224C"/>
    <w:rsid w:val="00C12842"/>
    <w:rsid w:val="00C1302A"/>
    <w:rsid w:val="00C13409"/>
    <w:rsid w:val="00C13856"/>
    <w:rsid w:val="00C13908"/>
    <w:rsid w:val="00C13BF7"/>
    <w:rsid w:val="00C14033"/>
    <w:rsid w:val="00C14A2C"/>
    <w:rsid w:val="00C14A3E"/>
    <w:rsid w:val="00C15F2B"/>
    <w:rsid w:val="00C15FE0"/>
    <w:rsid w:val="00C1756A"/>
    <w:rsid w:val="00C17BE7"/>
    <w:rsid w:val="00C17DC3"/>
    <w:rsid w:val="00C17E7A"/>
    <w:rsid w:val="00C17FE2"/>
    <w:rsid w:val="00C2039A"/>
    <w:rsid w:val="00C20D77"/>
    <w:rsid w:val="00C20EC7"/>
    <w:rsid w:val="00C21D5E"/>
    <w:rsid w:val="00C222B7"/>
    <w:rsid w:val="00C2240B"/>
    <w:rsid w:val="00C22758"/>
    <w:rsid w:val="00C22989"/>
    <w:rsid w:val="00C23A8F"/>
    <w:rsid w:val="00C23E59"/>
    <w:rsid w:val="00C24985"/>
    <w:rsid w:val="00C26224"/>
    <w:rsid w:val="00C26DC8"/>
    <w:rsid w:val="00C26ECB"/>
    <w:rsid w:val="00C27D03"/>
    <w:rsid w:val="00C308B5"/>
    <w:rsid w:val="00C31A20"/>
    <w:rsid w:val="00C31A2B"/>
    <w:rsid w:val="00C31E18"/>
    <w:rsid w:val="00C326E8"/>
    <w:rsid w:val="00C327AA"/>
    <w:rsid w:val="00C32A56"/>
    <w:rsid w:val="00C32E22"/>
    <w:rsid w:val="00C33721"/>
    <w:rsid w:val="00C33768"/>
    <w:rsid w:val="00C33E10"/>
    <w:rsid w:val="00C34C1F"/>
    <w:rsid w:val="00C34CD4"/>
    <w:rsid w:val="00C34E91"/>
    <w:rsid w:val="00C352B7"/>
    <w:rsid w:val="00C36BAD"/>
    <w:rsid w:val="00C37140"/>
    <w:rsid w:val="00C37305"/>
    <w:rsid w:val="00C379EE"/>
    <w:rsid w:val="00C37B83"/>
    <w:rsid w:val="00C37EFC"/>
    <w:rsid w:val="00C40B66"/>
    <w:rsid w:val="00C40FD4"/>
    <w:rsid w:val="00C415D0"/>
    <w:rsid w:val="00C41ACB"/>
    <w:rsid w:val="00C425F2"/>
    <w:rsid w:val="00C4272D"/>
    <w:rsid w:val="00C42BDE"/>
    <w:rsid w:val="00C433AB"/>
    <w:rsid w:val="00C43497"/>
    <w:rsid w:val="00C447DA"/>
    <w:rsid w:val="00C44CB5"/>
    <w:rsid w:val="00C45B22"/>
    <w:rsid w:val="00C46E6D"/>
    <w:rsid w:val="00C47924"/>
    <w:rsid w:val="00C47F54"/>
    <w:rsid w:val="00C503D0"/>
    <w:rsid w:val="00C50C10"/>
    <w:rsid w:val="00C51E27"/>
    <w:rsid w:val="00C52AA2"/>
    <w:rsid w:val="00C53086"/>
    <w:rsid w:val="00C53883"/>
    <w:rsid w:val="00C546D1"/>
    <w:rsid w:val="00C5490F"/>
    <w:rsid w:val="00C549B2"/>
    <w:rsid w:val="00C554A8"/>
    <w:rsid w:val="00C564CC"/>
    <w:rsid w:val="00C57ADB"/>
    <w:rsid w:val="00C6020C"/>
    <w:rsid w:val="00C60852"/>
    <w:rsid w:val="00C6176C"/>
    <w:rsid w:val="00C61935"/>
    <w:rsid w:val="00C61D0A"/>
    <w:rsid w:val="00C61E70"/>
    <w:rsid w:val="00C61FAB"/>
    <w:rsid w:val="00C6234B"/>
    <w:rsid w:val="00C62729"/>
    <w:rsid w:val="00C62A52"/>
    <w:rsid w:val="00C632DD"/>
    <w:rsid w:val="00C637E4"/>
    <w:rsid w:val="00C6429C"/>
    <w:rsid w:val="00C6467E"/>
    <w:rsid w:val="00C648F5"/>
    <w:rsid w:val="00C64B28"/>
    <w:rsid w:val="00C65679"/>
    <w:rsid w:val="00C65A8A"/>
    <w:rsid w:val="00C66287"/>
    <w:rsid w:val="00C6656E"/>
    <w:rsid w:val="00C66E07"/>
    <w:rsid w:val="00C7052E"/>
    <w:rsid w:val="00C70916"/>
    <w:rsid w:val="00C70D9B"/>
    <w:rsid w:val="00C712D0"/>
    <w:rsid w:val="00C71318"/>
    <w:rsid w:val="00C720AB"/>
    <w:rsid w:val="00C720DF"/>
    <w:rsid w:val="00C728BC"/>
    <w:rsid w:val="00C72FE0"/>
    <w:rsid w:val="00C7302A"/>
    <w:rsid w:val="00C7377B"/>
    <w:rsid w:val="00C738DC"/>
    <w:rsid w:val="00C73FAE"/>
    <w:rsid w:val="00C74125"/>
    <w:rsid w:val="00C7413B"/>
    <w:rsid w:val="00C75A04"/>
    <w:rsid w:val="00C761BE"/>
    <w:rsid w:val="00C761E4"/>
    <w:rsid w:val="00C7658C"/>
    <w:rsid w:val="00C76F51"/>
    <w:rsid w:val="00C77488"/>
    <w:rsid w:val="00C80032"/>
    <w:rsid w:val="00C806C8"/>
    <w:rsid w:val="00C80709"/>
    <w:rsid w:val="00C80C52"/>
    <w:rsid w:val="00C81577"/>
    <w:rsid w:val="00C81E6E"/>
    <w:rsid w:val="00C81E92"/>
    <w:rsid w:val="00C82EB2"/>
    <w:rsid w:val="00C843E2"/>
    <w:rsid w:val="00C84FE1"/>
    <w:rsid w:val="00C85967"/>
    <w:rsid w:val="00C8665A"/>
    <w:rsid w:val="00C868DB"/>
    <w:rsid w:val="00C8707C"/>
    <w:rsid w:val="00C874F3"/>
    <w:rsid w:val="00C90034"/>
    <w:rsid w:val="00C90462"/>
    <w:rsid w:val="00C91359"/>
    <w:rsid w:val="00C915EF"/>
    <w:rsid w:val="00C9252C"/>
    <w:rsid w:val="00C9278E"/>
    <w:rsid w:val="00C92A3B"/>
    <w:rsid w:val="00C92B22"/>
    <w:rsid w:val="00C93FEA"/>
    <w:rsid w:val="00C94A08"/>
    <w:rsid w:val="00C94CBB"/>
    <w:rsid w:val="00C950C9"/>
    <w:rsid w:val="00C9535F"/>
    <w:rsid w:val="00C95BC1"/>
    <w:rsid w:val="00C95DFB"/>
    <w:rsid w:val="00C96222"/>
    <w:rsid w:val="00C97151"/>
    <w:rsid w:val="00CA0149"/>
    <w:rsid w:val="00CA05DB"/>
    <w:rsid w:val="00CA0750"/>
    <w:rsid w:val="00CA0B44"/>
    <w:rsid w:val="00CA1E50"/>
    <w:rsid w:val="00CA2B3E"/>
    <w:rsid w:val="00CA37DA"/>
    <w:rsid w:val="00CA3ADB"/>
    <w:rsid w:val="00CA5459"/>
    <w:rsid w:val="00CA675C"/>
    <w:rsid w:val="00CA6C1E"/>
    <w:rsid w:val="00CA75DF"/>
    <w:rsid w:val="00CA78F9"/>
    <w:rsid w:val="00CA7F5A"/>
    <w:rsid w:val="00CA7FEA"/>
    <w:rsid w:val="00CB01B3"/>
    <w:rsid w:val="00CB0B06"/>
    <w:rsid w:val="00CB0FAC"/>
    <w:rsid w:val="00CB1244"/>
    <w:rsid w:val="00CB1BA4"/>
    <w:rsid w:val="00CB2636"/>
    <w:rsid w:val="00CB2D41"/>
    <w:rsid w:val="00CB2FDA"/>
    <w:rsid w:val="00CB44B4"/>
    <w:rsid w:val="00CB4719"/>
    <w:rsid w:val="00CB48BE"/>
    <w:rsid w:val="00CB5036"/>
    <w:rsid w:val="00CB503D"/>
    <w:rsid w:val="00CB5099"/>
    <w:rsid w:val="00CB61DA"/>
    <w:rsid w:val="00CB724C"/>
    <w:rsid w:val="00CB7790"/>
    <w:rsid w:val="00CB78B1"/>
    <w:rsid w:val="00CC1549"/>
    <w:rsid w:val="00CC21A6"/>
    <w:rsid w:val="00CC2422"/>
    <w:rsid w:val="00CC28FE"/>
    <w:rsid w:val="00CC294E"/>
    <w:rsid w:val="00CC3B34"/>
    <w:rsid w:val="00CC4528"/>
    <w:rsid w:val="00CC46AF"/>
    <w:rsid w:val="00CC577D"/>
    <w:rsid w:val="00CC61DB"/>
    <w:rsid w:val="00CC62DC"/>
    <w:rsid w:val="00CC6D25"/>
    <w:rsid w:val="00CC6E95"/>
    <w:rsid w:val="00CC7137"/>
    <w:rsid w:val="00CC76C1"/>
    <w:rsid w:val="00CC7ED7"/>
    <w:rsid w:val="00CD03D6"/>
    <w:rsid w:val="00CD0F6F"/>
    <w:rsid w:val="00CD1318"/>
    <w:rsid w:val="00CD2653"/>
    <w:rsid w:val="00CD31A1"/>
    <w:rsid w:val="00CD3DB2"/>
    <w:rsid w:val="00CD3F15"/>
    <w:rsid w:val="00CD4254"/>
    <w:rsid w:val="00CD55D6"/>
    <w:rsid w:val="00CD5DCF"/>
    <w:rsid w:val="00CD5F32"/>
    <w:rsid w:val="00CD63A7"/>
    <w:rsid w:val="00CD6853"/>
    <w:rsid w:val="00CD735E"/>
    <w:rsid w:val="00CE0660"/>
    <w:rsid w:val="00CE147F"/>
    <w:rsid w:val="00CE17F0"/>
    <w:rsid w:val="00CE1CA8"/>
    <w:rsid w:val="00CE2443"/>
    <w:rsid w:val="00CE2561"/>
    <w:rsid w:val="00CE2BB6"/>
    <w:rsid w:val="00CE33C7"/>
    <w:rsid w:val="00CE3BAD"/>
    <w:rsid w:val="00CE3DFF"/>
    <w:rsid w:val="00CE44B9"/>
    <w:rsid w:val="00CE451B"/>
    <w:rsid w:val="00CE4B63"/>
    <w:rsid w:val="00CE4E67"/>
    <w:rsid w:val="00CE5436"/>
    <w:rsid w:val="00CE5555"/>
    <w:rsid w:val="00CE579F"/>
    <w:rsid w:val="00CE583E"/>
    <w:rsid w:val="00CE58D2"/>
    <w:rsid w:val="00CE5EF3"/>
    <w:rsid w:val="00CE6672"/>
    <w:rsid w:val="00CE6D52"/>
    <w:rsid w:val="00CE70CC"/>
    <w:rsid w:val="00CE7710"/>
    <w:rsid w:val="00CE7E9C"/>
    <w:rsid w:val="00CE7F63"/>
    <w:rsid w:val="00CF034A"/>
    <w:rsid w:val="00CF059F"/>
    <w:rsid w:val="00CF0C2A"/>
    <w:rsid w:val="00CF1094"/>
    <w:rsid w:val="00CF1745"/>
    <w:rsid w:val="00CF1986"/>
    <w:rsid w:val="00CF1E63"/>
    <w:rsid w:val="00CF1FEC"/>
    <w:rsid w:val="00CF2481"/>
    <w:rsid w:val="00CF34C4"/>
    <w:rsid w:val="00CF40D1"/>
    <w:rsid w:val="00CF4740"/>
    <w:rsid w:val="00CF4B59"/>
    <w:rsid w:val="00CF4F0A"/>
    <w:rsid w:val="00CF4F4B"/>
    <w:rsid w:val="00CF59C5"/>
    <w:rsid w:val="00CF620D"/>
    <w:rsid w:val="00CF63AD"/>
    <w:rsid w:val="00CF71C1"/>
    <w:rsid w:val="00CF7214"/>
    <w:rsid w:val="00CF74A0"/>
    <w:rsid w:val="00CF7B02"/>
    <w:rsid w:val="00D0014E"/>
    <w:rsid w:val="00D003FE"/>
    <w:rsid w:val="00D00AA8"/>
    <w:rsid w:val="00D01C8B"/>
    <w:rsid w:val="00D02CF2"/>
    <w:rsid w:val="00D03170"/>
    <w:rsid w:val="00D03188"/>
    <w:rsid w:val="00D059AB"/>
    <w:rsid w:val="00D05A9F"/>
    <w:rsid w:val="00D05D91"/>
    <w:rsid w:val="00D060E9"/>
    <w:rsid w:val="00D0610E"/>
    <w:rsid w:val="00D06B7F"/>
    <w:rsid w:val="00D070CB"/>
    <w:rsid w:val="00D07391"/>
    <w:rsid w:val="00D0753F"/>
    <w:rsid w:val="00D076F3"/>
    <w:rsid w:val="00D0781D"/>
    <w:rsid w:val="00D103D7"/>
    <w:rsid w:val="00D10680"/>
    <w:rsid w:val="00D10968"/>
    <w:rsid w:val="00D10EC2"/>
    <w:rsid w:val="00D11747"/>
    <w:rsid w:val="00D11EDC"/>
    <w:rsid w:val="00D12094"/>
    <w:rsid w:val="00D12B6E"/>
    <w:rsid w:val="00D130F8"/>
    <w:rsid w:val="00D15052"/>
    <w:rsid w:val="00D15A5B"/>
    <w:rsid w:val="00D15BD7"/>
    <w:rsid w:val="00D17515"/>
    <w:rsid w:val="00D20013"/>
    <w:rsid w:val="00D200F2"/>
    <w:rsid w:val="00D20355"/>
    <w:rsid w:val="00D205D2"/>
    <w:rsid w:val="00D20CA0"/>
    <w:rsid w:val="00D20D56"/>
    <w:rsid w:val="00D216E1"/>
    <w:rsid w:val="00D222BF"/>
    <w:rsid w:val="00D224BB"/>
    <w:rsid w:val="00D22B6D"/>
    <w:rsid w:val="00D23C5C"/>
    <w:rsid w:val="00D24414"/>
    <w:rsid w:val="00D2487F"/>
    <w:rsid w:val="00D24B84"/>
    <w:rsid w:val="00D24CB0"/>
    <w:rsid w:val="00D2510E"/>
    <w:rsid w:val="00D25817"/>
    <w:rsid w:val="00D2590F"/>
    <w:rsid w:val="00D259C8"/>
    <w:rsid w:val="00D2653C"/>
    <w:rsid w:val="00D26EE9"/>
    <w:rsid w:val="00D2711B"/>
    <w:rsid w:val="00D2745E"/>
    <w:rsid w:val="00D27593"/>
    <w:rsid w:val="00D277A4"/>
    <w:rsid w:val="00D277D4"/>
    <w:rsid w:val="00D3190F"/>
    <w:rsid w:val="00D31C5C"/>
    <w:rsid w:val="00D324FC"/>
    <w:rsid w:val="00D32882"/>
    <w:rsid w:val="00D3337B"/>
    <w:rsid w:val="00D3394C"/>
    <w:rsid w:val="00D34135"/>
    <w:rsid w:val="00D348B9"/>
    <w:rsid w:val="00D34D2C"/>
    <w:rsid w:val="00D350DB"/>
    <w:rsid w:val="00D353AB"/>
    <w:rsid w:val="00D3544B"/>
    <w:rsid w:val="00D35820"/>
    <w:rsid w:val="00D358FB"/>
    <w:rsid w:val="00D35F9A"/>
    <w:rsid w:val="00D3784E"/>
    <w:rsid w:val="00D40279"/>
    <w:rsid w:val="00D40D4C"/>
    <w:rsid w:val="00D40DC6"/>
    <w:rsid w:val="00D41ACB"/>
    <w:rsid w:val="00D41DC0"/>
    <w:rsid w:val="00D424A8"/>
    <w:rsid w:val="00D42BC6"/>
    <w:rsid w:val="00D445B3"/>
    <w:rsid w:val="00D44733"/>
    <w:rsid w:val="00D44EAB"/>
    <w:rsid w:val="00D46A33"/>
    <w:rsid w:val="00D47852"/>
    <w:rsid w:val="00D47A3F"/>
    <w:rsid w:val="00D47C1D"/>
    <w:rsid w:val="00D5083B"/>
    <w:rsid w:val="00D5098C"/>
    <w:rsid w:val="00D50A17"/>
    <w:rsid w:val="00D50F50"/>
    <w:rsid w:val="00D5121E"/>
    <w:rsid w:val="00D52110"/>
    <w:rsid w:val="00D526AD"/>
    <w:rsid w:val="00D5356D"/>
    <w:rsid w:val="00D55509"/>
    <w:rsid w:val="00D55716"/>
    <w:rsid w:val="00D55725"/>
    <w:rsid w:val="00D569A5"/>
    <w:rsid w:val="00D5751E"/>
    <w:rsid w:val="00D60582"/>
    <w:rsid w:val="00D6084D"/>
    <w:rsid w:val="00D614AA"/>
    <w:rsid w:val="00D618D1"/>
    <w:rsid w:val="00D61E03"/>
    <w:rsid w:val="00D62073"/>
    <w:rsid w:val="00D6281B"/>
    <w:rsid w:val="00D6287F"/>
    <w:rsid w:val="00D62C62"/>
    <w:rsid w:val="00D635C1"/>
    <w:rsid w:val="00D63AEA"/>
    <w:rsid w:val="00D64425"/>
    <w:rsid w:val="00D64543"/>
    <w:rsid w:val="00D64CA4"/>
    <w:rsid w:val="00D66E28"/>
    <w:rsid w:val="00D66E38"/>
    <w:rsid w:val="00D67A3D"/>
    <w:rsid w:val="00D7044C"/>
    <w:rsid w:val="00D708D5"/>
    <w:rsid w:val="00D70F1B"/>
    <w:rsid w:val="00D71519"/>
    <w:rsid w:val="00D71992"/>
    <w:rsid w:val="00D74241"/>
    <w:rsid w:val="00D74451"/>
    <w:rsid w:val="00D75E62"/>
    <w:rsid w:val="00D763AB"/>
    <w:rsid w:val="00D76A98"/>
    <w:rsid w:val="00D77CEA"/>
    <w:rsid w:val="00D77EB1"/>
    <w:rsid w:val="00D80EB2"/>
    <w:rsid w:val="00D814D9"/>
    <w:rsid w:val="00D8244E"/>
    <w:rsid w:val="00D82893"/>
    <w:rsid w:val="00D837F3"/>
    <w:rsid w:val="00D83858"/>
    <w:rsid w:val="00D84E1E"/>
    <w:rsid w:val="00D85AA4"/>
    <w:rsid w:val="00D85FB6"/>
    <w:rsid w:val="00D867CF"/>
    <w:rsid w:val="00D87067"/>
    <w:rsid w:val="00D87E9B"/>
    <w:rsid w:val="00D90609"/>
    <w:rsid w:val="00D908BC"/>
    <w:rsid w:val="00D916C2"/>
    <w:rsid w:val="00D91965"/>
    <w:rsid w:val="00D92AEE"/>
    <w:rsid w:val="00D93469"/>
    <w:rsid w:val="00D9378B"/>
    <w:rsid w:val="00D946CD"/>
    <w:rsid w:val="00D948E9"/>
    <w:rsid w:val="00D94A8F"/>
    <w:rsid w:val="00D94CC0"/>
    <w:rsid w:val="00D9500F"/>
    <w:rsid w:val="00D96162"/>
    <w:rsid w:val="00D96F09"/>
    <w:rsid w:val="00D9705A"/>
    <w:rsid w:val="00D9752D"/>
    <w:rsid w:val="00DA12C7"/>
    <w:rsid w:val="00DA19CA"/>
    <w:rsid w:val="00DA1EDB"/>
    <w:rsid w:val="00DA29F3"/>
    <w:rsid w:val="00DA4148"/>
    <w:rsid w:val="00DA442D"/>
    <w:rsid w:val="00DA476E"/>
    <w:rsid w:val="00DA4B3C"/>
    <w:rsid w:val="00DA52EC"/>
    <w:rsid w:val="00DA53FE"/>
    <w:rsid w:val="00DA59CF"/>
    <w:rsid w:val="00DA683A"/>
    <w:rsid w:val="00DB08D4"/>
    <w:rsid w:val="00DB0D5B"/>
    <w:rsid w:val="00DB2BFC"/>
    <w:rsid w:val="00DB2CF3"/>
    <w:rsid w:val="00DB3C54"/>
    <w:rsid w:val="00DB3D23"/>
    <w:rsid w:val="00DB44A0"/>
    <w:rsid w:val="00DB49D7"/>
    <w:rsid w:val="00DB4D8E"/>
    <w:rsid w:val="00DB5308"/>
    <w:rsid w:val="00DB56D9"/>
    <w:rsid w:val="00DB5ADE"/>
    <w:rsid w:val="00DB7D5B"/>
    <w:rsid w:val="00DC008B"/>
    <w:rsid w:val="00DC0AE2"/>
    <w:rsid w:val="00DC1E63"/>
    <w:rsid w:val="00DC3283"/>
    <w:rsid w:val="00DC34C4"/>
    <w:rsid w:val="00DC37DF"/>
    <w:rsid w:val="00DC3A48"/>
    <w:rsid w:val="00DC46C1"/>
    <w:rsid w:val="00DC478E"/>
    <w:rsid w:val="00DC62F4"/>
    <w:rsid w:val="00DC74DB"/>
    <w:rsid w:val="00DC782A"/>
    <w:rsid w:val="00DC7B9E"/>
    <w:rsid w:val="00DD08C8"/>
    <w:rsid w:val="00DD12A5"/>
    <w:rsid w:val="00DD1428"/>
    <w:rsid w:val="00DD1781"/>
    <w:rsid w:val="00DD1BBA"/>
    <w:rsid w:val="00DD2008"/>
    <w:rsid w:val="00DD2811"/>
    <w:rsid w:val="00DD3264"/>
    <w:rsid w:val="00DD3433"/>
    <w:rsid w:val="00DD3D7F"/>
    <w:rsid w:val="00DD4E00"/>
    <w:rsid w:val="00DD53D7"/>
    <w:rsid w:val="00DD56D2"/>
    <w:rsid w:val="00DD576C"/>
    <w:rsid w:val="00DD6268"/>
    <w:rsid w:val="00DD6BA2"/>
    <w:rsid w:val="00DD759B"/>
    <w:rsid w:val="00DD7634"/>
    <w:rsid w:val="00DD773F"/>
    <w:rsid w:val="00DD7DB6"/>
    <w:rsid w:val="00DE0306"/>
    <w:rsid w:val="00DE061F"/>
    <w:rsid w:val="00DE06EC"/>
    <w:rsid w:val="00DE11C3"/>
    <w:rsid w:val="00DE13BD"/>
    <w:rsid w:val="00DE1A42"/>
    <w:rsid w:val="00DE2196"/>
    <w:rsid w:val="00DE222D"/>
    <w:rsid w:val="00DE253A"/>
    <w:rsid w:val="00DE2A05"/>
    <w:rsid w:val="00DE3AC1"/>
    <w:rsid w:val="00DE3B95"/>
    <w:rsid w:val="00DE3BBC"/>
    <w:rsid w:val="00DE42C5"/>
    <w:rsid w:val="00DE45E2"/>
    <w:rsid w:val="00DE489E"/>
    <w:rsid w:val="00DE4D5A"/>
    <w:rsid w:val="00DE4EE6"/>
    <w:rsid w:val="00DE4EEA"/>
    <w:rsid w:val="00DE59E9"/>
    <w:rsid w:val="00DE6048"/>
    <w:rsid w:val="00DE604A"/>
    <w:rsid w:val="00DE6905"/>
    <w:rsid w:val="00DE7062"/>
    <w:rsid w:val="00DE7609"/>
    <w:rsid w:val="00DE769A"/>
    <w:rsid w:val="00DF03F8"/>
    <w:rsid w:val="00DF0678"/>
    <w:rsid w:val="00DF0E42"/>
    <w:rsid w:val="00DF19F7"/>
    <w:rsid w:val="00DF1EE7"/>
    <w:rsid w:val="00DF1FD2"/>
    <w:rsid w:val="00DF275B"/>
    <w:rsid w:val="00DF28BC"/>
    <w:rsid w:val="00DF33D6"/>
    <w:rsid w:val="00DF3DCE"/>
    <w:rsid w:val="00DF42E0"/>
    <w:rsid w:val="00DF4CCD"/>
    <w:rsid w:val="00DF50C0"/>
    <w:rsid w:val="00DF629B"/>
    <w:rsid w:val="00DF6E70"/>
    <w:rsid w:val="00DF70A8"/>
    <w:rsid w:val="00DF7A38"/>
    <w:rsid w:val="00DF7EF2"/>
    <w:rsid w:val="00DF7F73"/>
    <w:rsid w:val="00E003F4"/>
    <w:rsid w:val="00E00525"/>
    <w:rsid w:val="00E01490"/>
    <w:rsid w:val="00E01CD1"/>
    <w:rsid w:val="00E01CEA"/>
    <w:rsid w:val="00E025D9"/>
    <w:rsid w:val="00E02895"/>
    <w:rsid w:val="00E02CE2"/>
    <w:rsid w:val="00E031F9"/>
    <w:rsid w:val="00E03569"/>
    <w:rsid w:val="00E03678"/>
    <w:rsid w:val="00E03795"/>
    <w:rsid w:val="00E0381D"/>
    <w:rsid w:val="00E03ECE"/>
    <w:rsid w:val="00E046B6"/>
    <w:rsid w:val="00E05A7E"/>
    <w:rsid w:val="00E0603B"/>
    <w:rsid w:val="00E068F8"/>
    <w:rsid w:val="00E074D6"/>
    <w:rsid w:val="00E1031F"/>
    <w:rsid w:val="00E10CF1"/>
    <w:rsid w:val="00E11877"/>
    <w:rsid w:val="00E123CC"/>
    <w:rsid w:val="00E12504"/>
    <w:rsid w:val="00E12928"/>
    <w:rsid w:val="00E12A02"/>
    <w:rsid w:val="00E13F3D"/>
    <w:rsid w:val="00E1429E"/>
    <w:rsid w:val="00E14B87"/>
    <w:rsid w:val="00E1571A"/>
    <w:rsid w:val="00E15A6A"/>
    <w:rsid w:val="00E171FF"/>
    <w:rsid w:val="00E17554"/>
    <w:rsid w:val="00E20D3C"/>
    <w:rsid w:val="00E2118F"/>
    <w:rsid w:val="00E21C7C"/>
    <w:rsid w:val="00E21E1C"/>
    <w:rsid w:val="00E23E85"/>
    <w:rsid w:val="00E24633"/>
    <w:rsid w:val="00E24CCB"/>
    <w:rsid w:val="00E24D7A"/>
    <w:rsid w:val="00E25BC6"/>
    <w:rsid w:val="00E25D13"/>
    <w:rsid w:val="00E25DEC"/>
    <w:rsid w:val="00E25FB4"/>
    <w:rsid w:val="00E26706"/>
    <w:rsid w:val="00E26818"/>
    <w:rsid w:val="00E26893"/>
    <w:rsid w:val="00E26B88"/>
    <w:rsid w:val="00E26E7A"/>
    <w:rsid w:val="00E276B0"/>
    <w:rsid w:val="00E27B9F"/>
    <w:rsid w:val="00E305A5"/>
    <w:rsid w:val="00E31F2C"/>
    <w:rsid w:val="00E31F76"/>
    <w:rsid w:val="00E3229A"/>
    <w:rsid w:val="00E322EF"/>
    <w:rsid w:val="00E3255E"/>
    <w:rsid w:val="00E32DB3"/>
    <w:rsid w:val="00E333BD"/>
    <w:rsid w:val="00E34AD4"/>
    <w:rsid w:val="00E35E16"/>
    <w:rsid w:val="00E3644D"/>
    <w:rsid w:val="00E3695E"/>
    <w:rsid w:val="00E36A74"/>
    <w:rsid w:val="00E36C60"/>
    <w:rsid w:val="00E36CDC"/>
    <w:rsid w:val="00E373FA"/>
    <w:rsid w:val="00E375A9"/>
    <w:rsid w:val="00E37C0E"/>
    <w:rsid w:val="00E41230"/>
    <w:rsid w:val="00E428DA"/>
    <w:rsid w:val="00E43772"/>
    <w:rsid w:val="00E4377A"/>
    <w:rsid w:val="00E43C74"/>
    <w:rsid w:val="00E43E61"/>
    <w:rsid w:val="00E46351"/>
    <w:rsid w:val="00E4689D"/>
    <w:rsid w:val="00E508DF"/>
    <w:rsid w:val="00E52489"/>
    <w:rsid w:val="00E53F92"/>
    <w:rsid w:val="00E54488"/>
    <w:rsid w:val="00E554BE"/>
    <w:rsid w:val="00E55A7B"/>
    <w:rsid w:val="00E55AD8"/>
    <w:rsid w:val="00E562B4"/>
    <w:rsid w:val="00E564E7"/>
    <w:rsid w:val="00E56DEE"/>
    <w:rsid w:val="00E603BA"/>
    <w:rsid w:val="00E60EAF"/>
    <w:rsid w:val="00E61E8E"/>
    <w:rsid w:val="00E61FC4"/>
    <w:rsid w:val="00E61FF1"/>
    <w:rsid w:val="00E624F9"/>
    <w:rsid w:val="00E62E46"/>
    <w:rsid w:val="00E634E5"/>
    <w:rsid w:val="00E6358E"/>
    <w:rsid w:val="00E64CD3"/>
    <w:rsid w:val="00E651A0"/>
    <w:rsid w:val="00E65219"/>
    <w:rsid w:val="00E652DC"/>
    <w:rsid w:val="00E6558D"/>
    <w:rsid w:val="00E662F8"/>
    <w:rsid w:val="00E66504"/>
    <w:rsid w:val="00E66826"/>
    <w:rsid w:val="00E66B82"/>
    <w:rsid w:val="00E67861"/>
    <w:rsid w:val="00E679FB"/>
    <w:rsid w:val="00E67FF2"/>
    <w:rsid w:val="00E7054F"/>
    <w:rsid w:val="00E71317"/>
    <w:rsid w:val="00E741E5"/>
    <w:rsid w:val="00E74930"/>
    <w:rsid w:val="00E76B71"/>
    <w:rsid w:val="00E77504"/>
    <w:rsid w:val="00E8031B"/>
    <w:rsid w:val="00E80405"/>
    <w:rsid w:val="00E81F53"/>
    <w:rsid w:val="00E82B38"/>
    <w:rsid w:val="00E82FB8"/>
    <w:rsid w:val="00E83429"/>
    <w:rsid w:val="00E837ED"/>
    <w:rsid w:val="00E847A0"/>
    <w:rsid w:val="00E84A20"/>
    <w:rsid w:val="00E852B2"/>
    <w:rsid w:val="00E856B2"/>
    <w:rsid w:val="00E85B54"/>
    <w:rsid w:val="00E85F34"/>
    <w:rsid w:val="00E861A7"/>
    <w:rsid w:val="00E8768C"/>
    <w:rsid w:val="00E8781A"/>
    <w:rsid w:val="00E905BF"/>
    <w:rsid w:val="00E90C8C"/>
    <w:rsid w:val="00E917C3"/>
    <w:rsid w:val="00E91B16"/>
    <w:rsid w:val="00E92BBE"/>
    <w:rsid w:val="00E933D1"/>
    <w:rsid w:val="00E935C9"/>
    <w:rsid w:val="00E93AF6"/>
    <w:rsid w:val="00E9458B"/>
    <w:rsid w:val="00E94621"/>
    <w:rsid w:val="00E94B3C"/>
    <w:rsid w:val="00E94EB1"/>
    <w:rsid w:val="00E956C8"/>
    <w:rsid w:val="00E959F9"/>
    <w:rsid w:val="00E95CEC"/>
    <w:rsid w:val="00E96D6F"/>
    <w:rsid w:val="00E97224"/>
    <w:rsid w:val="00E972EF"/>
    <w:rsid w:val="00E97B6F"/>
    <w:rsid w:val="00E97F49"/>
    <w:rsid w:val="00E97F64"/>
    <w:rsid w:val="00EA153B"/>
    <w:rsid w:val="00EA1C30"/>
    <w:rsid w:val="00EA2567"/>
    <w:rsid w:val="00EA27E3"/>
    <w:rsid w:val="00EA29F4"/>
    <w:rsid w:val="00EA2BEA"/>
    <w:rsid w:val="00EA3643"/>
    <w:rsid w:val="00EA3814"/>
    <w:rsid w:val="00EA3BF4"/>
    <w:rsid w:val="00EA456C"/>
    <w:rsid w:val="00EA4B4B"/>
    <w:rsid w:val="00EA52B2"/>
    <w:rsid w:val="00EA5B11"/>
    <w:rsid w:val="00EA6307"/>
    <w:rsid w:val="00EA655D"/>
    <w:rsid w:val="00EA6C3E"/>
    <w:rsid w:val="00EA6C6A"/>
    <w:rsid w:val="00EA6F71"/>
    <w:rsid w:val="00EA746F"/>
    <w:rsid w:val="00EA7FDD"/>
    <w:rsid w:val="00EB0CA6"/>
    <w:rsid w:val="00EB119D"/>
    <w:rsid w:val="00EB1384"/>
    <w:rsid w:val="00EB13CA"/>
    <w:rsid w:val="00EB1763"/>
    <w:rsid w:val="00EB1D9C"/>
    <w:rsid w:val="00EB1F09"/>
    <w:rsid w:val="00EB1F0E"/>
    <w:rsid w:val="00EB2097"/>
    <w:rsid w:val="00EB2252"/>
    <w:rsid w:val="00EB34E8"/>
    <w:rsid w:val="00EB3739"/>
    <w:rsid w:val="00EB385A"/>
    <w:rsid w:val="00EB3DF9"/>
    <w:rsid w:val="00EB595A"/>
    <w:rsid w:val="00EB60CF"/>
    <w:rsid w:val="00EB7DB5"/>
    <w:rsid w:val="00EB7F27"/>
    <w:rsid w:val="00EC03C2"/>
    <w:rsid w:val="00EC040A"/>
    <w:rsid w:val="00EC1BDC"/>
    <w:rsid w:val="00EC1E1F"/>
    <w:rsid w:val="00EC2DC2"/>
    <w:rsid w:val="00EC3C70"/>
    <w:rsid w:val="00EC3ED2"/>
    <w:rsid w:val="00EC4269"/>
    <w:rsid w:val="00EC476E"/>
    <w:rsid w:val="00EC5A2F"/>
    <w:rsid w:val="00EC5EA0"/>
    <w:rsid w:val="00EC77E6"/>
    <w:rsid w:val="00EC7E3B"/>
    <w:rsid w:val="00EC7FEC"/>
    <w:rsid w:val="00EC7FF4"/>
    <w:rsid w:val="00ED01F9"/>
    <w:rsid w:val="00ED02D8"/>
    <w:rsid w:val="00ED0469"/>
    <w:rsid w:val="00ED0990"/>
    <w:rsid w:val="00ED0AD6"/>
    <w:rsid w:val="00ED1C3B"/>
    <w:rsid w:val="00ED2326"/>
    <w:rsid w:val="00ED2336"/>
    <w:rsid w:val="00ED273D"/>
    <w:rsid w:val="00ED34C0"/>
    <w:rsid w:val="00ED40E5"/>
    <w:rsid w:val="00ED561D"/>
    <w:rsid w:val="00ED5A74"/>
    <w:rsid w:val="00ED5DC5"/>
    <w:rsid w:val="00ED60EA"/>
    <w:rsid w:val="00ED63DB"/>
    <w:rsid w:val="00ED66D2"/>
    <w:rsid w:val="00ED6A13"/>
    <w:rsid w:val="00ED72BB"/>
    <w:rsid w:val="00ED7ADA"/>
    <w:rsid w:val="00ED7ADB"/>
    <w:rsid w:val="00ED7FAF"/>
    <w:rsid w:val="00EE04E3"/>
    <w:rsid w:val="00EE0794"/>
    <w:rsid w:val="00EE0F2F"/>
    <w:rsid w:val="00EE1D66"/>
    <w:rsid w:val="00EE276F"/>
    <w:rsid w:val="00EE2803"/>
    <w:rsid w:val="00EE2BC2"/>
    <w:rsid w:val="00EE2FBB"/>
    <w:rsid w:val="00EE30AC"/>
    <w:rsid w:val="00EE30B9"/>
    <w:rsid w:val="00EE36F0"/>
    <w:rsid w:val="00EE48F6"/>
    <w:rsid w:val="00EE4E85"/>
    <w:rsid w:val="00EE4F3A"/>
    <w:rsid w:val="00EE649B"/>
    <w:rsid w:val="00EE6E4A"/>
    <w:rsid w:val="00EE7733"/>
    <w:rsid w:val="00EE791A"/>
    <w:rsid w:val="00EE7CA2"/>
    <w:rsid w:val="00EE7D41"/>
    <w:rsid w:val="00EF0E5A"/>
    <w:rsid w:val="00EF0F17"/>
    <w:rsid w:val="00EF111C"/>
    <w:rsid w:val="00EF174E"/>
    <w:rsid w:val="00EF1D5B"/>
    <w:rsid w:val="00EF2B03"/>
    <w:rsid w:val="00EF2D39"/>
    <w:rsid w:val="00EF31E4"/>
    <w:rsid w:val="00EF40D5"/>
    <w:rsid w:val="00EF4114"/>
    <w:rsid w:val="00EF4804"/>
    <w:rsid w:val="00EF4C4E"/>
    <w:rsid w:val="00EF5707"/>
    <w:rsid w:val="00EF5A72"/>
    <w:rsid w:val="00EF652D"/>
    <w:rsid w:val="00EF67F6"/>
    <w:rsid w:val="00EF6AB2"/>
    <w:rsid w:val="00EF6B99"/>
    <w:rsid w:val="00EF71BD"/>
    <w:rsid w:val="00EF7496"/>
    <w:rsid w:val="00EF75D5"/>
    <w:rsid w:val="00EF7DBD"/>
    <w:rsid w:val="00EF7F53"/>
    <w:rsid w:val="00F00726"/>
    <w:rsid w:val="00F00BB5"/>
    <w:rsid w:val="00F00DFB"/>
    <w:rsid w:val="00F00E91"/>
    <w:rsid w:val="00F01C2D"/>
    <w:rsid w:val="00F0294B"/>
    <w:rsid w:val="00F02B4A"/>
    <w:rsid w:val="00F030FE"/>
    <w:rsid w:val="00F0433D"/>
    <w:rsid w:val="00F04355"/>
    <w:rsid w:val="00F04863"/>
    <w:rsid w:val="00F0494E"/>
    <w:rsid w:val="00F04AF0"/>
    <w:rsid w:val="00F05B94"/>
    <w:rsid w:val="00F0639A"/>
    <w:rsid w:val="00F06848"/>
    <w:rsid w:val="00F06AE2"/>
    <w:rsid w:val="00F07425"/>
    <w:rsid w:val="00F07CC6"/>
    <w:rsid w:val="00F105E6"/>
    <w:rsid w:val="00F1074C"/>
    <w:rsid w:val="00F10844"/>
    <w:rsid w:val="00F10C1A"/>
    <w:rsid w:val="00F10E31"/>
    <w:rsid w:val="00F12691"/>
    <w:rsid w:val="00F13244"/>
    <w:rsid w:val="00F1350C"/>
    <w:rsid w:val="00F13DE5"/>
    <w:rsid w:val="00F13FD6"/>
    <w:rsid w:val="00F144A4"/>
    <w:rsid w:val="00F146F6"/>
    <w:rsid w:val="00F156C0"/>
    <w:rsid w:val="00F16285"/>
    <w:rsid w:val="00F16472"/>
    <w:rsid w:val="00F17AB6"/>
    <w:rsid w:val="00F2026D"/>
    <w:rsid w:val="00F20F4D"/>
    <w:rsid w:val="00F21327"/>
    <w:rsid w:val="00F2141B"/>
    <w:rsid w:val="00F2142C"/>
    <w:rsid w:val="00F22485"/>
    <w:rsid w:val="00F22766"/>
    <w:rsid w:val="00F231D4"/>
    <w:rsid w:val="00F239E5"/>
    <w:rsid w:val="00F24051"/>
    <w:rsid w:val="00F24ACE"/>
    <w:rsid w:val="00F2564C"/>
    <w:rsid w:val="00F25FC5"/>
    <w:rsid w:val="00F26A94"/>
    <w:rsid w:val="00F27B69"/>
    <w:rsid w:val="00F27BD6"/>
    <w:rsid w:val="00F30185"/>
    <w:rsid w:val="00F334BF"/>
    <w:rsid w:val="00F33DD3"/>
    <w:rsid w:val="00F35258"/>
    <w:rsid w:val="00F35497"/>
    <w:rsid w:val="00F35DC6"/>
    <w:rsid w:val="00F37650"/>
    <w:rsid w:val="00F37C66"/>
    <w:rsid w:val="00F41368"/>
    <w:rsid w:val="00F4199B"/>
    <w:rsid w:val="00F41C5F"/>
    <w:rsid w:val="00F42B92"/>
    <w:rsid w:val="00F42CE5"/>
    <w:rsid w:val="00F430E6"/>
    <w:rsid w:val="00F452B9"/>
    <w:rsid w:val="00F4582C"/>
    <w:rsid w:val="00F464D1"/>
    <w:rsid w:val="00F4684A"/>
    <w:rsid w:val="00F46C1C"/>
    <w:rsid w:val="00F472DD"/>
    <w:rsid w:val="00F474B5"/>
    <w:rsid w:val="00F47C05"/>
    <w:rsid w:val="00F50A62"/>
    <w:rsid w:val="00F50DC9"/>
    <w:rsid w:val="00F50F1B"/>
    <w:rsid w:val="00F51294"/>
    <w:rsid w:val="00F51679"/>
    <w:rsid w:val="00F51783"/>
    <w:rsid w:val="00F518B7"/>
    <w:rsid w:val="00F52FB5"/>
    <w:rsid w:val="00F538EC"/>
    <w:rsid w:val="00F53EB4"/>
    <w:rsid w:val="00F53FAB"/>
    <w:rsid w:val="00F54548"/>
    <w:rsid w:val="00F54D68"/>
    <w:rsid w:val="00F551EB"/>
    <w:rsid w:val="00F56260"/>
    <w:rsid w:val="00F56A71"/>
    <w:rsid w:val="00F56C8A"/>
    <w:rsid w:val="00F57022"/>
    <w:rsid w:val="00F5716D"/>
    <w:rsid w:val="00F5797F"/>
    <w:rsid w:val="00F57CD3"/>
    <w:rsid w:val="00F6008F"/>
    <w:rsid w:val="00F600FC"/>
    <w:rsid w:val="00F6058C"/>
    <w:rsid w:val="00F60BC9"/>
    <w:rsid w:val="00F62678"/>
    <w:rsid w:val="00F6278B"/>
    <w:rsid w:val="00F62AF8"/>
    <w:rsid w:val="00F62ECB"/>
    <w:rsid w:val="00F6362E"/>
    <w:rsid w:val="00F63A00"/>
    <w:rsid w:val="00F64839"/>
    <w:rsid w:val="00F64924"/>
    <w:rsid w:val="00F64C96"/>
    <w:rsid w:val="00F64F68"/>
    <w:rsid w:val="00F6503D"/>
    <w:rsid w:val="00F654C7"/>
    <w:rsid w:val="00F65FEA"/>
    <w:rsid w:val="00F667D7"/>
    <w:rsid w:val="00F669E6"/>
    <w:rsid w:val="00F66FA5"/>
    <w:rsid w:val="00F67965"/>
    <w:rsid w:val="00F70BC8"/>
    <w:rsid w:val="00F70C65"/>
    <w:rsid w:val="00F712EA"/>
    <w:rsid w:val="00F71DF3"/>
    <w:rsid w:val="00F73245"/>
    <w:rsid w:val="00F739D9"/>
    <w:rsid w:val="00F740E6"/>
    <w:rsid w:val="00F740FD"/>
    <w:rsid w:val="00F7453C"/>
    <w:rsid w:val="00F74EB8"/>
    <w:rsid w:val="00F75D89"/>
    <w:rsid w:val="00F76EA3"/>
    <w:rsid w:val="00F77195"/>
    <w:rsid w:val="00F77650"/>
    <w:rsid w:val="00F81CFB"/>
    <w:rsid w:val="00F823AF"/>
    <w:rsid w:val="00F82BE2"/>
    <w:rsid w:val="00F83D73"/>
    <w:rsid w:val="00F842CD"/>
    <w:rsid w:val="00F848BC"/>
    <w:rsid w:val="00F84F97"/>
    <w:rsid w:val="00F86619"/>
    <w:rsid w:val="00F902B6"/>
    <w:rsid w:val="00F9036A"/>
    <w:rsid w:val="00F904EF"/>
    <w:rsid w:val="00F907D7"/>
    <w:rsid w:val="00F909AC"/>
    <w:rsid w:val="00F9324E"/>
    <w:rsid w:val="00F932DB"/>
    <w:rsid w:val="00F933F5"/>
    <w:rsid w:val="00F9353E"/>
    <w:rsid w:val="00F94216"/>
    <w:rsid w:val="00F952DE"/>
    <w:rsid w:val="00F95350"/>
    <w:rsid w:val="00F962AB"/>
    <w:rsid w:val="00F969B0"/>
    <w:rsid w:val="00F97042"/>
    <w:rsid w:val="00F97A97"/>
    <w:rsid w:val="00F97B5B"/>
    <w:rsid w:val="00FA05EF"/>
    <w:rsid w:val="00FA0EE5"/>
    <w:rsid w:val="00FA189F"/>
    <w:rsid w:val="00FA2678"/>
    <w:rsid w:val="00FA2FCD"/>
    <w:rsid w:val="00FA300F"/>
    <w:rsid w:val="00FA380F"/>
    <w:rsid w:val="00FA3E9F"/>
    <w:rsid w:val="00FA43CC"/>
    <w:rsid w:val="00FA47D4"/>
    <w:rsid w:val="00FA4DA4"/>
    <w:rsid w:val="00FA601B"/>
    <w:rsid w:val="00FA6D80"/>
    <w:rsid w:val="00FA71F4"/>
    <w:rsid w:val="00FB10C3"/>
    <w:rsid w:val="00FB15B6"/>
    <w:rsid w:val="00FB1961"/>
    <w:rsid w:val="00FB1DCE"/>
    <w:rsid w:val="00FB224F"/>
    <w:rsid w:val="00FB2253"/>
    <w:rsid w:val="00FB2684"/>
    <w:rsid w:val="00FB2C1D"/>
    <w:rsid w:val="00FB3365"/>
    <w:rsid w:val="00FB3E86"/>
    <w:rsid w:val="00FB485B"/>
    <w:rsid w:val="00FB4C73"/>
    <w:rsid w:val="00FB7BAD"/>
    <w:rsid w:val="00FC0AD9"/>
    <w:rsid w:val="00FC16E3"/>
    <w:rsid w:val="00FC1C1B"/>
    <w:rsid w:val="00FC1CE6"/>
    <w:rsid w:val="00FC2953"/>
    <w:rsid w:val="00FC2EBB"/>
    <w:rsid w:val="00FC59A2"/>
    <w:rsid w:val="00FC5B7C"/>
    <w:rsid w:val="00FC5C07"/>
    <w:rsid w:val="00FC7065"/>
    <w:rsid w:val="00FC71EC"/>
    <w:rsid w:val="00FC74CA"/>
    <w:rsid w:val="00FC768A"/>
    <w:rsid w:val="00FC77A7"/>
    <w:rsid w:val="00FC797A"/>
    <w:rsid w:val="00FC7D31"/>
    <w:rsid w:val="00FD0223"/>
    <w:rsid w:val="00FD073A"/>
    <w:rsid w:val="00FD11C5"/>
    <w:rsid w:val="00FD23A7"/>
    <w:rsid w:val="00FD397D"/>
    <w:rsid w:val="00FD41D2"/>
    <w:rsid w:val="00FD4BF5"/>
    <w:rsid w:val="00FD5610"/>
    <w:rsid w:val="00FD56DC"/>
    <w:rsid w:val="00FD58EA"/>
    <w:rsid w:val="00FD5BA2"/>
    <w:rsid w:val="00FD5C1E"/>
    <w:rsid w:val="00FD6092"/>
    <w:rsid w:val="00FD7986"/>
    <w:rsid w:val="00FE1D35"/>
    <w:rsid w:val="00FE2158"/>
    <w:rsid w:val="00FE2994"/>
    <w:rsid w:val="00FE2C5C"/>
    <w:rsid w:val="00FE31AE"/>
    <w:rsid w:val="00FE3210"/>
    <w:rsid w:val="00FE33E1"/>
    <w:rsid w:val="00FE3893"/>
    <w:rsid w:val="00FE3A65"/>
    <w:rsid w:val="00FE3AA4"/>
    <w:rsid w:val="00FE3E91"/>
    <w:rsid w:val="00FE4519"/>
    <w:rsid w:val="00FE47E9"/>
    <w:rsid w:val="00FE5451"/>
    <w:rsid w:val="00FE5F55"/>
    <w:rsid w:val="00FE6639"/>
    <w:rsid w:val="00FE78C7"/>
    <w:rsid w:val="00FF0477"/>
    <w:rsid w:val="00FF0D5C"/>
    <w:rsid w:val="00FF12B9"/>
    <w:rsid w:val="00FF1B0D"/>
    <w:rsid w:val="00FF1B3F"/>
    <w:rsid w:val="00FF2CCE"/>
    <w:rsid w:val="00FF37E8"/>
    <w:rsid w:val="00FF3D5C"/>
    <w:rsid w:val="00FF4EB5"/>
    <w:rsid w:val="00FF4FD7"/>
    <w:rsid w:val="00FF50C3"/>
    <w:rsid w:val="00FF534F"/>
    <w:rsid w:val="00FF5A5E"/>
    <w:rsid w:val="00FF5E90"/>
    <w:rsid w:val="00FF6C0C"/>
    <w:rsid w:val="00FF6C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57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/>
    <w:lsdException w:name="heading 7" w:semiHidden="0" w:uiPriority="0"/>
    <w:lsdException w:name="heading 8" w:semiHidden="0" w:uiPriority="0"/>
    <w:lsdException w:name="heading 9" w:semiHidden="0" w:uiPriority="0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iPriority="0" w:unhideWhenUsed="1" w:qFormat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semiHidden="0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iPriority="0" w:unhideWhenUsed="1" w:qFormat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/>
    <w:lsdException w:name="Emphasis" w:semiHidden="0" w:uiPriority="0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/>
    <w:lsdException w:name="Quote" w:semiHidden="0" w:uiPriority="29" w:qFormat="1"/>
    <w:lsdException w:name="Intense Quote" w:semiHidden="0" w:uiPriority="30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/>
    <w:lsdException w:name="Intense Emphasis" w:semiHidden="0" w:uiPriority="21"/>
    <w:lsdException w:name="Subtle Reference" w:semiHidden="0" w:uiPriority="31"/>
    <w:lsdException w:name="Intense Reference" w:semiHidden="0" w:uiPriority="32"/>
    <w:lsdException w:name="Book Title" w:semiHidden="0" w:uiPriority="33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8A33EB"/>
    <w:pPr>
      <w:autoSpaceDE w:val="0"/>
      <w:autoSpaceDN w:val="0"/>
      <w:adjustRightInd w:val="0"/>
      <w:spacing w:line="360" w:lineRule="auto"/>
      <w:ind w:firstLine="709"/>
      <w:jc w:val="both"/>
    </w:pPr>
    <w:rPr>
      <w:rFonts w:ascii="Arial" w:eastAsia="Times New Roman" w:hAnsi="Arial"/>
      <w:sz w:val="24"/>
      <w:szCs w:val="28"/>
    </w:rPr>
  </w:style>
  <w:style w:type="paragraph" w:styleId="Ttulo1">
    <w:name w:val="heading 1"/>
    <w:basedOn w:val="Normal"/>
    <w:next w:val="Normal"/>
    <w:link w:val="Ttulo1Char"/>
    <w:uiPriority w:val="99"/>
    <w:qFormat/>
    <w:locked/>
    <w:rsid w:val="00043744"/>
    <w:pPr>
      <w:keepNext/>
      <w:spacing w:before="120" w:after="360"/>
      <w:ind w:firstLine="0"/>
      <w:jc w:val="left"/>
      <w:outlineLvl w:val="0"/>
    </w:pPr>
    <w:rPr>
      <w:rFonts w:cs="Arial"/>
      <w:b/>
      <w:bCs/>
      <w:caps/>
      <w:kern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locked/>
    <w:rsid w:val="00266CE4"/>
    <w:pPr>
      <w:keepNext/>
      <w:spacing w:before="360" w:after="360"/>
      <w:ind w:firstLine="0"/>
      <w:jc w:val="left"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PargrafoTexto"/>
    <w:link w:val="Ttulo3Char"/>
    <w:uiPriority w:val="99"/>
    <w:qFormat/>
    <w:locked/>
    <w:rsid w:val="00266CE4"/>
    <w:pPr>
      <w:keepNext/>
      <w:spacing w:before="360" w:after="360"/>
      <w:ind w:firstLine="0"/>
      <w:jc w:val="left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locked/>
    <w:rsid w:val="00266CE4"/>
    <w:pPr>
      <w:keepNext/>
      <w:spacing w:before="360" w:after="360"/>
      <w:ind w:firstLine="0"/>
      <w:jc w:val="left"/>
      <w:outlineLvl w:val="3"/>
    </w:pPr>
    <w:rPr>
      <w:bCs/>
    </w:rPr>
  </w:style>
  <w:style w:type="paragraph" w:styleId="Ttulo5">
    <w:name w:val="heading 5"/>
    <w:basedOn w:val="Normal"/>
    <w:next w:val="Normal"/>
    <w:link w:val="Ttulo5Char"/>
    <w:uiPriority w:val="99"/>
    <w:qFormat/>
    <w:locked/>
    <w:rsid w:val="00266CE4"/>
    <w:pPr>
      <w:spacing w:before="360" w:after="360"/>
      <w:ind w:firstLine="0"/>
      <w:jc w:val="left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uiPriority w:val="99"/>
    <w:locked/>
    <w:rsid w:val="007B7625"/>
    <w:pPr>
      <w:numPr>
        <w:ilvl w:val="5"/>
        <w:numId w:val="1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9"/>
    <w:locked/>
    <w:rsid w:val="007B7625"/>
    <w:pPr>
      <w:numPr>
        <w:ilvl w:val="6"/>
        <w:numId w:val="12"/>
      </w:num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link w:val="Ttulo8Char"/>
    <w:uiPriority w:val="99"/>
    <w:locked/>
    <w:rsid w:val="007B7625"/>
    <w:pPr>
      <w:numPr>
        <w:ilvl w:val="7"/>
        <w:numId w:val="12"/>
      </w:numPr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9"/>
    <w:locked/>
    <w:rsid w:val="007B7625"/>
    <w:pPr>
      <w:numPr>
        <w:ilvl w:val="8"/>
        <w:numId w:val="1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9"/>
    <w:locked/>
    <w:rsid w:val="00FB7BAD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uiPriority w:val="99"/>
    <w:semiHidden/>
    <w:locked/>
    <w:rsid w:val="00FB7BAD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uiPriority w:val="99"/>
    <w:semiHidden/>
    <w:locked/>
    <w:rsid w:val="00FB7BAD"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link w:val="Ttulo4"/>
    <w:uiPriority w:val="99"/>
    <w:locked/>
    <w:rsid w:val="00266CE4"/>
    <w:rPr>
      <w:rFonts w:ascii="Arial" w:eastAsia="Times New Roman" w:hAnsi="Arial"/>
      <w:bCs/>
      <w:sz w:val="24"/>
      <w:szCs w:val="28"/>
    </w:rPr>
  </w:style>
  <w:style w:type="character" w:customStyle="1" w:styleId="Ttulo5Char">
    <w:name w:val="Título 5 Char"/>
    <w:link w:val="Ttulo5"/>
    <w:uiPriority w:val="99"/>
    <w:locked/>
    <w:rsid w:val="00266CE4"/>
    <w:rPr>
      <w:rFonts w:ascii="Arial" w:eastAsia="Times New Roman" w:hAnsi="Arial"/>
      <w:bCs/>
      <w:i/>
      <w:iCs/>
      <w:sz w:val="24"/>
      <w:szCs w:val="26"/>
    </w:rPr>
  </w:style>
  <w:style w:type="character" w:customStyle="1" w:styleId="Ttulo6Char">
    <w:name w:val="Título 6 Char"/>
    <w:link w:val="Ttulo6"/>
    <w:uiPriority w:val="99"/>
    <w:locked/>
    <w:rsid w:val="007B7625"/>
    <w:rPr>
      <w:rFonts w:ascii="Times New Roman" w:eastAsia="Times New Roman" w:hAnsi="Times New Roman"/>
      <w:b/>
      <w:bCs/>
    </w:rPr>
  </w:style>
  <w:style w:type="character" w:customStyle="1" w:styleId="Ttulo7Char">
    <w:name w:val="Título 7 Char"/>
    <w:link w:val="Ttulo7"/>
    <w:uiPriority w:val="99"/>
    <w:locked/>
    <w:rsid w:val="007B7625"/>
    <w:rPr>
      <w:rFonts w:ascii="Times New Roman" w:eastAsia="Times New Roman" w:hAnsi="Times New Roman"/>
      <w:sz w:val="24"/>
      <w:szCs w:val="24"/>
    </w:rPr>
  </w:style>
  <w:style w:type="character" w:customStyle="1" w:styleId="Ttulo8Char">
    <w:name w:val="Título 8 Char"/>
    <w:link w:val="Ttulo8"/>
    <w:uiPriority w:val="99"/>
    <w:locked/>
    <w:rsid w:val="007B7625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9"/>
    <w:locked/>
    <w:rsid w:val="007B7625"/>
    <w:rPr>
      <w:rFonts w:ascii="Arial" w:eastAsia="Times New Roman" w:hAnsi="Arial" w:cs="Arial"/>
    </w:rPr>
  </w:style>
  <w:style w:type="character" w:customStyle="1" w:styleId="Ttulo1Char">
    <w:name w:val="Título 1 Char"/>
    <w:link w:val="Ttulo1"/>
    <w:uiPriority w:val="99"/>
    <w:locked/>
    <w:rsid w:val="00043744"/>
    <w:rPr>
      <w:rFonts w:ascii="Arial" w:eastAsia="Times New Roman" w:hAnsi="Arial" w:cs="Arial"/>
      <w:b/>
      <w:bCs/>
      <w:caps/>
      <w:kern w:val="32"/>
      <w:sz w:val="24"/>
      <w:szCs w:val="32"/>
    </w:rPr>
  </w:style>
  <w:style w:type="character" w:customStyle="1" w:styleId="Ttulo2Char">
    <w:name w:val="Título 2 Char"/>
    <w:link w:val="Ttulo2"/>
    <w:uiPriority w:val="99"/>
    <w:locked/>
    <w:rsid w:val="00266CE4"/>
    <w:rPr>
      <w:rFonts w:ascii="Arial" w:eastAsia="Times New Roman" w:hAnsi="Arial" w:cs="Arial"/>
      <w:bCs/>
      <w:iCs/>
      <w:caps/>
      <w:sz w:val="24"/>
      <w:szCs w:val="28"/>
    </w:rPr>
  </w:style>
  <w:style w:type="character" w:customStyle="1" w:styleId="Ttulo3Char">
    <w:name w:val="Título 3 Char"/>
    <w:link w:val="Ttulo3"/>
    <w:uiPriority w:val="99"/>
    <w:locked/>
    <w:rsid w:val="00266CE4"/>
    <w:rPr>
      <w:rFonts w:ascii="Arial" w:eastAsia="Times New Roman" w:hAnsi="Arial" w:cs="Arial"/>
      <w:b/>
      <w:bCs/>
      <w:sz w:val="24"/>
      <w:szCs w:val="26"/>
    </w:rPr>
  </w:style>
  <w:style w:type="paragraph" w:customStyle="1" w:styleId="PargrafodaLista1">
    <w:name w:val="Parágrafo da Lista1"/>
    <w:basedOn w:val="Normal"/>
    <w:uiPriority w:val="99"/>
    <w:semiHidden/>
    <w:rsid w:val="007A7DFC"/>
    <w:pPr>
      <w:ind w:left="720"/>
    </w:pPr>
    <w:rPr>
      <w:rFonts w:eastAsia="Calibri"/>
      <w:szCs w:val="24"/>
    </w:rPr>
  </w:style>
  <w:style w:type="paragraph" w:customStyle="1" w:styleId="Default">
    <w:name w:val="Default"/>
    <w:uiPriority w:val="99"/>
    <w:semiHidden/>
    <w:rsid w:val="001E626B"/>
    <w:pPr>
      <w:autoSpaceDE w:val="0"/>
      <w:autoSpaceDN w:val="0"/>
      <w:adjustRightInd w:val="0"/>
      <w:spacing w:line="360" w:lineRule="auto"/>
      <w:ind w:firstLine="706"/>
      <w:jc w:val="both"/>
    </w:pPr>
    <w:rPr>
      <w:rFonts w:ascii="BLABDE+ArialNarrow" w:eastAsia="Times New Roman" w:hAnsi="BLABDE+ArialNarrow" w:cs="BLABDE+ArialNarrow"/>
      <w:color w:val="000000"/>
      <w:sz w:val="24"/>
      <w:szCs w:val="24"/>
    </w:rPr>
  </w:style>
  <w:style w:type="table" w:styleId="Tabelacomgrade">
    <w:name w:val="Table Grid"/>
    <w:basedOn w:val="Tabelanormal"/>
    <w:uiPriority w:val="99"/>
    <w:semiHidden/>
    <w:rsid w:val="00270E6A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-nfase41">
    <w:name w:val="Sombreamento Claro - Ênfase 41"/>
    <w:uiPriority w:val="99"/>
    <w:semiHidden/>
    <w:rsid w:val="00270E6A"/>
    <w:rPr>
      <w:rFonts w:eastAsia="Times New Roman"/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-nfase31">
    <w:name w:val="Sombreamento Claro - Ênfase 31"/>
    <w:uiPriority w:val="99"/>
    <w:semiHidden/>
    <w:rsid w:val="00270E6A"/>
    <w:rPr>
      <w:rFonts w:eastAsia="Times New Roman"/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">
    <w:name w:val="Estilo1"/>
    <w:basedOn w:val="TabeladaWeb2"/>
    <w:uiPriority w:val="99"/>
    <w:semiHidden/>
    <w:rsid w:val="00270E6A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rsid w:val="00270E6A"/>
    <w:pPr>
      <w:autoSpaceDE w:val="0"/>
      <w:autoSpaceDN w:val="0"/>
      <w:adjustRightInd w:val="0"/>
    </w:pPr>
    <w:rPr>
      <w:rFonts w:eastAsia="Times New Roman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ombreamentoClaro-nfase11">
    <w:name w:val="Sombreamento Claro - Ênfase 11"/>
    <w:uiPriority w:val="99"/>
    <w:semiHidden/>
    <w:rsid w:val="00270E6A"/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1">
    <w:name w:val="Sombreamento Claro1"/>
    <w:uiPriority w:val="99"/>
    <w:semiHidden/>
    <w:rsid w:val="00270E6A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Colorida-nfase41">
    <w:name w:val="Lista Colorida - Ênfase 41"/>
    <w:uiPriority w:val="99"/>
    <w:semiHidden/>
    <w:rsid w:val="00270E6A"/>
    <w:rPr>
      <w:rFonts w:eastAsia="Times New Roman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Estilo2">
    <w:name w:val="Estilo2"/>
    <w:uiPriority w:val="99"/>
    <w:semiHidden/>
    <w:rsid w:val="00270E6A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3">
    <w:name w:val="Estilo3"/>
    <w:uiPriority w:val="99"/>
    <w:semiHidden/>
    <w:rsid w:val="005D48DD"/>
    <w:rPr>
      <w:rFonts w:eastAsia="Times New Roman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4">
    <w:name w:val="Estilo4"/>
    <w:basedOn w:val="Tabelaprofissional"/>
    <w:uiPriority w:val="99"/>
    <w:semiHidden/>
    <w:rsid w:val="005D48DD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profissional">
    <w:name w:val="Table Professional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Estilo5">
    <w:name w:val="Estilo5"/>
    <w:basedOn w:val="Tabelaelegante"/>
    <w:uiPriority w:val="99"/>
    <w:semiHidden/>
    <w:rsid w:val="005D48DD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legante">
    <w:name w:val="Table Elegant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6">
    <w:name w:val="Estilo6"/>
    <w:basedOn w:val="Tabelaemcolunas5"/>
    <w:uiPriority w:val="99"/>
    <w:semiHidden/>
    <w:rsid w:val="005D48DD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elaemcolunas5">
    <w:name w:val="Table Columns 5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customStyle="1" w:styleId="Estilo7">
    <w:name w:val="Estilo7"/>
    <w:basedOn w:val="Tabelaemlista4"/>
    <w:uiPriority w:val="99"/>
    <w:semiHidden/>
    <w:rsid w:val="005D48DD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4">
    <w:name w:val="Table List 4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Estilo8">
    <w:name w:val="Estilo8"/>
    <w:basedOn w:val="Tabelaemlista5"/>
    <w:uiPriority w:val="99"/>
    <w:semiHidden/>
    <w:rsid w:val="005D48DD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5">
    <w:name w:val="Table List 5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9">
    <w:name w:val="Estilo9"/>
    <w:basedOn w:val="Tabelaemcolunas5"/>
    <w:uiPriority w:val="99"/>
    <w:semiHidden/>
    <w:rsid w:val="005D48DD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customStyle="1" w:styleId="Estilo10">
    <w:name w:val="Estilo10"/>
    <w:basedOn w:val="Tabelacomgrade4"/>
    <w:uiPriority w:val="99"/>
    <w:semiHidden/>
    <w:rsid w:val="005D48DD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11">
    <w:name w:val="Estilo11"/>
    <w:uiPriority w:val="99"/>
    <w:semiHidden/>
    <w:rsid w:val="005D48DD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2">
    <w:name w:val="Estilo12"/>
    <w:uiPriority w:val="99"/>
    <w:semiHidden/>
    <w:rsid w:val="005D48DD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3">
    <w:name w:val="Estilo13"/>
    <w:uiPriority w:val="99"/>
    <w:semiHidden/>
    <w:rsid w:val="005D48DD"/>
    <w:rPr>
      <w:rFonts w:eastAsia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4">
    <w:name w:val="Estilo14"/>
    <w:uiPriority w:val="99"/>
    <w:semiHidden/>
    <w:rsid w:val="005D48DD"/>
    <w:rPr>
      <w:rFonts w:eastAsia="Times New Roman"/>
    </w:rPr>
    <w:tblPr>
      <w:tblBorders>
        <w:insideH w:val="single" w:sz="18" w:space="0" w:color="auto"/>
        <w:insideV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5">
    <w:name w:val="Estilo15"/>
    <w:uiPriority w:val="99"/>
    <w:semiHidden/>
    <w:rsid w:val="005D48DD"/>
    <w:rPr>
      <w:rFonts w:eastAsia="Times New Roman"/>
    </w:rPr>
    <w:tblPr>
      <w:tblBorders>
        <w:insideH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6">
    <w:name w:val="Estilo16"/>
    <w:basedOn w:val="Estilo7"/>
    <w:uiPriority w:val="99"/>
    <w:semiHidden/>
    <w:rsid w:val="005D48DD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Estilo17">
    <w:name w:val="Estilo17"/>
    <w:basedOn w:val="Estilo5"/>
    <w:uiPriority w:val="99"/>
    <w:semiHidden/>
    <w:rsid w:val="00656C7C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18">
    <w:name w:val="Estilo18"/>
    <w:basedOn w:val="Estilo17"/>
    <w:uiPriority w:val="99"/>
    <w:semiHidden/>
    <w:rsid w:val="00656C7C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19">
    <w:name w:val="Estilo19"/>
    <w:basedOn w:val="Tabelaemlista5"/>
    <w:uiPriority w:val="99"/>
    <w:semiHidden/>
    <w:rsid w:val="00656C7C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balo">
    <w:name w:val="Balloon Text"/>
    <w:basedOn w:val="Normal"/>
    <w:link w:val="TextodebaloChar"/>
    <w:uiPriority w:val="99"/>
    <w:semiHidden/>
    <w:rsid w:val="0070187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701874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rsid w:val="00AC694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F64F68"/>
    <w:rPr>
      <w:rFonts w:ascii="Times New Roman" w:hAnsi="Times New Roman" w:cs="Times New Roman"/>
      <w:sz w:val="2"/>
    </w:rPr>
  </w:style>
  <w:style w:type="paragraph" w:styleId="Sumrio1">
    <w:name w:val="toc 1"/>
    <w:basedOn w:val="Normal"/>
    <w:next w:val="Normal"/>
    <w:autoRedefine/>
    <w:uiPriority w:val="39"/>
    <w:locked/>
    <w:rsid w:val="00266CE4"/>
    <w:pPr>
      <w:tabs>
        <w:tab w:val="left" w:pos="720"/>
        <w:tab w:val="right" w:leader="dot" w:pos="9072"/>
      </w:tabs>
      <w:ind w:firstLine="0"/>
      <w:jc w:val="left"/>
    </w:pPr>
    <w:rPr>
      <w:rFonts w:cs="Calibri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locked/>
    <w:rsid w:val="00266CE4"/>
    <w:pPr>
      <w:tabs>
        <w:tab w:val="left" w:pos="454"/>
        <w:tab w:val="right" w:leader="dot" w:pos="9072"/>
      </w:tabs>
      <w:ind w:firstLine="0"/>
      <w:jc w:val="left"/>
    </w:pPr>
    <w:rPr>
      <w:rFonts w:cs="Calibri"/>
      <w:caps/>
      <w:szCs w:val="20"/>
    </w:rPr>
  </w:style>
  <w:style w:type="paragraph" w:styleId="Sumrio3">
    <w:name w:val="toc 3"/>
    <w:basedOn w:val="Normal"/>
    <w:next w:val="Normal"/>
    <w:autoRedefine/>
    <w:uiPriority w:val="39"/>
    <w:locked/>
    <w:rsid w:val="00C61935"/>
    <w:pPr>
      <w:tabs>
        <w:tab w:val="left" w:pos="680"/>
        <w:tab w:val="right" w:leader="dot" w:pos="9061"/>
      </w:tabs>
      <w:ind w:firstLine="0"/>
      <w:jc w:val="left"/>
    </w:pPr>
    <w:rPr>
      <w:rFonts w:cs="Calibri"/>
      <w:iCs/>
      <w:noProof/>
      <w:szCs w:val="20"/>
    </w:rPr>
  </w:style>
  <w:style w:type="paragraph" w:styleId="Sumrio4">
    <w:name w:val="toc 4"/>
    <w:basedOn w:val="Normal"/>
    <w:next w:val="Normal"/>
    <w:autoRedefine/>
    <w:uiPriority w:val="39"/>
    <w:locked/>
    <w:rsid w:val="00266CE4"/>
    <w:pPr>
      <w:tabs>
        <w:tab w:val="right" w:leader="dot" w:pos="9061"/>
      </w:tabs>
      <w:ind w:firstLine="0"/>
      <w:jc w:val="left"/>
    </w:pPr>
    <w:rPr>
      <w:rFonts w:cs="Calibri"/>
      <w:szCs w:val="18"/>
    </w:rPr>
  </w:style>
  <w:style w:type="paragraph" w:customStyle="1" w:styleId="PargrafodaLista2">
    <w:name w:val="Parágrafo da Lista2"/>
    <w:basedOn w:val="Normal"/>
    <w:uiPriority w:val="99"/>
    <w:semiHidden/>
    <w:rsid w:val="00926E61"/>
    <w:pPr>
      <w:ind w:left="720"/>
      <w:contextualSpacing/>
    </w:pPr>
    <w:rPr>
      <w:szCs w:val="24"/>
    </w:rPr>
  </w:style>
  <w:style w:type="paragraph" w:customStyle="1" w:styleId="Bibliografiaingls">
    <w:name w:val="Bibliografia inglês"/>
    <w:basedOn w:val="Default"/>
    <w:next w:val="Default"/>
    <w:uiPriority w:val="99"/>
    <w:semiHidden/>
    <w:rsid w:val="006656FA"/>
    <w:pPr>
      <w:spacing w:line="240" w:lineRule="auto"/>
      <w:ind w:firstLine="0"/>
      <w:jc w:val="left"/>
    </w:pPr>
    <w:rPr>
      <w:rFonts w:eastAsia="Calibri" w:cs="Times New Roman"/>
      <w:color w:val="auto"/>
    </w:rPr>
  </w:style>
  <w:style w:type="paragraph" w:styleId="Legenda">
    <w:name w:val="caption"/>
    <w:basedOn w:val="Normal"/>
    <w:next w:val="Normal"/>
    <w:link w:val="LegendaChar"/>
    <w:uiPriority w:val="99"/>
    <w:qFormat/>
    <w:locked/>
    <w:rsid w:val="00043744"/>
    <w:pPr>
      <w:spacing w:after="120" w:line="240" w:lineRule="auto"/>
      <w:ind w:firstLine="0"/>
      <w:jc w:val="center"/>
    </w:pPr>
    <w:rPr>
      <w:rFonts w:eastAsia="Calibri"/>
      <w:bCs/>
      <w:sz w:val="22"/>
      <w:szCs w:val="20"/>
    </w:rPr>
  </w:style>
  <w:style w:type="character" w:customStyle="1" w:styleId="LegendaChar">
    <w:name w:val="Legenda Char"/>
    <w:link w:val="Legenda"/>
    <w:uiPriority w:val="99"/>
    <w:locked/>
    <w:rsid w:val="00043744"/>
    <w:rPr>
      <w:rFonts w:ascii="Arial" w:hAnsi="Arial"/>
      <w:bCs/>
      <w:szCs w:val="20"/>
    </w:rPr>
  </w:style>
  <w:style w:type="paragraph" w:customStyle="1" w:styleId="EstiloLegendaCentralizado">
    <w:name w:val="Estilo Legenda + Centralizado"/>
    <w:basedOn w:val="Legenda"/>
    <w:uiPriority w:val="99"/>
    <w:semiHidden/>
    <w:rsid w:val="00D03170"/>
    <w:rPr>
      <w:sz w:val="24"/>
    </w:rPr>
  </w:style>
  <w:style w:type="paragraph" w:customStyle="1" w:styleId="EstiloLegendaCentralizado1">
    <w:name w:val="Estilo Legenda + Centralizado1"/>
    <w:basedOn w:val="Legenda"/>
    <w:uiPriority w:val="99"/>
    <w:semiHidden/>
    <w:rsid w:val="00C806C8"/>
    <w:rPr>
      <w:sz w:val="24"/>
    </w:rPr>
  </w:style>
  <w:style w:type="paragraph" w:customStyle="1" w:styleId="Estilo20">
    <w:name w:val="Estilo20"/>
    <w:basedOn w:val="Ttulo2"/>
    <w:uiPriority w:val="99"/>
    <w:semiHidden/>
    <w:rsid w:val="002A41A3"/>
  </w:style>
  <w:style w:type="paragraph" w:styleId="ndicedeilustraes">
    <w:name w:val="table of figures"/>
    <w:basedOn w:val="Normal"/>
    <w:next w:val="Normal"/>
    <w:uiPriority w:val="99"/>
    <w:rsid w:val="00CF74A0"/>
    <w:pPr>
      <w:ind w:firstLine="0"/>
      <w:jc w:val="left"/>
    </w:pPr>
  </w:style>
  <w:style w:type="character" w:styleId="Nmerodepgina">
    <w:name w:val="page number"/>
    <w:uiPriority w:val="99"/>
    <w:semiHidden/>
    <w:rsid w:val="00325238"/>
    <w:rPr>
      <w:rFonts w:ascii="Arial" w:hAnsi="Arial" w:cs="Times New Roman"/>
      <w:b w:val="0"/>
      <w:i w:val="0"/>
      <w:sz w:val="22"/>
    </w:rPr>
  </w:style>
  <w:style w:type="paragraph" w:customStyle="1" w:styleId="Item">
    <w:name w:val="Item"/>
    <w:basedOn w:val="Normal"/>
    <w:uiPriority w:val="99"/>
    <w:semiHidden/>
    <w:rsid w:val="00796D11"/>
    <w:pPr>
      <w:numPr>
        <w:numId w:val="11"/>
      </w:numPr>
    </w:pPr>
  </w:style>
  <w:style w:type="paragraph" w:styleId="Assinatura">
    <w:name w:val="Signature"/>
    <w:basedOn w:val="Normal"/>
    <w:link w:val="AssinaturaChar"/>
    <w:uiPriority w:val="99"/>
    <w:semiHidden/>
    <w:rsid w:val="00F4684A"/>
    <w:pPr>
      <w:ind w:left="4252"/>
    </w:pPr>
  </w:style>
  <w:style w:type="character" w:customStyle="1" w:styleId="AssinaturaChar">
    <w:name w:val="Assinatura Char"/>
    <w:link w:val="Assinatura"/>
    <w:uiPriority w:val="99"/>
    <w:semiHidden/>
    <w:locked/>
    <w:rsid w:val="00F64F68"/>
    <w:rPr>
      <w:rFonts w:ascii="Times New Roman" w:hAnsi="Times New Roman" w:cs="Times New Roman"/>
      <w:sz w:val="28"/>
      <w:szCs w:val="28"/>
    </w:rPr>
  </w:style>
  <w:style w:type="paragraph" w:customStyle="1" w:styleId="PargrdeFigura">
    <w:name w:val="Parágr de Figura"/>
    <w:basedOn w:val="Normal"/>
    <w:link w:val="PargrdeFiguraChar"/>
    <w:autoRedefine/>
    <w:uiPriority w:val="99"/>
    <w:semiHidden/>
    <w:rsid w:val="00B4772C"/>
    <w:pPr>
      <w:keepNext/>
      <w:spacing w:before="240" w:after="120"/>
      <w:jc w:val="center"/>
    </w:pPr>
    <w:rPr>
      <w:noProof/>
    </w:rPr>
  </w:style>
  <w:style w:type="character" w:customStyle="1" w:styleId="PargrdeFiguraChar">
    <w:name w:val="Parágr de Figura Char"/>
    <w:link w:val="PargrdeFigura"/>
    <w:uiPriority w:val="99"/>
    <w:locked/>
    <w:rsid w:val="00B4772C"/>
    <w:rPr>
      <w:rFonts w:ascii="Times New Roman" w:hAnsi="Times New Roman" w:cs="Times New Roman"/>
      <w:noProof/>
      <w:sz w:val="28"/>
      <w:szCs w:val="28"/>
    </w:rPr>
  </w:style>
  <w:style w:type="paragraph" w:styleId="Sumrio5">
    <w:name w:val="toc 5"/>
    <w:basedOn w:val="Normal"/>
    <w:next w:val="Normal"/>
    <w:autoRedefine/>
    <w:uiPriority w:val="39"/>
    <w:locked/>
    <w:rsid w:val="00C61935"/>
    <w:pPr>
      <w:tabs>
        <w:tab w:val="right" w:leader="dot" w:pos="9061"/>
      </w:tabs>
      <w:ind w:firstLine="0"/>
      <w:jc w:val="left"/>
    </w:pPr>
    <w:rPr>
      <w:rFonts w:cs="Calibri"/>
      <w:noProof/>
      <w:szCs w:val="18"/>
    </w:rPr>
  </w:style>
  <w:style w:type="paragraph" w:styleId="Sumrio6">
    <w:name w:val="toc 6"/>
    <w:basedOn w:val="Normal"/>
    <w:next w:val="Normal"/>
    <w:autoRedefine/>
    <w:uiPriority w:val="99"/>
    <w:semiHidden/>
    <w:locked/>
    <w:rsid w:val="00A729EA"/>
    <w:pPr>
      <w:tabs>
        <w:tab w:val="right" w:leader="dot" w:pos="9072"/>
      </w:tabs>
      <w:jc w:val="left"/>
    </w:pPr>
    <w:rPr>
      <w:rFonts w:cs="Calibri"/>
      <w:szCs w:val="18"/>
    </w:rPr>
  </w:style>
  <w:style w:type="paragraph" w:styleId="Sumrio7">
    <w:name w:val="toc 7"/>
    <w:basedOn w:val="Normal"/>
    <w:next w:val="Normal"/>
    <w:autoRedefine/>
    <w:uiPriority w:val="99"/>
    <w:semiHidden/>
    <w:locked/>
    <w:rsid w:val="00672177"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Sumrio8">
    <w:name w:val="toc 8"/>
    <w:basedOn w:val="Normal"/>
    <w:next w:val="Normal"/>
    <w:autoRedefine/>
    <w:uiPriority w:val="99"/>
    <w:semiHidden/>
    <w:locked/>
    <w:rsid w:val="00672177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Sumrio9">
    <w:name w:val="toc 9"/>
    <w:basedOn w:val="Normal"/>
    <w:next w:val="Normal"/>
    <w:autoRedefine/>
    <w:uiPriority w:val="99"/>
    <w:semiHidden/>
    <w:locked/>
    <w:rsid w:val="00672177"/>
    <w:pPr>
      <w:ind w:left="1920"/>
      <w:jc w:val="left"/>
    </w:pPr>
    <w:rPr>
      <w:rFonts w:ascii="Calibri" w:hAnsi="Calibri" w:cs="Calibri"/>
      <w:sz w:val="18"/>
      <w:szCs w:val="18"/>
    </w:rPr>
  </w:style>
  <w:style w:type="paragraph" w:styleId="Ttulo">
    <w:name w:val="Title"/>
    <w:basedOn w:val="Normal"/>
    <w:next w:val="Normal"/>
    <w:link w:val="TtuloChar"/>
    <w:uiPriority w:val="99"/>
    <w:locked/>
    <w:rsid w:val="00034350"/>
    <w:pPr>
      <w:spacing w:after="360"/>
      <w:contextualSpacing/>
      <w:jc w:val="center"/>
    </w:pPr>
    <w:rPr>
      <w:b/>
      <w:caps/>
      <w:spacing w:val="5"/>
      <w:kern w:val="28"/>
      <w:szCs w:val="52"/>
    </w:rPr>
  </w:style>
  <w:style w:type="character" w:customStyle="1" w:styleId="TtuloChar">
    <w:name w:val="Título Char"/>
    <w:link w:val="Ttulo"/>
    <w:uiPriority w:val="99"/>
    <w:locked/>
    <w:rsid w:val="00034350"/>
    <w:rPr>
      <w:rFonts w:eastAsia="Times New Roman" w:cs="Times New Roman"/>
      <w:b/>
      <w:caps/>
      <w:spacing w:val="5"/>
      <w:kern w:val="28"/>
      <w:sz w:val="52"/>
      <w:szCs w:val="52"/>
      <w:lang w:val="pt-BR" w:eastAsia="pt-BR" w:bidi="ar-SA"/>
    </w:rPr>
  </w:style>
  <w:style w:type="paragraph" w:customStyle="1" w:styleId="PPGEClinhaembranco">
    <w:name w:val="PPGEC: linha em branco"/>
    <w:basedOn w:val="Normal"/>
    <w:uiPriority w:val="99"/>
    <w:semiHidden/>
    <w:rsid w:val="00EF652D"/>
    <w:pPr>
      <w:autoSpaceDE/>
      <w:autoSpaceDN/>
      <w:adjustRightInd/>
    </w:pPr>
    <w:rPr>
      <w:szCs w:val="20"/>
    </w:rPr>
  </w:style>
  <w:style w:type="paragraph" w:customStyle="1" w:styleId="PPGECautorfichacatalogrfica">
    <w:name w:val="PPGEC: autor ficha catalográfica"/>
    <w:basedOn w:val="PPGEClinhaembranco"/>
    <w:uiPriority w:val="99"/>
    <w:semiHidden/>
    <w:rsid w:val="00EF652D"/>
    <w:pPr>
      <w:spacing w:before="480"/>
      <w:ind w:left="567" w:right="284"/>
    </w:pPr>
  </w:style>
  <w:style w:type="paragraph" w:customStyle="1" w:styleId="PPGECdadosfichacatalogrfica">
    <w:name w:val="PPGEC: dados ficha catalográfica"/>
    <w:basedOn w:val="PPGEClinhaembranco"/>
    <w:uiPriority w:val="99"/>
    <w:semiHidden/>
    <w:rsid w:val="00EF652D"/>
    <w:pPr>
      <w:spacing w:before="120"/>
      <w:ind w:left="1021" w:right="284"/>
      <w:jc w:val="left"/>
    </w:pPr>
  </w:style>
  <w:style w:type="paragraph" w:customStyle="1" w:styleId="PPGECcdigofichacatalogrfica">
    <w:name w:val="PPGEC: código ficha catalográfica"/>
    <w:basedOn w:val="PPGECdadosfichacatalogrfica"/>
    <w:uiPriority w:val="99"/>
    <w:semiHidden/>
    <w:rsid w:val="00EF652D"/>
    <w:pPr>
      <w:spacing w:before="240"/>
      <w:ind w:left="4820"/>
      <w:jc w:val="both"/>
    </w:pPr>
  </w:style>
  <w:style w:type="paragraph" w:customStyle="1" w:styleId="TextoTabela">
    <w:name w:val="TextoTabela"/>
    <w:basedOn w:val="Normal"/>
    <w:uiPriority w:val="99"/>
    <w:semiHidden/>
    <w:rsid w:val="00931D0D"/>
    <w:pPr>
      <w:keepNext/>
      <w:keepLines/>
      <w:jc w:val="center"/>
    </w:pPr>
    <w:rPr>
      <w:sz w:val="20"/>
      <w:szCs w:val="20"/>
    </w:rPr>
  </w:style>
  <w:style w:type="paragraph" w:customStyle="1" w:styleId="PargrafoTexto">
    <w:name w:val="Parágrafo Texto"/>
    <w:basedOn w:val="Normal"/>
    <w:link w:val="PargrafoTextoChar"/>
    <w:uiPriority w:val="99"/>
    <w:semiHidden/>
    <w:rsid w:val="00034350"/>
  </w:style>
  <w:style w:type="character" w:customStyle="1" w:styleId="PargrafoTextoChar">
    <w:name w:val="Parágrafo Texto Char"/>
    <w:link w:val="PargrafoTexto"/>
    <w:uiPriority w:val="99"/>
    <w:locked/>
    <w:rsid w:val="00034350"/>
    <w:rPr>
      <w:rFonts w:eastAsia="Times New Roman" w:cs="Times New Roman"/>
      <w:sz w:val="28"/>
      <w:szCs w:val="28"/>
      <w:lang w:val="pt-BR" w:eastAsia="pt-BR" w:bidi="ar-SA"/>
    </w:rPr>
  </w:style>
  <w:style w:type="paragraph" w:customStyle="1" w:styleId="Citao-recuado">
    <w:name w:val="Citação-recuado"/>
    <w:basedOn w:val="Normal"/>
    <w:uiPriority w:val="99"/>
    <w:rsid w:val="00321C7B"/>
    <w:pPr>
      <w:spacing w:before="360" w:after="360" w:line="240" w:lineRule="auto"/>
      <w:ind w:left="2268" w:firstLine="0"/>
    </w:pPr>
    <w:rPr>
      <w:sz w:val="20"/>
    </w:rPr>
  </w:style>
  <w:style w:type="paragraph" w:customStyle="1" w:styleId="LegendaTabela">
    <w:name w:val="Legenda Tabela"/>
    <w:basedOn w:val="Legenda"/>
    <w:uiPriority w:val="99"/>
    <w:rsid w:val="00931D0D"/>
    <w:pPr>
      <w:keepNext/>
      <w:spacing w:before="240" w:after="60"/>
    </w:pPr>
  </w:style>
  <w:style w:type="paragraph" w:customStyle="1" w:styleId="ParagFonte">
    <w:name w:val="Parag_Fonte"/>
    <w:basedOn w:val="Normal"/>
    <w:uiPriority w:val="99"/>
    <w:semiHidden/>
    <w:rsid w:val="00931D0D"/>
    <w:pPr>
      <w:spacing w:after="240"/>
      <w:jc w:val="center"/>
    </w:pPr>
    <w:rPr>
      <w:sz w:val="20"/>
    </w:rPr>
  </w:style>
  <w:style w:type="character" w:styleId="Hyperlink">
    <w:name w:val="Hyperlink"/>
    <w:uiPriority w:val="99"/>
    <w:rsid w:val="006C02B6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5F126A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link w:val="Cabealho"/>
    <w:uiPriority w:val="99"/>
    <w:locked/>
    <w:rsid w:val="007964F1"/>
    <w:rPr>
      <w:rFonts w:ascii="Times New Roman" w:hAnsi="Times New Roman" w:cs="Times New Roman"/>
      <w:sz w:val="28"/>
      <w:szCs w:val="28"/>
    </w:rPr>
  </w:style>
  <w:style w:type="paragraph" w:styleId="Rodap">
    <w:name w:val="footer"/>
    <w:basedOn w:val="Normal"/>
    <w:link w:val="RodapChar"/>
    <w:uiPriority w:val="99"/>
    <w:semiHidden/>
    <w:rsid w:val="005F126A"/>
    <w:pPr>
      <w:tabs>
        <w:tab w:val="center" w:pos="4513"/>
        <w:tab w:val="right" w:pos="9026"/>
      </w:tabs>
    </w:pPr>
  </w:style>
  <w:style w:type="character" w:customStyle="1" w:styleId="RodapChar">
    <w:name w:val="Rodapé Char"/>
    <w:link w:val="Rodap"/>
    <w:uiPriority w:val="99"/>
    <w:locked/>
    <w:rsid w:val="005F126A"/>
    <w:rPr>
      <w:rFonts w:ascii="Times New Roman" w:hAnsi="Times New Roman" w:cs="Times New Roman"/>
      <w:sz w:val="28"/>
      <w:szCs w:val="28"/>
    </w:rPr>
  </w:style>
  <w:style w:type="paragraph" w:customStyle="1" w:styleId="PargItens">
    <w:name w:val="Parág_Itens"/>
    <w:basedOn w:val="PargrafoTexto"/>
    <w:uiPriority w:val="99"/>
    <w:semiHidden/>
    <w:rsid w:val="00007CF2"/>
    <w:pPr>
      <w:numPr>
        <w:numId w:val="13"/>
      </w:numPr>
      <w:ind w:left="981" w:hanging="57"/>
    </w:pPr>
  </w:style>
  <w:style w:type="character" w:styleId="Refdecomentrio">
    <w:name w:val="annotation reference"/>
    <w:uiPriority w:val="99"/>
    <w:semiHidden/>
    <w:rsid w:val="009D1DC5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9D1DC5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locked/>
    <w:rsid w:val="00F64F68"/>
    <w:rPr>
      <w:rFonts w:ascii="Times New Roman" w:hAnsi="Times New Roman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9D1DC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F64F68"/>
    <w:rPr>
      <w:rFonts w:ascii="Times New Roman" w:hAnsi="Times New Roman" w:cs="Times New Roman"/>
      <w:b/>
      <w:bCs/>
      <w:sz w:val="20"/>
      <w:szCs w:val="20"/>
    </w:rPr>
  </w:style>
  <w:style w:type="paragraph" w:customStyle="1" w:styleId="TtuloApendAnexo">
    <w:name w:val="TítuloApend_Anexo"/>
    <w:basedOn w:val="Ttulo"/>
    <w:link w:val="TtuloApendAnexoChar"/>
    <w:uiPriority w:val="99"/>
    <w:rsid w:val="00E9458B"/>
    <w:rPr>
      <w:rFonts w:eastAsia="Calibri"/>
      <w:b w:val="0"/>
      <w:caps w:val="0"/>
    </w:rPr>
  </w:style>
  <w:style w:type="paragraph" w:customStyle="1" w:styleId="TRABDIPreferencia">
    <w:name w:val="TRAB_DIP: referencia"/>
    <w:basedOn w:val="Normal"/>
    <w:uiPriority w:val="99"/>
    <w:rsid w:val="00FF0477"/>
    <w:pPr>
      <w:tabs>
        <w:tab w:val="left" w:pos="8505"/>
      </w:tabs>
      <w:autoSpaceDE/>
      <w:autoSpaceDN/>
      <w:adjustRightInd/>
      <w:spacing w:after="240"/>
      <w:jc w:val="left"/>
    </w:pPr>
    <w:rPr>
      <w:szCs w:val="20"/>
    </w:rPr>
  </w:style>
  <w:style w:type="paragraph" w:customStyle="1" w:styleId="Ttuloreferncias">
    <w:name w:val="Título_referências"/>
    <w:basedOn w:val="Normal"/>
    <w:next w:val="Normal"/>
    <w:uiPriority w:val="99"/>
    <w:rsid w:val="00E9458B"/>
    <w:pPr>
      <w:spacing w:after="360"/>
      <w:jc w:val="center"/>
    </w:pPr>
    <w:rPr>
      <w:b/>
      <w:caps/>
    </w:rPr>
  </w:style>
  <w:style w:type="paragraph" w:customStyle="1" w:styleId="EstiloTRABDIPttuloapndiceAntes0pt">
    <w:name w:val="Estilo TRAB_DIP: título apêndice + Antes:  0 pt"/>
    <w:basedOn w:val="Normal"/>
    <w:uiPriority w:val="99"/>
    <w:semiHidden/>
    <w:rsid w:val="00E9458B"/>
    <w:pPr>
      <w:keepNext/>
      <w:autoSpaceDE/>
      <w:autoSpaceDN/>
      <w:adjustRightInd/>
      <w:spacing w:after="120"/>
      <w:jc w:val="center"/>
      <w:outlineLvl w:val="1"/>
    </w:pPr>
    <w:rPr>
      <w:rFonts w:eastAsia="Calibri"/>
      <w:bCs/>
      <w:szCs w:val="20"/>
    </w:rPr>
  </w:style>
  <w:style w:type="paragraph" w:customStyle="1" w:styleId="ALINEA">
    <w:name w:val="ALINEA"/>
    <w:basedOn w:val="Normal"/>
    <w:next w:val="Normal"/>
    <w:uiPriority w:val="99"/>
    <w:rsid w:val="003000B5"/>
    <w:pPr>
      <w:numPr>
        <w:numId w:val="14"/>
      </w:numPr>
    </w:pPr>
  </w:style>
  <w:style w:type="character" w:styleId="AcrnimoHTML">
    <w:name w:val="HTML Acronym"/>
    <w:uiPriority w:val="99"/>
    <w:semiHidden/>
    <w:locked/>
    <w:rsid w:val="003000B5"/>
    <w:rPr>
      <w:rFonts w:cs="Times New Roman"/>
    </w:rPr>
  </w:style>
  <w:style w:type="paragraph" w:styleId="AssinaturadeEmail">
    <w:name w:val="E-mail Signature"/>
    <w:basedOn w:val="Normal"/>
    <w:link w:val="AssinaturadeEmailChar"/>
    <w:uiPriority w:val="99"/>
    <w:semiHidden/>
    <w:locked/>
    <w:rsid w:val="003000B5"/>
  </w:style>
  <w:style w:type="character" w:customStyle="1" w:styleId="AssinaturadeEmailChar">
    <w:name w:val="Assinatura de Email Char"/>
    <w:link w:val="AssinaturadeEmail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Cabealhodamensagem">
    <w:name w:val="Message Header"/>
    <w:basedOn w:val="Normal"/>
    <w:link w:val="CabealhodamensagemChar"/>
    <w:uiPriority w:val="99"/>
    <w:semiHidden/>
    <w:locked/>
    <w:rsid w:val="003252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right" w:leader="dot" w:pos="9072"/>
      </w:tabs>
      <w:ind w:left="1134" w:hanging="1134"/>
    </w:pPr>
    <w:rPr>
      <w:rFonts w:cs="Arial"/>
      <w:szCs w:val="24"/>
    </w:rPr>
  </w:style>
  <w:style w:type="character" w:customStyle="1" w:styleId="CabealhodamensagemChar">
    <w:name w:val="Cabeçalho da mensagem Char"/>
    <w:link w:val="Cabealhodamensagem"/>
    <w:uiPriority w:val="99"/>
    <w:semiHidden/>
    <w:locked/>
    <w:rsid w:val="00325238"/>
    <w:rPr>
      <w:rFonts w:ascii="Arial" w:eastAsia="Times New Roman" w:hAnsi="Arial" w:cs="Arial"/>
      <w:sz w:val="24"/>
      <w:szCs w:val="24"/>
      <w:shd w:val="pct20" w:color="auto" w:fill="auto"/>
    </w:rPr>
  </w:style>
  <w:style w:type="character" w:styleId="CitaoHTML">
    <w:name w:val="HTML Cite"/>
    <w:uiPriority w:val="99"/>
    <w:semiHidden/>
    <w:locked/>
    <w:rsid w:val="003000B5"/>
    <w:rPr>
      <w:rFonts w:cs="Times New Roman"/>
      <w:i/>
      <w:iCs/>
    </w:rPr>
  </w:style>
  <w:style w:type="character" w:styleId="CdigoHTML">
    <w:name w:val="HTML Code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paragraph" w:styleId="Commarcadores">
    <w:name w:val="List Bullet"/>
    <w:basedOn w:val="Normal"/>
    <w:uiPriority w:val="99"/>
    <w:semiHidden/>
    <w:locked/>
    <w:rsid w:val="003000B5"/>
    <w:pPr>
      <w:numPr>
        <w:numId w:val="1"/>
      </w:numPr>
      <w:ind w:left="360"/>
    </w:pPr>
  </w:style>
  <w:style w:type="paragraph" w:styleId="Commarcadores2">
    <w:name w:val="List Bullet 2"/>
    <w:basedOn w:val="Normal"/>
    <w:uiPriority w:val="99"/>
    <w:semiHidden/>
    <w:locked/>
    <w:rsid w:val="003000B5"/>
    <w:pPr>
      <w:numPr>
        <w:numId w:val="2"/>
      </w:numPr>
      <w:tabs>
        <w:tab w:val="num" w:pos="643"/>
      </w:tabs>
      <w:ind w:left="643"/>
    </w:pPr>
  </w:style>
  <w:style w:type="paragraph" w:styleId="Commarcadores3">
    <w:name w:val="List Bullet 3"/>
    <w:basedOn w:val="Normal"/>
    <w:uiPriority w:val="99"/>
    <w:semiHidden/>
    <w:locked/>
    <w:rsid w:val="003000B5"/>
    <w:pPr>
      <w:numPr>
        <w:numId w:val="3"/>
      </w:numPr>
      <w:tabs>
        <w:tab w:val="num" w:pos="926"/>
      </w:tabs>
      <w:ind w:left="926"/>
    </w:pPr>
  </w:style>
  <w:style w:type="paragraph" w:styleId="Commarcadores4">
    <w:name w:val="List Bullet 4"/>
    <w:basedOn w:val="Normal"/>
    <w:uiPriority w:val="99"/>
    <w:semiHidden/>
    <w:locked/>
    <w:rsid w:val="003000B5"/>
    <w:pPr>
      <w:numPr>
        <w:numId w:val="4"/>
      </w:numPr>
      <w:tabs>
        <w:tab w:val="clear" w:pos="360"/>
        <w:tab w:val="num" w:pos="1209"/>
        <w:tab w:val="num" w:pos="1786"/>
      </w:tabs>
      <w:ind w:left="1209"/>
    </w:pPr>
  </w:style>
  <w:style w:type="paragraph" w:styleId="Commarcadores5">
    <w:name w:val="List Bullet 5"/>
    <w:basedOn w:val="Normal"/>
    <w:uiPriority w:val="99"/>
    <w:semiHidden/>
    <w:locked/>
    <w:rsid w:val="003000B5"/>
    <w:pPr>
      <w:numPr>
        <w:numId w:val="5"/>
      </w:numPr>
      <w:tabs>
        <w:tab w:val="clear" w:pos="643"/>
        <w:tab w:val="num" w:pos="0"/>
        <w:tab w:val="num" w:pos="1492"/>
      </w:tabs>
      <w:ind w:left="1492"/>
    </w:pPr>
  </w:style>
  <w:style w:type="paragraph" w:styleId="Corpodetexto">
    <w:name w:val="Body Text"/>
    <w:basedOn w:val="Normal"/>
    <w:link w:val="CorpodetextoChar"/>
    <w:uiPriority w:val="99"/>
    <w:semiHidden/>
    <w:locked/>
    <w:rsid w:val="003000B5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Corpodetexto2">
    <w:name w:val="Body Text 2"/>
    <w:basedOn w:val="Normal"/>
    <w:link w:val="Corpodetexto2Char"/>
    <w:uiPriority w:val="99"/>
    <w:semiHidden/>
    <w:locked/>
    <w:rsid w:val="003000B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Corpodetexto3">
    <w:name w:val="Body Text 3"/>
    <w:basedOn w:val="Normal"/>
    <w:link w:val="Corpodetexto3Char"/>
    <w:uiPriority w:val="99"/>
    <w:semiHidden/>
    <w:locked/>
    <w:rsid w:val="003000B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locked/>
    <w:rsid w:val="009B5BA3"/>
    <w:rPr>
      <w:rFonts w:ascii="Times New Roman" w:hAnsi="Times New Roman" w:cs="Times New Roman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locked/>
    <w:rsid w:val="003000B5"/>
  </w:style>
  <w:style w:type="character" w:customStyle="1" w:styleId="DataChar">
    <w:name w:val="Data Char"/>
    <w:link w:val="Data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character" w:styleId="DefinioHTML">
    <w:name w:val="HTML Definition"/>
    <w:uiPriority w:val="99"/>
    <w:semiHidden/>
    <w:locked/>
    <w:rsid w:val="003000B5"/>
    <w:rPr>
      <w:rFonts w:cs="Times New Roman"/>
      <w:i/>
      <w:iCs/>
    </w:rPr>
  </w:style>
  <w:style w:type="paragraph" w:styleId="Destinatrio">
    <w:name w:val="envelope address"/>
    <w:basedOn w:val="Normal"/>
    <w:uiPriority w:val="99"/>
    <w:semiHidden/>
    <w:locked/>
    <w:rsid w:val="003000B5"/>
    <w:pPr>
      <w:framePr w:w="7938" w:h="1984" w:hRule="exact" w:hSpace="141" w:wrap="auto" w:hAnchor="page" w:xAlign="center" w:yAlign="bottom"/>
      <w:ind w:left="2835"/>
    </w:pPr>
    <w:rPr>
      <w:rFonts w:cs="Arial"/>
      <w:szCs w:val="24"/>
    </w:rPr>
  </w:style>
  <w:style w:type="paragraph" w:styleId="Encerramento">
    <w:name w:val="Closing"/>
    <w:basedOn w:val="Normal"/>
    <w:link w:val="EncerramentoChar"/>
    <w:uiPriority w:val="99"/>
    <w:semiHidden/>
    <w:locked/>
    <w:rsid w:val="003000B5"/>
    <w:pPr>
      <w:ind w:left="4252"/>
    </w:pPr>
  </w:style>
  <w:style w:type="character" w:customStyle="1" w:styleId="EncerramentoChar">
    <w:name w:val="Encerramento Char"/>
    <w:link w:val="Encerrament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EndereoHTML">
    <w:name w:val="HTML Address"/>
    <w:basedOn w:val="Normal"/>
    <w:link w:val="EndereoHTMLChar"/>
    <w:uiPriority w:val="99"/>
    <w:semiHidden/>
    <w:locked/>
    <w:rsid w:val="003000B5"/>
    <w:rPr>
      <w:i/>
      <w:iCs/>
    </w:rPr>
  </w:style>
  <w:style w:type="character" w:customStyle="1" w:styleId="EndereoHTMLChar">
    <w:name w:val="Endereço HTML Char"/>
    <w:link w:val="EndereoHTML"/>
    <w:uiPriority w:val="99"/>
    <w:semiHidden/>
    <w:locked/>
    <w:rsid w:val="009B5BA3"/>
    <w:rPr>
      <w:rFonts w:ascii="Times New Roman" w:hAnsi="Times New Roman" w:cs="Times New Roman"/>
      <w:i/>
      <w:iCs/>
      <w:sz w:val="28"/>
      <w:szCs w:val="28"/>
    </w:rPr>
  </w:style>
  <w:style w:type="character" w:styleId="nfase">
    <w:name w:val="Emphasis"/>
    <w:uiPriority w:val="99"/>
    <w:locked/>
    <w:rsid w:val="003000B5"/>
    <w:rPr>
      <w:rFonts w:cs="Times New Roman"/>
      <w:i/>
      <w:iCs/>
    </w:rPr>
  </w:style>
  <w:style w:type="character" w:styleId="ExemploHTML">
    <w:name w:val="HTML Sample"/>
    <w:uiPriority w:val="99"/>
    <w:semiHidden/>
    <w:locked/>
    <w:rsid w:val="003000B5"/>
    <w:rPr>
      <w:rFonts w:ascii="Courier New" w:hAnsi="Courier New" w:cs="Courier New"/>
    </w:rPr>
  </w:style>
  <w:style w:type="character" w:styleId="Forte">
    <w:name w:val="Strong"/>
    <w:uiPriority w:val="99"/>
    <w:locked/>
    <w:rsid w:val="003000B5"/>
    <w:rPr>
      <w:rFonts w:cs="Times New Roman"/>
      <w:b/>
      <w:bCs/>
    </w:rPr>
  </w:style>
  <w:style w:type="character" w:styleId="HiperlinkVisitado">
    <w:name w:val="FollowedHyperlink"/>
    <w:uiPriority w:val="99"/>
    <w:semiHidden/>
    <w:locked/>
    <w:rsid w:val="003000B5"/>
    <w:rPr>
      <w:rFonts w:cs="Times New Roman"/>
      <w:color w:val="800080"/>
      <w:u w:val="single"/>
    </w:rPr>
  </w:style>
  <w:style w:type="paragraph" w:styleId="Lista">
    <w:name w:val="List"/>
    <w:basedOn w:val="Normal"/>
    <w:uiPriority w:val="99"/>
    <w:semiHidden/>
    <w:locked/>
    <w:rsid w:val="003000B5"/>
    <w:pPr>
      <w:ind w:left="283" w:hanging="283"/>
    </w:pPr>
  </w:style>
  <w:style w:type="paragraph" w:styleId="Lista2">
    <w:name w:val="List 2"/>
    <w:basedOn w:val="Normal"/>
    <w:uiPriority w:val="99"/>
    <w:semiHidden/>
    <w:locked/>
    <w:rsid w:val="003000B5"/>
    <w:pPr>
      <w:ind w:left="566" w:hanging="283"/>
    </w:pPr>
  </w:style>
  <w:style w:type="paragraph" w:styleId="Lista3">
    <w:name w:val="List 3"/>
    <w:basedOn w:val="Normal"/>
    <w:uiPriority w:val="99"/>
    <w:semiHidden/>
    <w:locked/>
    <w:rsid w:val="003000B5"/>
    <w:pPr>
      <w:ind w:left="849" w:hanging="283"/>
    </w:pPr>
  </w:style>
  <w:style w:type="paragraph" w:styleId="Lista4">
    <w:name w:val="List 4"/>
    <w:basedOn w:val="Normal"/>
    <w:uiPriority w:val="99"/>
    <w:semiHidden/>
    <w:locked/>
    <w:rsid w:val="003000B5"/>
    <w:pPr>
      <w:ind w:left="1132" w:hanging="283"/>
    </w:pPr>
  </w:style>
  <w:style w:type="paragraph" w:styleId="Lista5">
    <w:name w:val="List 5"/>
    <w:basedOn w:val="Normal"/>
    <w:uiPriority w:val="99"/>
    <w:semiHidden/>
    <w:locked/>
    <w:rsid w:val="003000B5"/>
    <w:pPr>
      <w:ind w:left="1415" w:hanging="283"/>
    </w:pPr>
  </w:style>
  <w:style w:type="paragraph" w:styleId="Listadecontinuao">
    <w:name w:val="List Continue"/>
    <w:basedOn w:val="Normal"/>
    <w:uiPriority w:val="99"/>
    <w:semiHidden/>
    <w:locked/>
    <w:rsid w:val="003000B5"/>
    <w:pPr>
      <w:spacing w:after="120"/>
      <w:ind w:left="283"/>
    </w:pPr>
  </w:style>
  <w:style w:type="paragraph" w:styleId="Listadecontinuao2">
    <w:name w:val="List Continue 2"/>
    <w:basedOn w:val="Normal"/>
    <w:uiPriority w:val="99"/>
    <w:semiHidden/>
    <w:locked/>
    <w:rsid w:val="003000B5"/>
    <w:pPr>
      <w:spacing w:after="120"/>
      <w:ind w:left="566"/>
    </w:pPr>
  </w:style>
  <w:style w:type="paragraph" w:styleId="Listadecontinuao3">
    <w:name w:val="List Continue 3"/>
    <w:basedOn w:val="Normal"/>
    <w:uiPriority w:val="99"/>
    <w:semiHidden/>
    <w:locked/>
    <w:rsid w:val="003000B5"/>
    <w:pPr>
      <w:spacing w:after="120"/>
      <w:ind w:left="849"/>
    </w:pPr>
  </w:style>
  <w:style w:type="paragraph" w:styleId="Listadecontinuao4">
    <w:name w:val="List Continue 4"/>
    <w:basedOn w:val="Normal"/>
    <w:uiPriority w:val="99"/>
    <w:semiHidden/>
    <w:locked/>
    <w:rsid w:val="003000B5"/>
    <w:pPr>
      <w:spacing w:after="120"/>
      <w:ind w:left="1132"/>
    </w:pPr>
  </w:style>
  <w:style w:type="paragraph" w:styleId="Listadecontinuao5">
    <w:name w:val="List Continue 5"/>
    <w:basedOn w:val="Normal"/>
    <w:uiPriority w:val="99"/>
    <w:semiHidden/>
    <w:locked/>
    <w:rsid w:val="003000B5"/>
    <w:pPr>
      <w:spacing w:after="120"/>
      <w:ind w:left="1415"/>
    </w:pPr>
  </w:style>
  <w:style w:type="character" w:styleId="MquinadeescreverHTML">
    <w:name w:val="HTML Typewriter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locked/>
    <w:rsid w:val="003000B5"/>
    <w:rPr>
      <w:szCs w:val="24"/>
    </w:rPr>
  </w:style>
  <w:style w:type="paragraph" w:styleId="Numerada">
    <w:name w:val="List Number"/>
    <w:basedOn w:val="Normal"/>
    <w:uiPriority w:val="99"/>
    <w:semiHidden/>
    <w:locked/>
    <w:rsid w:val="003000B5"/>
    <w:pPr>
      <w:numPr>
        <w:numId w:val="6"/>
      </w:numPr>
      <w:tabs>
        <w:tab w:val="clear" w:pos="926"/>
      </w:tabs>
      <w:ind w:left="360"/>
    </w:pPr>
  </w:style>
  <w:style w:type="paragraph" w:styleId="Numerada2">
    <w:name w:val="List Number 2"/>
    <w:basedOn w:val="Normal"/>
    <w:uiPriority w:val="99"/>
    <w:semiHidden/>
    <w:locked/>
    <w:rsid w:val="003000B5"/>
    <w:pPr>
      <w:numPr>
        <w:numId w:val="7"/>
      </w:numPr>
      <w:tabs>
        <w:tab w:val="clear" w:pos="1209"/>
        <w:tab w:val="num" w:pos="643"/>
        <w:tab w:val="num" w:pos="1021"/>
      </w:tabs>
      <w:ind w:left="643"/>
    </w:pPr>
  </w:style>
  <w:style w:type="paragraph" w:styleId="Numerada3">
    <w:name w:val="List Number 3"/>
    <w:basedOn w:val="Normal"/>
    <w:uiPriority w:val="99"/>
    <w:semiHidden/>
    <w:locked/>
    <w:rsid w:val="003000B5"/>
    <w:pPr>
      <w:numPr>
        <w:numId w:val="8"/>
      </w:numPr>
      <w:tabs>
        <w:tab w:val="clear" w:pos="1492"/>
        <w:tab w:val="num" w:pos="926"/>
      </w:tabs>
      <w:ind w:left="926"/>
    </w:pPr>
  </w:style>
  <w:style w:type="paragraph" w:styleId="Numerada4">
    <w:name w:val="List Number 4"/>
    <w:basedOn w:val="Normal"/>
    <w:uiPriority w:val="99"/>
    <w:semiHidden/>
    <w:locked/>
    <w:rsid w:val="003000B5"/>
    <w:pPr>
      <w:numPr>
        <w:numId w:val="9"/>
      </w:numPr>
      <w:tabs>
        <w:tab w:val="clear" w:pos="360"/>
        <w:tab w:val="num" w:pos="1209"/>
      </w:tabs>
      <w:ind w:left="1209"/>
    </w:pPr>
  </w:style>
  <w:style w:type="paragraph" w:styleId="Numerada5">
    <w:name w:val="List Number 5"/>
    <w:basedOn w:val="Normal"/>
    <w:uiPriority w:val="99"/>
    <w:semiHidden/>
    <w:locked/>
    <w:rsid w:val="003000B5"/>
    <w:pPr>
      <w:numPr>
        <w:numId w:val="10"/>
      </w:numPr>
      <w:tabs>
        <w:tab w:val="clear" w:pos="643"/>
        <w:tab w:val="num" w:pos="1492"/>
        <w:tab w:val="num" w:pos="1800"/>
      </w:tabs>
      <w:ind w:left="1492"/>
    </w:pPr>
  </w:style>
  <w:style w:type="character" w:styleId="Nmerodelinha">
    <w:name w:val="line number"/>
    <w:uiPriority w:val="99"/>
    <w:semiHidden/>
    <w:locked/>
    <w:rsid w:val="003000B5"/>
    <w:rPr>
      <w:rFonts w:cs="Times New Roman"/>
    </w:rPr>
  </w:style>
  <w:style w:type="paragraph" w:styleId="Pr-formataoHTML">
    <w:name w:val="HTML Preformatted"/>
    <w:basedOn w:val="Normal"/>
    <w:link w:val="Pr-formataoHTMLChar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semiHidden/>
    <w:locked/>
    <w:rsid w:val="009B5BA3"/>
    <w:rPr>
      <w:rFonts w:ascii="Courier New" w:hAnsi="Courier New" w:cs="Courier New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locked/>
    <w:rsid w:val="003000B5"/>
    <w:pPr>
      <w:ind w:firstLine="210"/>
    </w:pPr>
  </w:style>
  <w:style w:type="character" w:customStyle="1" w:styleId="PrimeirorecuodecorpodetextoChar">
    <w:name w:val="Primeiro recuo de corpo de texto Char"/>
    <w:link w:val="Primeirorecuodecorpodetext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Recuodecorpodetexto">
    <w:name w:val="Body Text Indent"/>
    <w:basedOn w:val="Normal"/>
    <w:link w:val="RecuodecorpodetextoChar"/>
    <w:uiPriority w:val="99"/>
    <w:semiHidden/>
    <w:locked/>
    <w:rsid w:val="003000B5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locked/>
    <w:rsid w:val="003000B5"/>
    <w:pPr>
      <w:ind w:firstLine="210"/>
    </w:pPr>
  </w:style>
  <w:style w:type="character" w:customStyle="1" w:styleId="Primeirorecuodecorpodetexto2Char">
    <w:name w:val="Primeiro recuo de corpo de texto 2 Char"/>
    <w:link w:val="Primeirorecuodecorpodetexto2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Recuodecorpodetexto2">
    <w:name w:val="Body Text Indent 2"/>
    <w:basedOn w:val="Normal"/>
    <w:link w:val="Recuodecorpodetexto2Char"/>
    <w:uiPriority w:val="99"/>
    <w:semiHidden/>
    <w:locked/>
    <w:rsid w:val="003000B5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Recuodecorpodetexto3">
    <w:name w:val="Body Text Indent 3"/>
    <w:basedOn w:val="Normal"/>
    <w:link w:val="Recuodecorpodetexto3Char"/>
    <w:uiPriority w:val="99"/>
    <w:semiHidden/>
    <w:locked/>
    <w:rsid w:val="003000B5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link w:val="Recuodecorpodetexto3"/>
    <w:uiPriority w:val="99"/>
    <w:semiHidden/>
    <w:locked/>
    <w:rsid w:val="009B5BA3"/>
    <w:rPr>
      <w:rFonts w:ascii="Times New Roman" w:hAnsi="Times New Roman" w:cs="Times New Roman"/>
      <w:sz w:val="16"/>
      <w:szCs w:val="16"/>
    </w:rPr>
  </w:style>
  <w:style w:type="paragraph" w:styleId="Recuonormal">
    <w:name w:val="Normal Indent"/>
    <w:basedOn w:val="Normal"/>
    <w:uiPriority w:val="99"/>
    <w:semiHidden/>
    <w:locked/>
    <w:rsid w:val="003000B5"/>
    <w:pPr>
      <w:ind w:left="708"/>
    </w:pPr>
  </w:style>
  <w:style w:type="character" w:styleId="Refdenotaderodap">
    <w:name w:val="footnote reference"/>
    <w:qFormat/>
    <w:locked/>
    <w:rsid w:val="00043744"/>
    <w:rPr>
      <w:rFonts w:ascii="Arial" w:hAnsi="Arial" w:cs="Times New Roman"/>
      <w:b w:val="0"/>
      <w:i w:val="0"/>
      <w:sz w:val="20"/>
      <w:vertAlign w:val="superscript"/>
    </w:rPr>
  </w:style>
  <w:style w:type="paragraph" w:styleId="Remetente">
    <w:name w:val="envelope return"/>
    <w:basedOn w:val="Normal"/>
    <w:uiPriority w:val="99"/>
    <w:semiHidden/>
    <w:locked/>
    <w:rsid w:val="003000B5"/>
    <w:rPr>
      <w:rFonts w:cs="Arial"/>
      <w:sz w:val="20"/>
      <w:szCs w:val="20"/>
    </w:rPr>
  </w:style>
  <w:style w:type="paragraph" w:styleId="Saudao">
    <w:name w:val="Salutation"/>
    <w:basedOn w:val="Normal"/>
    <w:next w:val="Normal"/>
    <w:link w:val="SaudaoChar"/>
    <w:uiPriority w:val="99"/>
    <w:semiHidden/>
    <w:locked/>
    <w:rsid w:val="003000B5"/>
  </w:style>
  <w:style w:type="character" w:customStyle="1" w:styleId="SaudaoChar">
    <w:name w:val="Saudação Char"/>
    <w:link w:val="Sauda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Subttulo">
    <w:name w:val="Subtitle"/>
    <w:basedOn w:val="Normal"/>
    <w:link w:val="SubttuloChar"/>
    <w:uiPriority w:val="99"/>
    <w:locked/>
    <w:rsid w:val="003000B5"/>
    <w:pPr>
      <w:spacing w:after="60"/>
      <w:jc w:val="center"/>
      <w:outlineLvl w:val="1"/>
    </w:pPr>
    <w:rPr>
      <w:rFonts w:cs="Arial"/>
      <w:szCs w:val="24"/>
    </w:rPr>
  </w:style>
  <w:style w:type="character" w:customStyle="1" w:styleId="SubttuloChar">
    <w:name w:val="Subtítulo Char"/>
    <w:link w:val="Subttulo"/>
    <w:uiPriority w:val="99"/>
    <w:locked/>
    <w:rsid w:val="009B5BA3"/>
    <w:rPr>
      <w:rFonts w:ascii="Cambria" w:hAnsi="Cambria" w:cs="Times New Roman"/>
      <w:sz w:val="24"/>
      <w:szCs w:val="24"/>
    </w:rPr>
  </w:style>
  <w:style w:type="table" w:styleId="Tabelaclssica1">
    <w:name w:val="Table Classic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efeitos3D1">
    <w:name w:val="Table 3D effects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solid" w:color="C0C0C0" w:fill="FFFFFF"/>
      </w:tcPr>
    </w:tblStylePr>
    <w:tblStylePr w:type="band2Vert">
      <w:rPr>
        <w:rFonts w:cs="Times New Roman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ntempornea">
    <w:name w:val="Table Contemporary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daWeb1">
    <w:name w:val="Table Web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1">
    <w:name w:val="Table Columns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25" w:color="000000" w:fill="FFFFFF"/>
      </w:tcPr>
    </w:tblStylePr>
    <w:tblStylePr w:type="band2Vert">
      <w:rPr>
        <w:rFonts w:cs="Times New Roman"/>
      </w:rPr>
      <w:tblPr/>
      <w:tcPr>
        <w:shd w:val="pct25" w:color="FF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solid" w:color="C0C0C0" w:fill="FFFFFF"/>
      </w:tcPr>
    </w:tblStylePr>
    <w:tblStylePr w:type="band2Vert">
      <w:rPr>
        <w:rFonts w:cs="Times New Roman"/>
      </w:rPr>
      <w:tblPr/>
      <w:tcPr>
        <w:shd w:val="pct10" w:color="0000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50" w:color="008080" w:fill="FFFFFF"/>
      </w:tcPr>
    </w:tblStylePr>
    <w:tblStylePr w:type="band2Vert">
      <w:rPr>
        <w:rFonts w:cs="Times New Roman"/>
      </w:rPr>
      <w:tblPr/>
      <w:tcPr>
        <w:shd w:val="pct10" w:color="000000" w:fill="FFFFFF"/>
      </w:tcPr>
    </w:tblStylePr>
  </w:style>
  <w:style w:type="table" w:styleId="Tabelaemlista1">
    <w:name w:val="Table List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simples1">
    <w:name w:val="Table Simple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cladoHTML">
    <w:name w:val="HTML Keyboard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paragraph" w:styleId="Textodenotaderodap">
    <w:name w:val="footnote text"/>
    <w:basedOn w:val="Normal"/>
    <w:link w:val="TextodenotaderodapChar"/>
    <w:qFormat/>
    <w:locked/>
    <w:rsid w:val="00043744"/>
    <w:pPr>
      <w:spacing w:line="240" w:lineRule="auto"/>
      <w:ind w:firstLine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locked/>
    <w:rsid w:val="00043744"/>
    <w:rPr>
      <w:rFonts w:ascii="Arial" w:eastAsia="Times New Roman" w:hAnsi="Arial"/>
      <w:sz w:val="20"/>
      <w:szCs w:val="20"/>
    </w:rPr>
  </w:style>
  <w:style w:type="paragraph" w:styleId="Textoembloco">
    <w:name w:val="Block Text"/>
    <w:basedOn w:val="Normal"/>
    <w:uiPriority w:val="99"/>
    <w:semiHidden/>
    <w:locked/>
    <w:rsid w:val="003000B5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character" w:customStyle="1" w:styleId="TextosemFormataoChar">
    <w:name w:val="Texto sem Formatação Char"/>
    <w:link w:val="TextosemFormatao"/>
    <w:uiPriority w:val="99"/>
    <w:semiHidden/>
    <w:locked/>
    <w:rsid w:val="009B5BA3"/>
    <w:rPr>
      <w:rFonts w:ascii="Courier New" w:hAnsi="Courier New" w:cs="Courier New"/>
      <w:sz w:val="20"/>
      <w:szCs w:val="20"/>
    </w:rPr>
  </w:style>
  <w:style w:type="paragraph" w:styleId="Ttulodanota">
    <w:name w:val="Note Heading"/>
    <w:basedOn w:val="Normal"/>
    <w:next w:val="Normal"/>
    <w:link w:val="TtulodanotaChar"/>
    <w:uiPriority w:val="99"/>
    <w:semiHidden/>
    <w:locked/>
    <w:rsid w:val="003000B5"/>
  </w:style>
  <w:style w:type="character" w:customStyle="1" w:styleId="TtulodanotaChar">
    <w:name w:val="Título da nota Char"/>
    <w:link w:val="Ttulodanota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character" w:styleId="VarivelHTML">
    <w:name w:val="HTML Variable"/>
    <w:uiPriority w:val="99"/>
    <w:semiHidden/>
    <w:locked/>
    <w:rsid w:val="003000B5"/>
    <w:rPr>
      <w:rFonts w:cs="Times New Roman"/>
      <w:i/>
      <w:iCs/>
    </w:rPr>
  </w:style>
  <w:style w:type="character" w:customStyle="1" w:styleId="TtuloApendAnexoChar">
    <w:name w:val="TítuloApend_Anexo Char"/>
    <w:link w:val="TtuloApendAnexo"/>
    <w:uiPriority w:val="99"/>
    <w:locked/>
    <w:rsid w:val="003000B5"/>
    <w:rPr>
      <w:rFonts w:eastAsia="Times New Roman" w:cs="Times New Roman"/>
      <w:b/>
      <w:caps/>
      <w:spacing w:val="5"/>
      <w:kern w:val="28"/>
      <w:sz w:val="52"/>
      <w:szCs w:val="52"/>
      <w:lang w:val="pt-BR" w:eastAsia="pt-BR" w:bidi="ar-SA"/>
    </w:rPr>
  </w:style>
  <w:style w:type="numbering" w:customStyle="1" w:styleId="Artigoseo1">
    <w:name w:val="Artigo / seção1"/>
    <w:rsid w:val="00C250ED"/>
    <w:pPr>
      <w:numPr>
        <w:numId w:val="17"/>
      </w:numPr>
    </w:pPr>
  </w:style>
  <w:style w:type="numbering" w:styleId="111111">
    <w:name w:val="Outline List 2"/>
    <w:basedOn w:val="Semlista"/>
    <w:uiPriority w:val="99"/>
    <w:semiHidden/>
    <w:unhideWhenUsed/>
    <w:locked/>
    <w:rsid w:val="00C250ED"/>
    <w:pPr>
      <w:numPr>
        <w:numId w:val="15"/>
      </w:numPr>
    </w:pPr>
  </w:style>
  <w:style w:type="numbering" w:styleId="1ai">
    <w:name w:val="Outline List 1"/>
    <w:basedOn w:val="Semlista"/>
    <w:uiPriority w:val="99"/>
    <w:semiHidden/>
    <w:unhideWhenUsed/>
    <w:locked/>
    <w:rsid w:val="00C250ED"/>
    <w:pPr>
      <w:numPr>
        <w:numId w:val="16"/>
      </w:numPr>
    </w:pPr>
  </w:style>
  <w:style w:type="paragraph" w:styleId="Citao">
    <w:name w:val="Quote"/>
    <w:aliases w:val="CITAÇÃO LONGA"/>
    <w:basedOn w:val="Normal"/>
    <w:next w:val="Normal"/>
    <w:link w:val="CitaoChar"/>
    <w:uiPriority w:val="29"/>
    <w:qFormat/>
    <w:rsid w:val="00043744"/>
    <w:pPr>
      <w:spacing w:before="360" w:after="360" w:line="240" w:lineRule="auto"/>
      <w:ind w:left="2268" w:firstLine="0"/>
    </w:pPr>
    <w:rPr>
      <w:iCs/>
      <w:color w:val="000000"/>
      <w:sz w:val="20"/>
    </w:rPr>
  </w:style>
  <w:style w:type="character" w:customStyle="1" w:styleId="CitaoChar">
    <w:name w:val="Citação Char"/>
    <w:aliases w:val="CITAÇÃO LONGA Char"/>
    <w:link w:val="Citao"/>
    <w:uiPriority w:val="29"/>
    <w:rsid w:val="00043744"/>
    <w:rPr>
      <w:rFonts w:ascii="Arial" w:eastAsia="Times New Roman" w:hAnsi="Arial"/>
      <w:iCs/>
      <w:color w:val="000000"/>
      <w:sz w:val="20"/>
      <w:szCs w:val="28"/>
    </w:rPr>
  </w:style>
  <w:style w:type="character" w:styleId="RefernciaSutil">
    <w:name w:val="Subtle Reference"/>
    <w:uiPriority w:val="31"/>
    <w:rsid w:val="00A62CF1"/>
    <w:rPr>
      <w:smallCaps/>
      <w:color w:val="C0504D"/>
      <w:u w:val="single"/>
    </w:rPr>
  </w:style>
  <w:style w:type="character" w:styleId="RefernciaIntensa">
    <w:name w:val="Intense Reference"/>
    <w:uiPriority w:val="32"/>
    <w:rsid w:val="00A62CF1"/>
    <w:rPr>
      <w:b/>
      <w:bCs/>
      <w:smallCaps/>
      <w:color w:val="C0504D"/>
      <w:spacing w:val="5"/>
      <w:u w:val="single"/>
    </w:rPr>
  </w:style>
  <w:style w:type="paragraph" w:customStyle="1" w:styleId="REFERNCIA">
    <w:name w:val="REFERÊNCIA"/>
    <w:basedOn w:val="Normal"/>
    <w:next w:val="Normal"/>
    <w:rsid w:val="00A62CF1"/>
    <w:pPr>
      <w:spacing w:after="240" w:line="240" w:lineRule="auto"/>
      <w:ind w:firstLine="0"/>
      <w:jc w:val="left"/>
    </w:pPr>
  </w:style>
  <w:style w:type="character" w:customStyle="1" w:styleId="CommentTextChar">
    <w:name w:val="Comment Text Char"/>
    <w:semiHidden/>
    <w:locked/>
    <w:rsid w:val="00E428DA"/>
    <w:rPr>
      <w:rFonts w:ascii="Arial" w:eastAsia="Calibri" w:hAnsi="Arial" w:cs="Comic Sans MS"/>
      <w:szCs w:val="24"/>
      <w:lang w:val="pt-BR" w:eastAsia="en-US" w:bidi="ar-SA"/>
    </w:rPr>
  </w:style>
  <w:style w:type="character" w:customStyle="1" w:styleId="CharChar20">
    <w:name w:val="Char Char20"/>
    <w:semiHidden/>
    <w:locked/>
    <w:rsid w:val="00666B13"/>
    <w:rPr>
      <w:rFonts w:ascii="Arial" w:hAnsi="Arial" w:cs="Arial"/>
      <w:lang w:val="pt-BR" w:eastAsia="pt-BR" w:bidi="ar-SA"/>
    </w:rPr>
  </w:style>
  <w:style w:type="character" w:customStyle="1" w:styleId="apple-converted-space">
    <w:name w:val="apple-converted-space"/>
    <w:basedOn w:val="Fontepargpadro"/>
    <w:rsid w:val="00D02CF2"/>
  </w:style>
  <w:style w:type="paragraph" w:styleId="PargrafodaLista">
    <w:name w:val="List Paragraph"/>
    <w:basedOn w:val="Normal"/>
    <w:uiPriority w:val="34"/>
    <w:rsid w:val="006674A2"/>
    <w:pPr>
      <w:ind w:left="720"/>
      <w:contextualSpacing/>
    </w:pPr>
  </w:style>
  <w:style w:type="paragraph" w:customStyle="1" w:styleId="optxtp">
    <w:name w:val="op_txt_p"/>
    <w:basedOn w:val="Normal"/>
    <w:rsid w:val="00D85AA4"/>
    <w:pPr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locked/>
    <w:rsid w:val="004D50BB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D50BB"/>
    <w:rPr>
      <w:rFonts w:ascii="Arial" w:eastAsia="Times New Roman" w:hAnsi="Arial"/>
    </w:rPr>
  </w:style>
  <w:style w:type="character" w:styleId="Refdenotadefim">
    <w:name w:val="endnote reference"/>
    <w:basedOn w:val="Fontepargpadro"/>
    <w:uiPriority w:val="99"/>
    <w:semiHidden/>
    <w:unhideWhenUsed/>
    <w:locked/>
    <w:rsid w:val="004D50B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/>
    <w:lsdException w:name="heading 7" w:semiHidden="0" w:uiPriority="0"/>
    <w:lsdException w:name="heading 8" w:semiHidden="0" w:uiPriority="0"/>
    <w:lsdException w:name="heading 9" w:semiHidden="0" w:uiPriority="0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iPriority="0" w:unhideWhenUsed="1" w:qFormat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semiHidden="0" w:uiPriority="0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iPriority="0" w:unhideWhenUsed="1" w:qFormat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/>
    <w:lsdException w:name="Emphasis" w:semiHidden="0" w:uiPriority="0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/>
    <w:lsdException w:name="Quote" w:semiHidden="0" w:uiPriority="29" w:qFormat="1"/>
    <w:lsdException w:name="Intense Quote" w:semiHidden="0" w:uiPriority="30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/>
    <w:lsdException w:name="Intense Emphasis" w:semiHidden="0" w:uiPriority="21"/>
    <w:lsdException w:name="Subtle Reference" w:semiHidden="0" w:uiPriority="31"/>
    <w:lsdException w:name="Intense Reference" w:semiHidden="0" w:uiPriority="32"/>
    <w:lsdException w:name="Book Title" w:semiHidden="0" w:uiPriority="33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8A33EB"/>
    <w:pPr>
      <w:autoSpaceDE w:val="0"/>
      <w:autoSpaceDN w:val="0"/>
      <w:adjustRightInd w:val="0"/>
      <w:spacing w:line="360" w:lineRule="auto"/>
      <w:ind w:firstLine="709"/>
      <w:jc w:val="both"/>
    </w:pPr>
    <w:rPr>
      <w:rFonts w:ascii="Arial" w:eastAsia="Times New Roman" w:hAnsi="Arial"/>
      <w:sz w:val="24"/>
      <w:szCs w:val="28"/>
    </w:rPr>
  </w:style>
  <w:style w:type="paragraph" w:styleId="Ttulo1">
    <w:name w:val="heading 1"/>
    <w:basedOn w:val="Normal"/>
    <w:next w:val="Normal"/>
    <w:link w:val="Ttulo1Char"/>
    <w:uiPriority w:val="99"/>
    <w:qFormat/>
    <w:locked/>
    <w:rsid w:val="00043744"/>
    <w:pPr>
      <w:keepNext/>
      <w:spacing w:before="120" w:after="360"/>
      <w:ind w:firstLine="0"/>
      <w:jc w:val="left"/>
      <w:outlineLvl w:val="0"/>
    </w:pPr>
    <w:rPr>
      <w:rFonts w:cs="Arial"/>
      <w:b/>
      <w:bCs/>
      <w:caps/>
      <w:kern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locked/>
    <w:rsid w:val="00266CE4"/>
    <w:pPr>
      <w:keepNext/>
      <w:spacing w:before="360" w:after="360"/>
      <w:ind w:firstLine="0"/>
      <w:jc w:val="left"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PargrafoTexto"/>
    <w:link w:val="Ttulo3Char"/>
    <w:uiPriority w:val="99"/>
    <w:qFormat/>
    <w:locked/>
    <w:rsid w:val="00266CE4"/>
    <w:pPr>
      <w:keepNext/>
      <w:spacing w:before="360" w:after="360"/>
      <w:ind w:firstLine="0"/>
      <w:jc w:val="left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locked/>
    <w:rsid w:val="00266CE4"/>
    <w:pPr>
      <w:keepNext/>
      <w:spacing w:before="360" w:after="360"/>
      <w:ind w:firstLine="0"/>
      <w:jc w:val="left"/>
      <w:outlineLvl w:val="3"/>
    </w:pPr>
    <w:rPr>
      <w:bCs/>
    </w:rPr>
  </w:style>
  <w:style w:type="paragraph" w:styleId="Ttulo5">
    <w:name w:val="heading 5"/>
    <w:basedOn w:val="Normal"/>
    <w:next w:val="Normal"/>
    <w:link w:val="Ttulo5Char"/>
    <w:uiPriority w:val="99"/>
    <w:qFormat/>
    <w:locked/>
    <w:rsid w:val="00266CE4"/>
    <w:pPr>
      <w:spacing w:before="360" w:after="360"/>
      <w:ind w:firstLine="0"/>
      <w:jc w:val="left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uiPriority w:val="99"/>
    <w:locked/>
    <w:rsid w:val="007B7625"/>
    <w:pPr>
      <w:numPr>
        <w:ilvl w:val="5"/>
        <w:numId w:val="1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9"/>
    <w:locked/>
    <w:rsid w:val="007B7625"/>
    <w:pPr>
      <w:numPr>
        <w:ilvl w:val="6"/>
        <w:numId w:val="12"/>
      </w:num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link w:val="Ttulo8Char"/>
    <w:uiPriority w:val="99"/>
    <w:locked/>
    <w:rsid w:val="007B7625"/>
    <w:pPr>
      <w:numPr>
        <w:ilvl w:val="7"/>
        <w:numId w:val="12"/>
      </w:numPr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9"/>
    <w:locked/>
    <w:rsid w:val="007B7625"/>
    <w:pPr>
      <w:numPr>
        <w:ilvl w:val="8"/>
        <w:numId w:val="1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9"/>
    <w:locked/>
    <w:rsid w:val="00FB7BAD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uiPriority w:val="99"/>
    <w:semiHidden/>
    <w:locked/>
    <w:rsid w:val="00FB7BAD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uiPriority w:val="99"/>
    <w:semiHidden/>
    <w:locked/>
    <w:rsid w:val="00FB7BAD"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link w:val="Ttulo4"/>
    <w:uiPriority w:val="99"/>
    <w:locked/>
    <w:rsid w:val="00266CE4"/>
    <w:rPr>
      <w:rFonts w:ascii="Arial" w:eastAsia="Times New Roman" w:hAnsi="Arial"/>
      <w:bCs/>
      <w:sz w:val="24"/>
      <w:szCs w:val="28"/>
    </w:rPr>
  </w:style>
  <w:style w:type="character" w:customStyle="1" w:styleId="Ttulo5Char">
    <w:name w:val="Título 5 Char"/>
    <w:link w:val="Ttulo5"/>
    <w:uiPriority w:val="99"/>
    <w:locked/>
    <w:rsid w:val="00266CE4"/>
    <w:rPr>
      <w:rFonts w:ascii="Arial" w:eastAsia="Times New Roman" w:hAnsi="Arial"/>
      <w:bCs/>
      <w:i/>
      <w:iCs/>
      <w:sz w:val="24"/>
      <w:szCs w:val="26"/>
    </w:rPr>
  </w:style>
  <w:style w:type="character" w:customStyle="1" w:styleId="Ttulo6Char">
    <w:name w:val="Título 6 Char"/>
    <w:link w:val="Ttulo6"/>
    <w:uiPriority w:val="99"/>
    <w:locked/>
    <w:rsid w:val="007B7625"/>
    <w:rPr>
      <w:rFonts w:ascii="Times New Roman" w:eastAsia="Times New Roman" w:hAnsi="Times New Roman"/>
      <w:b/>
      <w:bCs/>
    </w:rPr>
  </w:style>
  <w:style w:type="character" w:customStyle="1" w:styleId="Ttulo7Char">
    <w:name w:val="Título 7 Char"/>
    <w:link w:val="Ttulo7"/>
    <w:uiPriority w:val="99"/>
    <w:locked/>
    <w:rsid w:val="007B7625"/>
    <w:rPr>
      <w:rFonts w:ascii="Times New Roman" w:eastAsia="Times New Roman" w:hAnsi="Times New Roman"/>
      <w:sz w:val="24"/>
      <w:szCs w:val="24"/>
    </w:rPr>
  </w:style>
  <w:style w:type="character" w:customStyle="1" w:styleId="Ttulo8Char">
    <w:name w:val="Título 8 Char"/>
    <w:link w:val="Ttulo8"/>
    <w:uiPriority w:val="99"/>
    <w:locked/>
    <w:rsid w:val="007B7625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9"/>
    <w:locked/>
    <w:rsid w:val="007B7625"/>
    <w:rPr>
      <w:rFonts w:ascii="Arial" w:eastAsia="Times New Roman" w:hAnsi="Arial" w:cs="Arial"/>
    </w:rPr>
  </w:style>
  <w:style w:type="character" w:customStyle="1" w:styleId="Ttulo1Char">
    <w:name w:val="Título 1 Char"/>
    <w:link w:val="Ttulo1"/>
    <w:uiPriority w:val="99"/>
    <w:locked/>
    <w:rsid w:val="00043744"/>
    <w:rPr>
      <w:rFonts w:ascii="Arial" w:eastAsia="Times New Roman" w:hAnsi="Arial" w:cs="Arial"/>
      <w:b/>
      <w:bCs/>
      <w:caps/>
      <w:kern w:val="32"/>
      <w:sz w:val="24"/>
      <w:szCs w:val="32"/>
    </w:rPr>
  </w:style>
  <w:style w:type="character" w:customStyle="1" w:styleId="Ttulo2Char">
    <w:name w:val="Título 2 Char"/>
    <w:link w:val="Ttulo2"/>
    <w:uiPriority w:val="99"/>
    <w:locked/>
    <w:rsid w:val="00266CE4"/>
    <w:rPr>
      <w:rFonts w:ascii="Arial" w:eastAsia="Times New Roman" w:hAnsi="Arial" w:cs="Arial"/>
      <w:bCs/>
      <w:iCs/>
      <w:caps/>
      <w:sz w:val="24"/>
      <w:szCs w:val="28"/>
    </w:rPr>
  </w:style>
  <w:style w:type="character" w:customStyle="1" w:styleId="Ttulo3Char">
    <w:name w:val="Título 3 Char"/>
    <w:link w:val="Ttulo3"/>
    <w:uiPriority w:val="99"/>
    <w:locked/>
    <w:rsid w:val="00266CE4"/>
    <w:rPr>
      <w:rFonts w:ascii="Arial" w:eastAsia="Times New Roman" w:hAnsi="Arial" w:cs="Arial"/>
      <w:b/>
      <w:bCs/>
      <w:sz w:val="24"/>
      <w:szCs w:val="26"/>
    </w:rPr>
  </w:style>
  <w:style w:type="paragraph" w:customStyle="1" w:styleId="PargrafodaLista1">
    <w:name w:val="Parágrafo da Lista1"/>
    <w:basedOn w:val="Normal"/>
    <w:uiPriority w:val="99"/>
    <w:semiHidden/>
    <w:rsid w:val="007A7DFC"/>
    <w:pPr>
      <w:ind w:left="720"/>
    </w:pPr>
    <w:rPr>
      <w:rFonts w:eastAsia="Calibri"/>
      <w:szCs w:val="24"/>
    </w:rPr>
  </w:style>
  <w:style w:type="paragraph" w:customStyle="1" w:styleId="Default">
    <w:name w:val="Default"/>
    <w:uiPriority w:val="99"/>
    <w:semiHidden/>
    <w:rsid w:val="001E626B"/>
    <w:pPr>
      <w:autoSpaceDE w:val="0"/>
      <w:autoSpaceDN w:val="0"/>
      <w:adjustRightInd w:val="0"/>
      <w:spacing w:line="360" w:lineRule="auto"/>
      <w:ind w:firstLine="706"/>
      <w:jc w:val="both"/>
    </w:pPr>
    <w:rPr>
      <w:rFonts w:ascii="BLABDE+ArialNarrow" w:eastAsia="Times New Roman" w:hAnsi="BLABDE+ArialNarrow" w:cs="BLABDE+ArialNarrow"/>
      <w:color w:val="000000"/>
      <w:sz w:val="24"/>
      <w:szCs w:val="24"/>
    </w:rPr>
  </w:style>
  <w:style w:type="table" w:styleId="Tabelacomgrade">
    <w:name w:val="Table Grid"/>
    <w:basedOn w:val="Tabelanormal"/>
    <w:uiPriority w:val="99"/>
    <w:semiHidden/>
    <w:rsid w:val="00270E6A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ombreamentoClaro-nfase41">
    <w:name w:val="Sombreamento Claro - Ênfase 41"/>
    <w:uiPriority w:val="99"/>
    <w:semiHidden/>
    <w:rsid w:val="00270E6A"/>
    <w:rPr>
      <w:rFonts w:eastAsia="Times New Roman"/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-nfase31">
    <w:name w:val="Sombreamento Claro - Ênfase 31"/>
    <w:uiPriority w:val="99"/>
    <w:semiHidden/>
    <w:rsid w:val="00270E6A"/>
    <w:rPr>
      <w:rFonts w:eastAsia="Times New Roman"/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">
    <w:name w:val="Estilo1"/>
    <w:basedOn w:val="TabeladaWeb2"/>
    <w:uiPriority w:val="99"/>
    <w:semiHidden/>
    <w:rsid w:val="00270E6A"/>
    <w:pPr>
      <w:autoSpaceDE/>
      <w:autoSpaceDN/>
      <w:adjustRightInd/>
    </w:pPr>
    <w:rPr>
      <w:rFonts w:eastAsia="Calibri"/>
    </w:rPr>
    <w:tblPr>
      <w:tblCellSpacing w:w="0" w:type="nil"/>
      <w:tblInd w:w="0" w:type="nil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Pr>
      <w:tblCellSpacing w:w="0" w:type="nil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rsid w:val="00270E6A"/>
    <w:pPr>
      <w:autoSpaceDE w:val="0"/>
      <w:autoSpaceDN w:val="0"/>
      <w:adjustRightInd w:val="0"/>
    </w:pPr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ombreamentoClaro-nfase11">
    <w:name w:val="Sombreamento Claro - Ênfase 11"/>
    <w:uiPriority w:val="99"/>
    <w:semiHidden/>
    <w:rsid w:val="00270E6A"/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1">
    <w:name w:val="Sombreamento Claro1"/>
    <w:uiPriority w:val="99"/>
    <w:semiHidden/>
    <w:rsid w:val="00270E6A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Colorida-nfase41">
    <w:name w:val="Lista Colorida - Ênfase 41"/>
    <w:uiPriority w:val="99"/>
    <w:semiHidden/>
    <w:rsid w:val="00270E6A"/>
    <w:rPr>
      <w:rFonts w:eastAsia="Times New Roman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Estilo2">
    <w:name w:val="Estilo2"/>
    <w:uiPriority w:val="99"/>
    <w:semiHidden/>
    <w:rsid w:val="00270E6A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3">
    <w:name w:val="Estilo3"/>
    <w:uiPriority w:val="99"/>
    <w:semiHidden/>
    <w:rsid w:val="005D48DD"/>
    <w:rPr>
      <w:rFonts w:eastAsia="Times New Roman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4">
    <w:name w:val="Estilo4"/>
    <w:basedOn w:val="Tabelaprofissional"/>
    <w:uiPriority w:val="99"/>
    <w:semiHidden/>
    <w:rsid w:val="005D48DD"/>
    <w:pPr>
      <w:autoSpaceDE/>
      <w:autoSpaceDN/>
      <w:adjustRightInd/>
    </w:pPr>
    <w:rPr>
      <w:rFonts w:eastAsia="Calibri"/>
    </w:rPr>
    <w:tblPr>
      <w:tblInd w:w="0" w:type="nil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profissional">
    <w:name w:val="Table Professional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Estilo5">
    <w:name w:val="Estilo5"/>
    <w:basedOn w:val="Tabelaelegante"/>
    <w:uiPriority w:val="99"/>
    <w:semiHidden/>
    <w:rsid w:val="005D48DD"/>
    <w:pPr>
      <w:autoSpaceDE/>
      <w:autoSpaceDN/>
      <w:adjustRightInd/>
    </w:pPr>
    <w:rPr>
      <w:rFonts w:eastAsia="Calibri"/>
    </w:rPr>
    <w:tblPr>
      <w:tblInd w:w="0" w:type="nil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legante">
    <w:name w:val="Table Elegant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6">
    <w:name w:val="Estilo6"/>
    <w:basedOn w:val="Tabelaemcolunas5"/>
    <w:uiPriority w:val="99"/>
    <w:semiHidden/>
    <w:rsid w:val="005D48DD"/>
    <w:pPr>
      <w:autoSpaceDE/>
      <w:autoSpaceDN/>
      <w:adjustRightInd/>
    </w:pPr>
    <w:rPr>
      <w:rFonts w:eastAsia="Calibri"/>
    </w:rPr>
    <w:tblPr>
      <w:tblStyleColBandSize w:val="0"/>
      <w:tblInd w:w="0" w:type="nil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elaemcolunas5">
    <w:name w:val="Table Columns 5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customStyle="1" w:styleId="Estilo7">
    <w:name w:val="Estilo7"/>
    <w:basedOn w:val="Tabelaemlista4"/>
    <w:uiPriority w:val="99"/>
    <w:semiHidden/>
    <w:rsid w:val="005D48DD"/>
    <w:pPr>
      <w:autoSpaceDE/>
      <w:autoSpaceDN/>
      <w:adjustRightInd/>
    </w:pPr>
    <w:rPr>
      <w:rFonts w:eastAsia="Calibri"/>
    </w:rPr>
    <w:tblPr>
      <w:tblInd w:w="0" w:type="nil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</w:tblBorders>
      <w:tblCellMar>
        <w:left w:w="0" w:type="dxa"/>
        <w:right w:w="0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4">
    <w:name w:val="Table List 4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Estilo8">
    <w:name w:val="Estilo8"/>
    <w:basedOn w:val="Tabelaemlista5"/>
    <w:uiPriority w:val="99"/>
    <w:semiHidden/>
    <w:rsid w:val="005D48DD"/>
    <w:pPr>
      <w:autoSpaceDE/>
      <w:autoSpaceDN/>
      <w:adjustRightInd/>
    </w:pPr>
    <w:rPr>
      <w:rFonts w:eastAsia="Calibri"/>
    </w:rPr>
    <w:tblPr>
      <w:tblInd w:w="0" w:type="nil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</w:tblBorders>
      <w:tblCellMar>
        <w:left w:w="0" w:type="dxa"/>
        <w:right w:w="0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5">
    <w:name w:val="Table List 5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9">
    <w:name w:val="Estilo9"/>
    <w:basedOn w:val="Tabelaemcolunas5"/>
    <w:uiPriority w:val="99"/>
    <w:semiHidden/>
    <w:rsid w:val="005D48DD"/>
    <w:tblPr/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customStyle="1" w:styleId="Estilo10">
    <w:name w:val="Estilo10"/>
    <w:basedOn w:val="Tabelacomgrade4"/>
    <w:uiPriority w:val="99"/>
    <w:semiHidden/>
    <w:rsid w:val="005D48DD"/>
    <w:pPr>
      <w:autoSpaceDE/>
      <w:autoSpaceDN/>
      <w:adjustRightInd/>
    </w:pPr>
    <w:rPr>
      <w:rFonts w:eastAsia="Calibri"/>
    </w:rPr>
    <w:tblPr>
      <w:tblInd w:w="0" w:type="nil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rsid w:val="005D48DD"/>
    <w:pPr>
      <w:autoSpaceDE w:val="0"/>
      <w:autoSpaceDN w:val="0"/>
      <w:adjustRightInd w:val="0"/>
    </w:pPr>
    <w:rPr>
      <w:rFonts w:eastAsia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11">
    <w:name w:val="Estilo11"/>
    <w:uiPriority w:val="99"/>
    <w:semiHidden/>
    <w:rsid w:val="005D48DD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2">
    <w:name w:val="Estilo12"/>
    <w:uiPriority w:val="99"/>
    <w:semiHidden/>
    <w:rsid w:val="005D48DD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3">
    <w:name w:val="Estilo13"/>
    <w:uiPriority w:val="99"/>
    <w:semiHidden/>
    <w:rsid w:val="005D48DD"/>
    <w:rPr>
      <w:rFonts w:eastAsia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4">
    <w:name w:val="Estilo14"/>
    <w:uiPriority w:val="99"/>
    <w:semiHidden/>
    <w:rsid w:val="005D48DD"/>
    <w:rPr>
      <w:rFonts w:eastAsia="Times New Roman"/>
    </w:rPr>
    <w:tblPr>
      <w:tblBorders>
        <w:insideH w:val="single" w:sz="18" w:space="0" w:color="auto"/>
        <w:insideV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5">
    <w:name w:val="Estilo15"/>
    <w:uiPriority w:val="99"/>
    <w:semiHidden/>
    <w:rsid w:val="005D48DD"/>
    <w:rPr>
      <w:rFonts w:eastAsia="Times New Roman"/>
    </w:rPr>
    <w:tblPr>
      <w:tblBorders>
        <w:insideH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6">
    <w:name w:val="Estilo16"/>
    <w:basedOn w:val="Estilo7"/>
    <w:uiPriority w:val="99"/>
    <w:semiHidden/>
    <w:rsid w:val="005D48DD"/>
    <w:tblPr>
      <w:tblCellMar>
        <w:top w:w="0" w:type="dxa"/>
        <w:bottom w:w="0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Estilo17">
    <w:name w:val="Estilo17"/>
    <w:basedOn w:val="Estilo5"/>
    <w:uiPriority w:val="99"/>
    <w:semiHidden/>
    <w:rsid w:val="00656C7C"/>
    <w:tblPr>
      <w:tblCellMar>
        <w:top w:w="0" w:type="dxa"/>
        <w:bottom w:w="0" w:type="dxa"/>
      </w:tblCellMar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18">
    <w:name w:val="Estilo18"/>
    <w:basedOn w:val="Estilo17"/>
    <w:uiPriority w:val="99"/>
    <w:semiHidden/>
    <w:rsid w:val="00656C7C"/>
    <w:tblPr/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stilo19">
    <w:name w:val="Estilo19"/>
    <w:basedOn w:val="Tabelaemlista5"/>
    <w:uiPriority w:val="99"/>
    <w:semiHidden/>
    <w:rsid w:val="00656C7C"/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balo">
    <w:name w:val="Balloon Text"/>
    <w:basedOn w:val="Normal"/>
    <w:link w:val="TextodebaloChar"/>
    <w:uiPriority w:val="99"/>
    <w:semiHidden/>
    <w:rsid w:val="0070187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701874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rsid w:val="00AC694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F64F68"/>
    <w:rPr>
      <w:rFonts w:ascii="Times New Roman" w:hAnsi="Times New Roman" w:cs="Times New Roman"/>
      <w:sz w:val="2"/>
    </w:rPr>
  </w:style>
  <w:style w:type="paragraph" w:styleId="Sumrio1">
    <w:name w:val="toc 1"/>
    <w:basedOn w:val="Normal"/>
    <w:next w:val="Normal"/>
    <w:autoRedefine/>
    <w:uiPriority w:val="39"/>
    <w:locked/>
    <w:rsid w:val="00266CE4"/>
    <w:pPr>
      <w:tabs>
        <w:tab w:val="left" w:pos="720"/>
        <w:tab w:val="right" w:leader="dot" w:pos="9072"/>
      </w:tabs>
      <w:ind w:firstLine="0"/>
      <w:jc w:val="left"/>
    </w:pPr>
    <w:rPr>
      <w:rFonts w:cs="Calibri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locked/>
    <w:rsid w:val="00266CE4"/>
    <w:pPr>
      <w:tabs>
        <w:tab w:val="left" w:pos="454"/>
        <w:tab w:val="right" w:leader="dot" w:pos="9072"/>
      </w:tabs>
      <w:ind w:firstLine="0"/>
      <w:jc w:val="left"/>
    </w:pPr>
    <w:rPr>
      <w:rFonts w:cs="Calibri"/>
      <w:caps/>
      <w:szCs w:val="20"/>
    </w:rPr>
  </w:style>
  <w:style w:type="paragraph" w:styleId="Sumrio3">
    <w:name w:val="toc 3"/>
    <w:basedOn w:val="Normal"/>
    <w:next w:val="Normal"/>
    <w:autoRedefine/>
    <w:uiPriority w:val="39"/>
    <w:locked/>
    <w:rsid w:val="00266CE4"/>
    <w:pPr>
      <w:tabs>
        <w:tab w:val="left" w:pos="680"/>
        <w:tab w:val="right" w:leader="dot" w:pos="9061"/>
      </w:tabs>
      <w:ind w:firstLine="0"/>
      <w:jc w:val="left"/>
    </w:pPr>
    <w:rPr>
      <w:rFonts w:cs="Calibri"/>
      <w:b/>
      <w:iCs/>
      <w:szCs w:val="20"/>
    </w:rPr>
  </w:style>
  <w:style w:type="paragraph" w:styleId="Sumrio4">
    <w:name w:val="toc 4"/>
    <w:basedOn w:val="Normal"/>
    <w:next w:val="Normal"/>
    <w:autoRedefine/>
    <w:uiPriority w:val="39"/>
    <w:locked/>
    <w:rsid w:val="00266CE4"/>
    <w:pPr>
      <w:tabs>
        <w:tab w:val="right" w:leader="dot" w:pos="9061"/>
      </w:tabs>
      <w:ind w:firstLine="0"/>
      <w:jc w:val="left"/>
    </w:pPr>
    <w:rPr>
      <w:rFonts w:cs="Calibri"/>
      <w:szCs w:val="18"/>
    </w:rPr>
  </w:style>
  <w:style w:type="paragraph" w:customStyle="1" w:styleId="PargrafodaLista2">
    <w:name w:val="Parágrafo da Lista2"/>
    <w:basedOn w:val="Normal"/>
    <w:uiPriority w:val="99"/>
    <w:semiHidden/>
    <w:rsid w:val="00926E61"/>
    <w:pPr>
      <w:ind w:left="720"/>
      <w:contextualSpacing/>
    </w:pPr>
    <w:rPr>
      <w:szCs w:val="24"/>
    </w:rPr>
  </w:style>
  <w:style w:type="paragraph" w:customStyle="1" w:styleId="Bibliografiaingls">
    <w:name w:val="Bibliografia inglês"/>
    <w:basedOn w:val="Default"/>
    <w:next w:val="Default"/>
    <w:uiPriority w:val="99"/>
    <w:semiHidden/>
    <w:rsid w:val="006656FA"/>
    <w:pPr>
      <w:spacing w:line="240" w:lineRule="auto"/>
      <w:ind w:firstLine="0"/>
      <w:jc w:val="left"/>
    </w:pPr>
    <w:rPr>
      <w:rFonts w:eastAsia="Calibri" w:cs="Times New Roman"/>
      <w:color w:val="auto"/>
    </w:rPr>
  </w:style>
  <w:style w:type="paragraph" w:styleId="Legenda">
    <w:name w:val="caption"/>
    <w:basedOn w:val="Normal"/>
    <w:next w:val="Normal"/>
    <w:link w:val="LegendaChar"/>
    <w:uiPriority w:val="99"/>
    <w:qFormat/>
    <w:locked/>
    <w:rsid w:val="00043744"/>
    <w:pPr>
      <w:spacing w:after="120" w:line="240" w:lineRule="auto"/>
      <w:ind w:firstLine="0"/>
      <w:jc w:val="center"/>
    </w:pPr>
    <w:rPr>
      <w:rFonts w:eastAsia="Calibri"/>
      <w:bCs/>
      <w:sz w:val="22"/>
      <w:szCs w:val="20"/>
    </w:rPr>
  </w:style>
  <w:style w:type="character" w:customStyle="1" w:styleId="LegendaChar">
    <w:name w:val="Legenda Char"/>
    <w:link w:val="Legenda"/>
    <w:uiPriority w:val="99"/>
    <w:locked/>
    <w:rsid w:val="00043744"/>
    <w:rPr>
      <w:rFonts w:ascii="Arial" w:hAnsi="Arial"/>
      <w:bCs/>
      <w:szCs w:val="20"/>
    </w:rPr>
  </w:style>
  <w:style w:type="paragraph" w:customStyle="1" w:styleId="EstiloLegendaCentralizado">
    <w:name w:val="Estilo Legenda + Centralizado"/>
    <w:basedOn w:val="Legenda"/>
    <w:uiPriority w:val="99"/>
    <w:semiHidden/>
    <w:rsid w:val="00D03170"/>
    <w:rPr>
      <w:sz w:val="24"/>
    </w:rPr>
  </w:style>
  <w:style w:type="paragraph" w:customStyle="1" w:styleId="EstiloLegendaCentralizado1">
    <w:name w:val="Estilo Legenda + Centralizado1"/>
    <w:basedOn w:val="Legenda"/>
    <w:uiPriority w:val="99"/>
    <w:semiHidden/>
    <w:rsid w:val="00C806C8"/>
    <w:rPr>
      <w:sz w:val="24"/>
    </w:rPr>
  </w:style>
  <w:style w:type="paragraph" w:customStyle="1" w:styleId="Estilo20">
    <w:name w:val="Estilo20"/>
    <w:basedOn w:val="Ttulo2"/>
    <w:uiPriority w:val="99"/>
    <w:semiHidden/>
    <w:rsid w:val="002A41A3"/>
  </w:style>
  <w:style w:type="paragraph" w:styleId="ndicedeilustraes">
    <w:name w:val="table of figures"/>
    <w:basedOn w:val="Normal"/>
    <w:next w:val="Normal"/>
    <w:uiPriority w:val="99"/>
    <w:rsid w:val="008A33EB"/>
    <w:pPr>
      <w:ind w:firstLine="0"/>
      <w:jc w:val="left"/>
    </w:pPr>
  </w:style>
  <w:style w:type="character" w:styleId="Nmerodepgina">
    <w:name w:val="page number"/>
    <w:uiPriority w:val="99"/>
    <w:semiHidden/>
    <w:rsid w:val="00325238"/>
    <w:rPr>
      <w:rFonts w:ascii="Arial" w:hAnsi="Arial" w:cs="Times New Roman"/>
      <w:b w:val="0"/>
      <w:i w:val="0"/>
      <w:sz w:val="22"/>
    </w:rPr>
  </w:style>
  <w:style w:type="paragraph" w:customStyle="1" w:styleId="Item">
    <w:name w:val="Item"/>
    <w:basedOn w:val="Normal"/>
    <w:uiPriority w:val="99"/>
    <w:semiHidden/>
    <w:rsid w:val="00796D11"/>
    <w:pPr>
      <w:numPr>
        <w:numId w:val="11"/>
      </w:numPr>
    </w:pPr>
  </w:style>
  <w:style w:type="paragraph" w:styleId="Assinatura">
    <w:name w:val="Signature"/>
    <w:basedOn w:val="Normal"/>
    <w:link w:val="AssinaturaChar"/>
    <w:uiPriority w:val="99"/>
    <w:semiHidden/>
    <w:rsid w:val="00F4684A"/>
    <w:pPr>
      <w:ind w:left="4252"/>
    </w:pPr>
  </w:style>
  <w:style w:type="character" w:customStyle="1" w:styleId="AssinaturaChar">
    <w:name w:val="Assinatura Char"/>
    <w:link w:val="Assinatura"/>
    <w:uiPriority w:val="99"/>
    <w:semiHidden/>
    <w:locked/>
    <w:rsid w:val="00F64F68"/>
    <w:rPr>
      <w:rFonts w:ascii="Times New Roman" w:hAnsi="Times New Roman" w:cs="Times New Roman"/>
      <w:sz w:val="28"/>
      <w:szCs w:val="28"/>
    </w:rPr>
  </w:style>
  <w:style w:type="paragraph" w:customStyle="1" w:styleId="PargrdeFigura">
    <w:name w:val="Parágr de Figura"/>
    <w:basedOn w:val="Normal"/>
    <w:link w:val="PargrdeFiguraChar"/>
    <w:autoRedefine/>
    <w:uiPriority w:val="99"/>
    <w:semiHidden/>
    <w:rsid w:val="00B4772C"/>
    <w:pPr>
      <w:keepNext/>
      <w:spacing w:before="240" w:after="120"/>
      <w:jc w:val="center"/>
    </w:pPr>
    <w:rPr>
      <w:noProof/>
    </w:rPr>
  </w:style>
  <w:style w:type="character" w:customStyle="1" w:styleId="PargrdeFiguraChar">
    <w:name w:val="Parágr de Figura Char"/>
    <w:link w:val="PargrdeFigura"/>
    <w:uiPriority w:val="99"/>
    <w:locked/>
    <w:rsid w:val="00B4772C"/>
    <w:rPr>
      <w:rFonts w:ascii="Times New Roman" w:hAnsi="Times New Roman" w:cs="Times New Roman"/>
      <w:noProof/>
      <w:sz w:val="28"/>
      <w:szCs w:val="28"/>
    </w:rPr>
  </w:style>
  <w:style w:type="paragraph" w:styleId="Sumrio5">
    <w:name w:val="toc 5"/>
    <w:basedOn w:val="Normal"/>
    <w:next w:val="Normal"/>
    <w:autoRedefine/>
    <w:uiPriority w:val="39"/>
    <w:locked/>
    <w:rsid w:val="00266CE4"/>
    <w:pPr>
      <w:ind w:firstLine="0"/>
      <w:jc w:val="left"/>
    </w:pPr>
    <w:rPr>
      <w:rFonts w:cs="Calibri"/>
      <w:i/>
      <w:szCs w:val="18"/>
    </w:rPr>
  </w:style>
  <w:style w:type="paragraph" w:styleId="Sumrio6">
    <w:name w:val="toc 6"/>
    <w:basedOn w:val="Normal"/>
    <w:next w:val="Normal"/>
    <w:autoRedefine/>
    <w:uiPriority w:val="99"/>
    <w:semiHidden/>
    <w:locked/>
    <w:rsid w:val="00A729EA"/>
    <w:pPr>
      <w:tabs>
        <w:tab w:val="right" w:leader="dot" w:pos="9072"/>
      </w:tabs>
      <w:jc w:val="left"/>
    </w:pPr>
    <w:rPr>
      <w:rFonts w:cs="Calibri"/>
      <w:szCs w:val="18"/>
    </w:rPr>
  </w:style>
  <w:style w:type="paragraph" w:styleId="Sumrio7">
    <w:name w:val="toc 7"/>
    <w:basedOn w:val="Normal"/>
    <w:next w:val="Normal"/>
    <w:autoRedefine/>
    <w:uiPriority w:val="99"/>
    <w:semiHidden/>
    <w:locked/>
    <w:rsid w:val="00672177"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Sumrio8">
    <w:name w:val="toc 8"/>
    <w:basedOn w:val="Normal"/>
    <w:next w:val="Normal"/>
    <w:autoRedefine/>
    <w:uiPriority w:val="99"/>
    <w:semiHidden/>
    <w:locked/>
    <w:rsid w:val="00672177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Sumrio9">
    <w:name w:val="toc 9"/>
    <w:basedOn w:val="Normal"/>
    <w:next w:val="Normal"/>
    <w:autoRedefine/>
    <w:uiPriority w:val="99"/>
    <w:semiHidden/>
    <w:locked/>
    <w:rsid w:val="00672177"/>
    <w:pPr>
      <w:ind w:left="1920"/>
      <w:jc w:val="left"/>
    </w:pPr>
    <w:rPr>
      <w:rFonts w:ascii="Calibri" w:hAnsi="Calibri" w:cs="Calibri"/>
      <w:sz w:val="18"/>
      <w:szCs w:val="18"/>
    </w:rPr>
  </w:style>
  <w:style w:type="paragraph" w:styleId="Ttulo">
    <w:name w:val="Title"/>
    <w:basedOn w:val="Normal"/>
    <w:next w:val="Normal"/>
    <w:link w:val="TtuloChar"/>
    <w:uiPriority w:val="99"/>
    <w:locked/>
    <w:rsid w:val="00034350"/>
    <w:pPr>
      <w:spacing w:after="360"/>
      <w:contextualSpacing/>
      <w:jc w:val="center"/>
    </w:pPr>
    <w:rPr>
      <w:b/>
      <w:caps/>
      <w:spacing w:val="5"/>
      <w:kern w:val="28"/>
      <w:szCs w:val="52"/>
    </w:rPr>
  </w:style>
  <w:style w:type="character" w:customStyle="1" w:styleId="TtuloChar">
    <w:name w:val="Título Char"/>
    <w:link w:val="Ttulo"/>
    <w:uiPriority w:val="99"/>
    <w:locked/>
    <w:rsid w:val="00034350"/>
    <w:rPr>
      <w:rFonts w:eastAsia="Times New Roman" w:cs="Times New Roman"/>
      <w:b/>
      <w:caps/>
      <w:spacing w:val="5"/>
      <w:kern w:val="28"/>
      <w:sz w:val="52"/>
      <w:szCs w:val="52"/>
      <w:lang w:val="pt-BR" w:eastAsia="pt-BR" w:bidi="ar-SA"/>
    </w:rPr>
  </w:style>
  <w:style w:type="paragraph" w:customStyle="1" w:styleId="PPGEClinhaembranco">
    <w:name w:val="PPGEC: linha em branco"/>
    <w:basedOn w:val="Normal"/>
    <w:uiPriority w:val="99"/>
    <w:semiHidden/>
    <w:rsid w:val="00EF652D"/>
    <w:pPr>
      <w:autoSpaceDE/>
      <w:autoSpaceDN/>
      <w:adjustRightInd/>
    </w:pPr>
    <w:rPr>
      <w:szCs w:val="20"/>
    </w:rPr>
  </w:style>
  <w:style w:type="paragraph" w:customStyle="1" w:styleId="PPGECautorfichacatalogrfica">
    <w:name w:val="PPGEC: autor ficha catalográfica"/>
    <w:basedOn w:val="PPGEClinhaembranco"/>
    <w:uiPriority w:val="99"/>
    <w:semiHidden/>
    <w:rsid w:val="00EF652D"/>
    <w:pPr>
      <w:spacing w:before="480"/>
      <w:ind w:left="567" w:right="284"/>
    </w:pPr>
  </w:style>
  <w:style w:type="paragraph" w:customStyle="1" w:styleId="PPGECdadosfichacatalogrfica">
    <w:name w:val="PPGEC: dados ficha catalográfica"/>
    <w:basedOn w:val="PPGEClinhaembranco"/>
    <w:uiPriority w:val="99"/>
    <w:semiHidden/>
    <w:rsid w:val="00EF652D"/>
    <w:pPr>
      <w:spacing w:before="120"/>
      <w:ind w:left="1021" w:right="284"/>
      <w:jc w:val="left"/>
    </w:pPr>
  </w:style>
  <w:style w:type="paragraph" w:customStyle="1" w:styleId="PPGECcdigofichacatalogrfica">
    <w:name w:val="PPGEC: código ficha catalográfica"/>
    <w:basedOn w:val="PPGECdadosfichacatalogrfica"/>
    <w:uiPriority w:val="99"/>
    <w:semiHidden/>
    <w:rsid w:val="00EF652D"/>
    <w:pPr>
      <w:spacing w:before="240"/>
      <w:ind w:left="4820"/>
      <w:jc w:val="both"/>
    </w:pPr>
  </w:style>
  <w:style w:type="paragraph" w:customStyle="1" w:styleId="TextoTabela">
    <w:name w:val="TextoTabela"/>
    <w:basedOn w:val="Normal"/>
    <w:uiPriority w:val="99"/>
    <w:semiHidden/>
    <w:rsid w:val="00931D0D"/>
    <w:pPr>
      <w:keepNext/>
      <w:keepLines/>
      <w:jc w:val="center"/>
    </w:pPr>
    <w:rPr>
      <w:sz w:val="20"/>
      <w:szCs w:val="20"/>
    </w:rPr>
  </w:style>
  <w:style w:type="paragraph" w:customStyle="1" w:styleId="PargrafoTexto">
    <w:name w:val="Parágrafo Texto"/>
    <w:basedOn w:val="Normal"/>
    <w:link w:val="PargrafoTextoChar"/>
    <w:uiPriority w:val="99"/>
    <w:semiHidden/>
    <w:rsid w:val="00034350"/>
  </w:style>
  <w:style w:type="character" w:customStyle="1" w:styleId="PargrafoTextoChar">
    <w:name w:val="Parágrafo Texto Char"/>
    <w:link w:val="PargrafoTexto"/>
    <w:uiPriority w:val="99"/>
    <w:locked/>
    <w:rsid w:val="00034350"/>
    <w:rPr>
      <w:rFonts w:eastAsia="Times New Roman" w:cs="Times New Roman"/>
      <w:sz w:val="28"/>
      <w:szCs w:val="28"/>
      <w:lang w:val="pt-BR" w:eastAsia="pt-BR" w:bidi="ar-SA"/>
    </w:rPr>
  </w:style>
  <w:style w:type="paragraph" w:customStyle="1" w:styleId="Citao-recuado">
    <w:name w:val="Citação-recuado"/>
    <w:basedOn w:val="Normal"/>
    <w:uiPriority w:val="99"/>
    <w:rsid w:val="00321C7B"/>
    <w:pPr>
      <w:spacing w:before="360" w:after="360" w:line="240" w:lineRule="auto"/>
      <w:ind w:left="2268" w:firstLine="0"/>
    </w:pPr>
    <w:rPr>
      <w:sz w:val="20"/>
    </w:rPr>
  </w:style>
  <w:style w:type="paragraph" w:customStyle="1" w:styleId="LegendaTabela">
    <w:name w:val="Legenda Tabela"/>
    <w:basedOn w:val="Legenda"/>
    <w:uiPriority w:val="99"/>
    <w:rsid w:val="00931D0D"/>
    <w:pPr>
      <w:keepNext/>
      <w:spacing w:before="240" w:after="60"/>
    </w:pPr>
  </w:style>
  <w:style w:type="paragraph" w:customStyle="1" w:styleId="ParagFonte">
    <w:name w:val="Parag_Fonte"/>
    <w:basedOn w:val="Normal"/>
    <w:uiPriority w:val="99"/>
    <w:semiHidden/>
    <w:rsid w:val="00931D0D"/>
    <w:pPr>
      <w:spacing w:after="240"/>
      <w:jc w:val="center"/>
    </w:pPr>
    <w:rPr>
      <w:sz w:val="20"/>
    </w:rPr>
  </w:style>
  <w:style w:type="character" w:styleId="Hyperlink">
    <w:name w:val="Hyperlink"/>
    <w:uiPriority w:val="99"/>
    <w:rsid w:val="006C02B6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5F126A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link w:val="Cabealho"/>
    <w:uiPriority w:val="99"/>
    <w:locked/>
    <w:rsid w:val="007964F1"/>
    <w:rPr>
      <w:rFonts w:ascii="Times New Roman" w:hAnsi="Times New Roman" w:cs="Times New Roman"/>
      <w:sz w:val="28"/>
      <w:szCs w:val="28"/>
    </w:rPr>
  </w:style>
  <w:style w:type="paragraph" w:styleId="Rodap">
    <w:name w:val="footer"/>
    <w:basedOn w:val="Normal"/>
    <w:link w:val="RodapChar"/>
    <w:uiPriority w:val="99"/>
    <w:semiHidden/>
    <w:rsid w:val="005F126A"/>
    <w:pPr>
      <w:tabs>
        <w:tab w:val="center" w:pos="4513"/>
        <w:tab w:val="right" w:pos="9026"/>
      </w:tabs>
    </w:pPr>
  </w:style>
  <w:style w:type="character" w:customStyle="1" w:styleId="RodapChar">
    <w:name w:val="Rodapé Char"/>
    <w:link w:val="Rodap"/>
    <w:uiPriority w:val="99"/>
    <w:locked/>
    <w:rsid w:val="005F126A"/>
    <w:rPr>
      <w:rFonts w:ascii="Times New Roman" w:hAnsi="Times New Roman" w:cs="Times New Roman"/>
      <w:sz w:val="28"/>
      <w:szCs w:val="28"/>
    </w:rPr>
  </w:style>
  <w:style w:type="paragraph" w:customStyle="1" w:styleId="PargItens">
    <w:name w:val="Parág_Itens"/>
    <w:basedOn w:val="PargrafoTexto"/>
    <w:uiPriority w:val="99"/>
    <w:semiHidden/>
    <w:rsid w:val="00007CF2"/>
    <w:pPr>
      <w:numPr>
        <w:numId w:val="13"/>
      </w:numPr>
      <w:ind w:left="981" w:hanging="57"/>
    </w:pPr>
  </w:style>
  <w:style w:type="character" w:styleId="Refdecomentrio">
    <w:name w:val="annotation reference"/>
    <w:uiPriority w:val="99"/>
    <w:semiHidden/>
    <w:rsid w:val="009D1DC5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9D1DC5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locked/>
    <w:rsid w:val="00F64F68"/>
    <w:rPr>
      <w:rFonts w:ascii="Times New Roman" w:hAnsi="Times New Roman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9D1DC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F64F68"/>
    <w:rPr>
      <w:rFonts w:ascii="Times New Roman" w:hAnsi="Times New Roman" w:cs="Times New Roman"/>
      <w:b/>
      <w:bCs/>
      <w:sz w:val="20"/>
      <w:szCs w:val="20"/>
    </w:rPr>
  </w:style>
  <w:style w:type="paragraph" w:customStyle="1" w:styleId="TtuloApendAnexo">
    <w:name w:val="TítuloApend_Anexo"/>
    <w:basedOn w:val="Ttulo"/>
    <w:link w:val="TtuloApendAnexoChar"/>
    <w:uiPriority w:val="99"/>
    <w:rsid w:val="00E9458B"/>
    <w:rPr>
      <w:rFonts w:eastAsia="Calibri"/>
      <w:b w:val="0"/>
      <w:caps w:val="0"/>
    </w:rPr>
  </w:style>
  <w:style w:type="paragraph" w:customStyle="1" w:styleId="TRABDIPreferencia">
    <w:name w:val="TRAB_DIP: referencia"/>
    <w:basedOn w:val="Normal"/>
    <w:uiPriority w:val="99"/>
    <w:rsid w:val="00FF0477"/>
    <w:pPr>
      <w:tabs>
        <w:tab w:val="left" w:pos="8505"/>
      </w:tabs>
      <w:autoSpaceDE/>
      <w:autoSpaceDN/>
      <w:adjustRightInd/>
      <w:spacing w:after="240"/>
      <w:jc w:val="left"/>
    </w:pPr>
    <w:rPr>
      <w:szCs w:val="20"/>
    </w:rPr>
  </w:style>
  <w:style w:type="paragraph" w:customStyle="1" w:styleId="Ttuloreferncias">
    <w:name w:val="Título_referências"/>
    <w:basedOn w:val="Normal"/>
    <w:next w:val="Normal"/>
    <w:uiPriority w:val="99"/>
    <w:rsid w:val="00E9458B"/>
    <w:pPr>
      <w:spacing w:after="360"/>
      <w:jc w:val="center"/>
    </w:pPr>
    <w:rPr>
      <w:b/>
      <w:caps/>
    </w:rPr>
  </w:style>
  <w:style w:type="paragraph" w:customStyle="1" w:styleId="EstiloTRABDIPttuloapndiceAntes0pt">
    <w:name w:val="Estilo TRAB_DIP: título apêndice + Antes:  0 pt"/>
    <w:basedOn w:val="Normal"/>
    <w:uiPriority w:val="99"/>
    <w:semiHidden/>
    <w:rsid w:val="00E9458B"/>
    <w:pPr>
      <w:keepNext/>
      <w:autoSpaceDE/>
      <w:autoSpaceDN/>
      <w:adjustRightInd/>
      <w:spacing w:after="120"/>
      <w:jc w:val="center"/>
      <w:outlineLvl w:val="1"/>
    </w:pPr>
    <w:rPr>
      <w:rFonts w:eastAsia="Calibri"/>
      <w:bCs/>
      <w:szCs w:val="20"/>
    </w:rPr>
  </w:style>
  <w:style w:type="paragraph" w:customStyle="1" w:styleId="ALINEA">
    <w:name w:val="ALINEA"/>
    <w:basedOn w:val="Normal"/>
    <w:next w:val="Normal"/>
    <w:uiPriority w:val="99"/>
    <w:rsid w:val="003000B5"/>
    <w:pPr>
      <w:numPr>
        <w:numId w:val="14"/>
      </w:numPr>
    </w:pPr>
  </w:style>
  <w:style w:type="character" w:styleId="AcrnimoHTML">
    <w:name w:val="HTML Acronym"/>
    <w:uiPriority w:val="99"/>
    <w:semiHidden/>
    <w:locked/>
    <w:rsid w:val="003000B5"/>
    <w:rPr>
      <w:rFonts w:cs="Times New Roman"/>
    </w:rPr>
  </w:style>
  <w:style w:type="paragraph" w:styleId="AssinaturadeEmail">
    <w:name w:val="E-mail Signature"/>
    <w:basedOn w:val="Normal"/>
    <w:link w:val="AssinaturadeEmailChar"/>
    <w:uiPriority w:val="99"/>
    <w:semiHidden/>
    <w:locked/>
    <w:rsid w:val="003000B5"/>
  </w:style>
  <w:style w:type="character" w:customStyle="1" w:styleId="AssinaturadeEmailChar">
    <w:name w:val="Assinatura de Email Char"/>
    <w:link w:val="AssinaturadeEmail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Cabealhodamensagem">
    <w:name w:val="Message Header"/>
    <w:basedOn w:val="Normal"/>
    <w:link w:val="CabealhodamensagemChar"/>
    <w:uiPriority w:val="99"/>
    <w:semiHidden/>
    <w:locked/>
    <w:rsid w:val="003252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right" w:leader="dot" w:pos="9072"/>
      </w:tabs>
      <w:ind w:left="1134" w:hanging="1134"/>
    </w:pPr>
    <w:rPr>
      <w:rFonts w:cs="Arial"/>
      <w:szCs w:val="24"/>
    </w:rPr>
  </w:style>
  <w:style w:type="character" w:customStyle="1" w:styleId="CabealhodamensagemChar">
    <w:name w:val="Cabeçalho da mensagem Char"/>
    <w:link w:val="Cabealhodamensagem"/>
    <w:uiPriority w:val="99"/>
    <w:semiHidden/>
    <w:locked/>
    <w:rsid w:val="00325238"/>
    <w:rPr>
      <w:rFonts w:ascii="Arial" w:eastAsia="Times New Roman" w:hAnsi="Arial" w:cs="Arial"/>
      <w:sz w:val="24"/>
      <w:szCs w:val="24"/>
      <w:shd w:val="pct20" w:color="auto" w:fill="auto"/>
    </w:rPr>
  </w:style>
  <w:style w:type="character" w:styleId="CitaoHTML">
    <w:name w:val="HTML Cite"/>
    <w:uiPriority w:val="99"/>
    <w:semiHidden/>
    <w:locked/>
    <w:rsid w:val="003000B5"/>
    <w:rPr>
      <w:rFonts w:cs="Times New Roman"/>
      <w:i/>
      <w:iCs/>
    </w:rPr>
  </w:style>
  <w:style w:type="character" w:styleId="CdigoHTML">
    <w:name w:val="HTML Code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paragraph" w:styleId="Commarcadores">
    <w:name w:val="List Bullet"/>
    <w:basedOn w:val="Normal"/>
    <w:uiPriority w:val="99"/>
    <w:semiHidden/>
    <w:locked/>
    <w:rsid w:val="003000B5"/>
    <w:pPr>
      <w:numPr>
        <w:numId w:val="1"/>
      </w:numPr>
      <w:ind w:left="360"/>
    </w:pPr>
  </w:style>
  <w:style w:type="paragraph" w:styleId="Commarcadores2">
    <w:name w:val="List Bullet 2"/>
    <w:basedOn w:val="Normal"/>
    <w:uiPriority w:val="99"/>
    <w:semiHidden/>
    <w:locked/>
    <w:rsid w:val="003000B5"/>
    <w:pPr>
      <w:numPr>
        <w:numId w:val="2"/>
      </w:numPr>
      <w:tabs>
        <w:tab w:val="num" w:pos="643"/>
      </w:tabs>
      <w:ind w:left="643"/>
    </w:pPr>
  </w:style>
  <w:style w:type="paragraph" w:styleId="Commarcadores3">
    <w:name w:val="List Bullet 3"/>
    <w:basedOn w:val="Normal"/>
    <w:uiPriority w:val="99"/>
    <w:semiHidden/>
    <w:locked/>
    <w:rsid w:val="003000B5"/>
    <w:pPr>
      <w:numPr>
        <w:numId w:val="3"/>
      </w:numPr>
      <w:tabs>
        <w:tab w:val="num" w:pos="926"/>
      </w:tabs>
      <w:ind w:left="926"/>
    </w:pPr>
  </w:style>
  <w:style w:type="paragraph" w:styleId="Commarcadores4">
    <w:name w:val="List Bullet 4"/>
    <w:basedOn w:val="Normal"/>
    <w:uiPriority w:val="99"/>
    <w:semiHidden/>
    <w:locked/>
    <w:rsid w:val="003000B5"/>
    <w:pPr>
      <w:numPr>
        <w:numId w:val="4"/>
      </w:numPr>
      <w:tabs>
        <w:tab w:val="clear" w:pos="360"/>
        <w:tab w:val="num" w:pos="1209"/>
        <w:tab w:val="num" w:pos="1786"/>
      </w:tabs>
      <w:ind w:left="1209"/>
    </w:pPr>
  </w:style>
  <w:style w:type="paragraph" w:styleId="Commarcadores5">
    <w:name w:val="List Bullet 5"/>
    <w:basedOn w:val="Normal"/>
    <w:uiPriority w:val="99"/>
    <w:semiHidden/>
    <w:locked/>
    <w:rsid w:val="003000B5"/>
    <w:pPr>
      <w:numPr>
        <w:numId w:val="5"/>
      </w:numPr>
      <w:tabs>
        <w:tab w:val="clear" w:pos="643"/>
        <w:tab w:val="num" w:pos="0"/>
        <w:tab w:val="num" w:pos="1492"/>
      </w:tabs>
      <w:ind w:left="1492"/>
    </w:pPr>
  </w:style>
  <w:style w:type="paragraph" w:styleId="Corpodetexto">
    <w:name w:val="Body Text"/>
    <w:basedOn w:val="Normal"/>
    <w:link w:val="CorpodetextoChar"/>
    <w:uiPriority w:val="99"/>
    <w:semiHidden/>
    <w:locked/>
    <w:rsid w:val="003000B5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Corpodetexto2">
    <w:name w:val="Body Text 2"/>
    <w:basedOn w:val="Normal"/>
    <w:link w:val="Corpodetexto2Char"/>
    <w:uiPriority w:val="99"/>
    <w:semiHidden/>
    <w:locked/>
    <w:rsid w:val="003000B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Corpodetexto3">
    <w:name w:val="Body Text 3"/>
    <w:basedOn w:val="Normal"/>
    <w:link w:val="Corpodetexto3Char"/>
    <w:uiPriority w:val="99"/>
    <w:semiHidden/>
    <w:locked/>
    <w:rsid w:val="003000B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locked/>
    <w:rsid w:val="009B5BA3"/>
    <w:rPr>
      <w:rFonts w:ascii="Times New Roman" w:hAnsi="Times New Roman" w:cs="Times New Roman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locked/>
    <w:rsid w:val="003000B5"/>
  </w:style>
  <w:style w:type="character" w:customStyle="1" w:styleId="DataChar">
    <w:name w:val="Data Char"/>
    <w:link w:val="Data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character" w:styleId="DefinioHTML">
    <w:name w:val="HTML Definition"/>
    <w:uiPriority w:val="99"/>
    <w:semiHidden/>
    <w:locked/>
    <w:rsid w:val="003000B5"/>
    <w:rPr>
      <w:rFonts w:cs="Times New Roman"/>
      <w:i/>
      <w:iCs/>
    </w:rPr>
  </w:style>
  <w:style w:type="paragraph" w:styleId="Destinatrio">
    <w:name w:val="envelope address"/>
    <w:basedOn w:val="Normal"/>
    <w:uiPriority w:val="99"/>
    <w:semiHidden/>
    <w:locked/>
    <w:rsid w:val="003000B5"/>
    <w:pPr>
      <w:framePr w:w="7938" w:h="1984" w:hRule="exact" w:hSpace="141" w:wrap="auto" w:hAnchor="page" w:xAlign="center" w:yAlign="bottom"/>
      <w:ind w:left="2835"/>
    </w:pPr>
    <w:rPr>
      <w:rFonts w:cs="Arial"/>
      <w:szCs w:val="24"/>
    </w:rPr>
  </w:style>
  <w:style w:type="paragraph" w:styleId="Encerramento">
    <w:name w:val="Closing"/>
    <w:basedOn w:val="Normal"/>
    <w:link w:val="EncerramentoChar"/>
    <w:uiPriority w:val="99"/>
    <w:semiHidden/>
    <w:locked/>
    <w:rsid w:val="003000B5"/>
    <w:pPr>
      <w:ind w:left="4252"/>
    </w:pPr>
  </w:style>
  <w:style w:type="character" w:customStyle="1" w:styleId="EncerramentoChar">
    <w:name w:val="Encerramento Char"/>
    <w:link w:val="Encerrament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EndereoHTML">
    <w:name w:val="HTML Address"/>
    <w:basedOn w:val="Normal"/>
    <w:link w:val="EndereoHTMLChar"/>
    <w:uiPriority w:val="99"/>
    <w:semiHidden/>
    <w:locked/>
    <w:rsid w:val="003000B5"/>
    <w:rPr>
      <w:i/>
      <w:iCs/>
    </w:rPr>
  </w:style>
  <w:style w:type="character" w:customStyle="1" w:styleId="EndereoHTMLChar">
    <w:name w:val="Endereço HTML Char"/>
    <w:link w:val="EndereoHTML"/>
    <w:uiPriority w:val="99"/>
    <w:semiHidden/>
    <w:locked/>
    <w:rsid w:val="009B5BA3"/>
    <w:rPr>
      <w:rFonts w:ascii="Times New Roman" w:hAnsi="Times New Roman" w:cs="Times New Roman"/>
      <w:i/>
      <w:iCs/>
      <w:sz w:val="28"/>
      <w:szCs w:val="28"/>
    </w:rPr>
  </w:style>
  <w:style w:type="character" w:styleId="nfase">
    <w:name w:val="Emphasis"/>
    <w:uiPriority w:val="99"/>
    <w:locked/>
    <w:rsid w:val="003000B5"/>
    <w:rPr>
      <w:rFonts w:cs="Times New Roman"/>
      <w:i/>
      <w:iCs/>
    </w:rPr>
  </w:style>
  <w:style w:type="character" w:styleId="ExemploHTML">
    <w:name w:val="HTML Sample"/>
    <w:uiPriority w:val="99"/>
    <w:semiHidden/>
    <w:locked/>
    <w:rsid w:val="003000B5"/>
    <w:rPr>
      <w:rFonts w:ascii="Courier New" w:hAnsi="Courier New" w:cs="Courier New"/>
    </w:rPr>
  </w:style>
  <w:style w:type="character" w:styleId="Forte">
    <w:name w:val="Strong"/>
    <w:uiPriority w:val="99"/>
    <w:locked/>
    <w:rsid w:val="003000B5"/>
    <w:rPr>
      <w:rFonts w:cs="Times New Roman"/>
      <w:b/>
      <w:bCs/>
    </w:rPr>
  </w:style>
  <w:style w:type="character" w:styleId="HiperlinkVisitado">
    <w:name w:val="FollowedHyperlink"/>
    <w:uiPriority w:val="99"/>
    <w:semiHidden/>
    <w:locked/>
    <w:rsid w:val="003000B5"/>
    <w:rPr>
      <w:rFonts w:cs="Times New Roman"/>
      <w:color w:val="800080"/>
      <w:u w:val="single"/>
    </w:rPr>
  </w:style>
  <w:style w:type="paragraph" w:styleId="Lista">
    <w:name w:val="List"/>
    <w:basedOn w:val="Normal"/>
    <w:uiPriority w:val="99"/>
    <w:semiHidden/>
    <w:locked/>
    <w:rsid w:val="003000B5"/>
    <w:pPr>
      <w:ind w:left="283" w:hanging="283"/>
    </w:pPr>
  </w:style>
  <w:style w:type="paragraph" w:styleId="Lista2">
    <w:name w:val="List 2"/>
    <w:basedOn w:val="Normal"/>
    <w:uiPriority w:val="99"/>
    <w:semiHidden/>
    <w:locked/>
    <w:rsid w:val="003000B5"/>
    <w:pPr>
      <w:ind w:left="566" w:hanging="283"/>
    </w:pPr>
  </w:style>
  <w:style w:type="paragraph" w:styleId="Lista3">
    <w:name w:val="List 3"/>
    <w:basedOn w:val="Normal"/>
    <w:uiPriority w:val="99"/>
    <w:semiHidden/>
    <w:locked/>
    <w:rsid w:val="003000B5"/>
    <w:pPr>
      <w:ind w:left="849" w:hanging="283"/>
    </w:pPr>
  </w:style>
  <w:style w:type="paragraph" w:styleId="Lista4">
    <w:name w:val="List 4"/>
    <w:basedOn w:val="Normal"/>
    <w:uiPriority w:val="99"/>
    <w:semiHidden/>
    <w:locked/>
    <w:rsid w:val="003000B5"/>
    <w:pPr>
      <w:ind w:left="1132" w:hanging="283"/>
    </w:pPr>
  </w:style>
  <w:style w:type="paragraph" w:styleId="Lista5">
    <w:name w:val="List 5"/>
    <w:basedOn w:val="Normal"/>
    <w:uiPriority w:val="99"/>
    <w:semiHidden/>
    <w:locked/>
    <w:rsid w:val="003000B5"/>
    <w:pPr>
      <w:ind w:left="1415" w:hanging="283"/>
    </w:pPr>
  </w:style>
  <w:style w:type="paragraph" w:styleId="Listadecontinuao">
    <w:name w:val="List Continue"/>
    <w:basedOn w:val="Normal"/>
    <w:uiPriority w:val="99"/>
    <w:semiHidden/>
    <w:locked/>
    <w:rsid w:val="003000B5"/>
    <w:pPr>
      <w:spacing w:after="120"/>
      <w:ind w:left="283"/>
    </w:pPr>
  </w:style>
  <w:style w:type="paragraph" w:styleId="Listadecontinuao2">
    <w:name w:val="List Continue 2"/>
    <w:basedOn w:val="Normal"/>
    <w:uiPriority w:val="99"/>
    <w:semiHidden/>
    <w:locked/>
    <w:rsid w:val="003000B5"/>
    <w:pPr>
      <w:spacing w:after="120"/>
      <w:ind w:left="566"/>
    </w:pPr>
  </w:style>
  <w:style w:type="paragraph" w:styleId="Listadecontinuao3">
    <w:name w:val="List Continue 3"/>
    <w:basedOn w:val="Normal"/>
    <w:uiPriority w:val="99"/>
    <w:semiHidden/>
    <w:locked/>
    <w:rsid w:val="003000B5"/>
    <w:pPr>
      <w:spacing w:after="120"/>
      <w:ind w:left="849"/>
    </w:pPr>
  </w:style>
  <w:style w:type="paragraph" w:styleId="Listadecontinuao4">
    <w:name w:val="List Continue 4"/>
    <w:basedOn w:val="Normal"/>
    <w:uiPriority w:val="99"/>
    <w:semiHidden/>
    <w:locked/>
    <w:rsid w:val="003000B5"/>
    <w:pPr>
      <w:spacing w:after="120"/>
      <w:ind w:left="1132"/>
    </w:pPr>
  </w:style>
  <w:style w:type="paragraph" w:styleId="Listadecontinuao5">
    <w:name w:val="List Continue 5"/>
    <w:basedOn w:val="Normal"/>
    <w:uiPriority w:val="99"/>
    <w:semiHidden/>
    <w:locked/>
    <w:rsid w:val="003000B5"/>
    <w:pPr>
      <w:spacing w:after="120"/>
      <w:ind w:left="1415"/>
    </w:pPr>
  </w:style>
  <w:style w:type="character" w:styleId="MquinadeescreverHTML">
    <w:name w:val="HTML Typewriter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locked/>
    <w:rsid w:val="003000B5"/>
    <w:rPr>
      <w:szCs w:val="24"/>
    </w:rPr>
  </w:style>
  <w:style w:type="paragraph" w:styleId="Numerada">
    <w:name w:val="List Number"/>
    <w:basedOn w:val="Normal"/>
    <w:uiPriority w:val="99"/>
    <w:semiHidden/>
    <w:locked/>
    <w:rsid w:val="003000B5"/>
    <w:pPr>
      <w:numPr>
        <w:numId w:val="6"/>
      </w:numPr>
      <w:tabs>
        <w:tab w:val="clear" w:pos="926"/>
      </w:tabs>
      <w:ind w:left="360"/>
    </w:pPr>
  </w:style>
  <w:style w:type="paragraph" w:styleId="Numerada2">
    <w:name w:val="List Number 2"/>
    <w:basedOn w:val="Normal"/>
    <w:uiPriority w:val="99"/>
    <w:semiHidden/>
    <w:locked/>
    <w:rsid w:val="003000B5"/>
    <w:pPr>
      <w:numPr>
        <w:numId w:val="7"/>
      </w:numPr>
      <w:tabs>
        <w:tab w:val="clear" w:pos="1209"/>
        <w:tab w:val="num" w:pos="643"/>
        <w:tab w:val="num" w:pos="1021"/>
      </w:tabs>
      <w:ind w:left="643"/>
    </w:pPr>
  </w:style>
  <w:style w:type="paragraph" w:styleId="Numerada3">
    <w:name w:val="List Number 3"/>
    <w:basedOn w:val="Normal"/>
    <w:uiPriority w:val="99"/>
    <w:semiHidden/>
    <w:locked/>
    <w:rsid w:val="003000B5"/>
    <w:pPr>
      <w:numPr>
        <w:numId w:val="8"/>
      </w:numPr>
      <w:tabs>
        <w:tab w:val="clear" w:pos="1492"/>
        <w:tab w:val="num" w:pos="926"/>
      </w:tabs>
      <w:ind w:left="926"/>
    </w:pPr>
  </w:style>
  <w:style w:type="paragraph" w:styleId="Numerada4">
    <w:name w:val="List Number 4"/>
    <w:basedOn w:val="Normal"/>
    <w:uiPriority w:val="99"/>
    <w:semiHidden/>
    <w:locked/>
    <w:rsid w:val="003000B5"/>
    <w:pPr>
      <w:numPr>
        <w:numId w:val="9"/>
      </w:numPr>
      <w:tabs>
        <w:tab w:val="clear" w:pos="360"/>
        <w:tab w:val="num" w:pos="1209"/>
      </w:tabs>
      <w:ind w:left="1209"/>
    </w:pPr>
  </w:style>
  <w:style w:type="paragraph" w:styleId="Numerada5">
    <w:name w:val="List Number 5"/>
    <w:basedOn w:val="Normal"/>
    <w:uiPriority w:val="99"/>
    <w:semiHidden/>
    <w:locked/>
    <w:rsid w:val="003000B5"/>
    <w:pPr>
      <w:numPr>
        <w:numId w:val="10"/>
      </w:numPr>
      <w:tabs>
        <w:tab w:val="clear" w:pos="643"/>
        <w:tab w:val="num" w:pos="1492"/>
        <w:tab w:val="num" w:pos="1800"/>
      </w:tabs>
      <w:ind w:left="1492"/>
    </w:pPr>
  </w:style>
  <w:style w:type="character" w:styleId="Nmerodelinha">
    <w:name w:val="line number"/>
    <w:uiPriority w:val="99"/>
    <w:semiHidden/>
    <w:locked/>
    <w:rsid w:val="003000B5"/>
    <w:rPr>
      <w:rFonts w:cs="Times New Roman"/>
    </w:rPr>
  </w:style>
  <w:style w:type="paragraph" w:styleId="Pr-formataoHTML">
    <w:name w:val="HTML Preformatted"/>
    <w:basedOn w:val="Normal"/>
    <w:link w:val="Pr-formataoHTMLChar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semiHidden/>
    <w:locked/>
    <w:rsid w:val="009B5BA3"/>
    <w:rPr>
      <w:rFonts w:ascii="Courier New" w:hAnsi="Courier New" w:cs="Courier New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locked/>
    <w:rsid w:val="003000B5"/>
    <w:pPr>
      <w:ind w:firstLine="210"/>
    </w:pPr>
  </w:style>
  <w:style w:type="character" w:customStyle="1" w:styleId="PrimeirorecuodecorpodetextoChar">
    <w:name w:val="Primeiro recuo de corpo de texto Char"/>
    <w:link w:val="Primeirorecuodecorpodetext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Recuodecorpodetexto">
    <w:name w:val="Body Text Indent"/>
    <w:basedOn w:val="Normal"/>
    <w:link w:val="RecuodecorpodetextoChar"/>
    <w:uiPriority w:val="99"/>
    <w:semiHidden/>
    <w:locked/>
    <w:rsid w:val="003000B5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locked/>
    <w:rsid w:val="003000B5"/>
    <w:pPr>
      <w:ind w:firstLine="210"/>
    </w:pPr>
  </w:style>
  <w:style w:type="character" w:customStyle="1" w:styleId="Primeirorecuodecorpodetexto2Char">
    <w:name w:val="Primeiro recuo de corpo de texto 2 Char"/>
    <w:link w:val="Primeirorecuodecorpodetexto2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Recuodecorpodetexto2">
    <w:name w:val="Body Text Indent 2"/>
    <w:basedOn w:val="Normal"/>
    <w:link w:val="Recuodecorpodetexto2Char"/>
    <w:uiPriority w:val="99"/>
    <w:semiHidden/>
    <w:locked/>
    <w:rsid w:val="003000B5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Recuodecorpodetexto3">
    <w:name w:val="Body Text Indent 3"/>
    <w:basedOn w:val="Normal"/>
    <w:link w:val="Recuodecorpodetexto3Char"/>
    <w:uiPriority w:val="99"/>
    <w:semiHidden/>
    <w:locked/>
    <w:rsid w:val="003000B5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link w:val="Recuodecorpodetexto3"/>
    <w:uiPriority w:val="99"/>
    <w:semiHidden/>
    <w:locked/>
    <w:rsid w:val="009B5BA3"/>
    <w:rPr>
      <w:rFonts w:ascii="Times New Roman" w:hAnsi="Times New Roman" w:cs="Times New Roman"/>
      <w:sz w:val="16"/>
      <w:szCs w:val="16"/>
    </w:rPr>
  </w:style>
  <w:style w:type="paragraph" w:styleId="Recuonormal">
    <w:name w:val="Normal Indent"/>
    <w:basedOn w:val="Normal"/>
    <w:uiPriority w:val="99"/>
    <w:semiHidden/>
    <w:locked/>
    <w:rsid w:val="003000B5"/>
    <w:pPr>
      <w:ind w:left="708"/>
    </w:pPr>
  </w:style>
  <w:style w:type="character" w:styleId="Refdenotaderodap">
    <w:name w:val="footnote reference"/>
    <w:qFormat/>
    <w:locked/>
    <w:rsid w:val="00043744"/>
    <w:rPr>
      <w:rFonts w:ascii="Arial" w:hAnsi="Arial" w:cs="Times New Roman"/>
      <w:b w:val="0"/>
      <w:i w:val="0"/>
      <w:sz w:val="20"/>
      <w:vertAlign w:val="superscript"/>
    </w:rPr>
  </w:style>
  <w:style w:type="paragraph" w:styleId="Remetente">
    <w:name w:val="envelope return"/>
    <w:basedOn w:val="Normal"/>
    <w:uiPriority w:val="99"/>
    <w:semiHidden/>
    <w:locked/>
    <w:rsid w:val="003000B5"/>
    <w:rPr>
      <w:rFonts w:cs="Arial"/>
      <w:sz w:val="20"/>
      <w:szCs w:val="20"/>
    </w:rPr>
  </w:style>
  <w:style w:type="paragraph" w:styleId="Saudao">
    <w:name w:val="Salutation"/>
    <w:basedOn w:val="Normal"/>
    <w:next w:val="Normal"/>
    <w:link w:val="SaudaoChar"/>
    <w:uiPriority w:val="99"/>
    <w:semiHidden/>
    <w:locked/>
    <w:rsid w:val="003000B5"/>
  </w:style>
  <w:style w:type="character" w:customStyle="1" w:styleId="SaudaoChar">
    <w:name w:val="Saudação Char"/>
    <w:link w:val="Saudao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paragraph" w:styleId="Subttulo">
    <w:name w:val="Subtitle"/>
    <w:basedOn w:val="Normal"/>
    <w:link w:val="SubttuloChar"/>
    <w:uiPriority w:val="99"/>
    <w:locked/>
    <w:rsid w:val="003000B5"/>
    <w:pPr>
      <w:spacing w:after="60"/>
      <w:jc w:val="center"/>
      <w:outlineLvl w:val="1"/>
    </w:pPr>
    <w:rPr>
      <w:rFonts w:cs="Arial"/>
      <w:szCs w:val="24"/>
    </w:rPr>
  </w:style>
  <w:style w:type="character" w:customStyle="1" w:styleId="SubttuloChar">
    <w:name w:val="Subtítulo Char"/>
    <w:link w:val="Subttulo"/>
    <w:uiPriority w:val="99"/>
    <w:locked/>
    <w:rsid w:val="009B5BA3"/>
    <w:rPr>
      <w:rFonts w:ascii="Cambria" w:hAnsi="Cambria" w:cs="Times New Roman"/>
      <w:sz w:val="24"/>
      <w:szCs w:val="24"/>
    </w:rPr>
  </w:style>
  <w:style w:type="table" w:styleId="Tabelaclssica1">
    <w:name w:val="Table Classic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efeitos3D1">
    <w:name w:val="Table 3D effects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/>
    <w:tcPr>
      <w:shd w:val="solid" w:color="C0C0C0" w:fill="FFFFFF"/>
    </w:tcPr>
    <w:tblStylePr w:type="firstRow">
      <w:rPr>
        <w:rFonts w:cs="Times New Roman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</w:tblPr>
    <w:tcPr>
      <w:shd w:val="solid" w:color="C0C0C0" w:fill="FFFFFF"/>
    </w:tc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StyleColBandSize w:val="1"/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solid" w:color="C0C0C0" w:fill="FFFFFF"/>
      </w:tcPr>
    </w:tblStylePr>
    <w:tblStylePr w:type="band2Vert">
      <w:rPr>
        <w:rFonts w:cs="Times New Roman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ntempornea">
    <w:name w:val="Table Contemporary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daWeb1">
    <w:name w:val="Table Web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1">
    <w:name w:val="Table Columns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25" w:color="000000" w:fill="FFFFFF"/>
      </w:tcPr>
    </w:tblStylePr>
    <w:tblStylePr w:type="band2Vert">
      <w:rPr>
        <w:rFonts w:cs="Times New Roman"/>
      </w:rPr>
      <w:tblPr/>
      <w:tcPr>
        <w:shd w:val="pct25" w:color="FF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b/>
      <w:bCs/>
    </w:rPr>
    <w:tblPr>
      <w:tblStyleColBandSize w:val="1"/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30" w:color="000000" w:fill="FFFFFF"/>
      </w:tcPr>
    </w:tblStylePr>
    <w:tblStylePr w:type="band2Vert">
      <w:rPr>
        <w:rFonts w:cs="Times New Roman"/>
      </w:rPr>
      <w:tblPr/>
      <w:tcPr>
        <w:shd w:val="pct25" w:color="00FF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solid" w:color="C0C0C0" w:fill="FFFFFF"/>
      </w:tcPr>
    </w:tblStylePr>
    <w:tblStylePr w:type="band2Vert">
      <w:rPr>
        <w:rFonts w:cs="Times New Roman"/>
      </w:rPr>
      <w:tblPr/>
      <w:tcPr>
        <w:shd w:val="pct10" w:color="0000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ColBandSize w:val="1"/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</w:rPr>
      <w:tblPr/>
      <w:tcPr>
        <w:shd w:val="pct50" w:color="008080" w:fill="FFFFFF"/>
      </w:tcPr>
    </w:tblStylePr>
    <w:tblStylePr w:type="band2Vert">
      <w:rPr>
        <w:rFonts w:cs="Times New Roman"/>
      </w:rPr>
      <w:tblPr/>
      <w:tcPr>
        <w:shd w:val="pct10" w:color="000000" w:fill="FFFFFF"/>
      </w:tcPr>
    </w:tblStylePr>
  </w:style>
  <w:style w:type="table" w:styleId="Tabelaemlista1">
    <w:name w:val="Table List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2"/>
      <w:tblBorders>
        <w:bottom w:val="single" w:sz="12" w:space="0" w:color="80808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simples1">
    <w:name w:val="Table Simple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/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StyleRowBandSize w:val="1"/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locked/>
    <w:rsid w:val="003000B5"/>
    <w:pPr>
      <w:autoSpaceDE w:val="0"/>
      <w:autoSpaceDN w:val="0"/>
      <w:adjustRightInd w:val="0"/>
      <w:jc w:val="both"/>
    </w:pPr>
    <w:rPr>
      <w:rFonts w:eastAsia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cladoHTML">
    <w:name w:val="HTML Keyboard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paragraph" w:styleId="Textodenotaderodap">
    <w:name w:val="footnote text"/>
    <w:basedOn w:val="Normal"/>
    <w:link w:val="TextodenotaderodapChar"/>
    <w:qFormat/>
    <w:locked/>
    <w:rsid w:val="00043744"/>
    <w:pPr>
      <w:spacing w:line="240" w:lineRule="auto"/>
      <w:ind w:firstLine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locked/>
    <w:rsid w:val="00043744"/>
    <w:rPr>
      <w:rFonts w:ascii="Arial" w:eastAsia="Times New Roman" w:hAnsi="Arial"/>
      <w:sz w:val="20"/>
      <w:szCs w:val="20"/>
    </w:rPr>
  </w:style>
  <w:style w:type="paragraph" w:styleId="Textoembloco">
    <w:name w:val="Block Text"/>
    <w:basedOn w:val="Normal"/>
    <w:uiPriority w:val="99"/>
    <w:semiHidden/>
    <w:locked/>
    <w:rsid w:val="003000B5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semiHidden/>
    <w:locked/>
    <w:rsid w:val="003000B5"/>
    <w:rPr>
      <w:rFonts w:ascii="Courier New" w:hAnsi="Courier New" w:cs="Courier New"/>
      <w:sz w:val="20"/>
      <w:szCs w:val="20"/>
    </w:rPr>
  </w:style>
  <w:style w:type="character" w:customStyle="1" w:styleId="TextosemFormataoChar">
    <w:name w:val="Texto sem Formatação Char"/>
    <w:link w:val="TextosemFormatao"/>
    <w:uiPriority w:val="99"/>
    <w:semiHidden/>
    <w:locked/>
    <w:rsid w:val="009B5BA3"/>
    <w:rPr>
      <w:rFonts w:ascii="Courier New" w:hAnsi="Courier New" w:cs="Courier New"/>
      <w:sz w:val="20"/>
      <w:szCs w:val="20"/>
    </w:rPr>
  </w:style>
  <w:style w:type="paragraph" w:styleId="Ttulodanota">
    <w:name w:val="Note Heading"/>
    <w:basedOn w:val="Normal"/>
    <w:next w:val="Normal"/>
    <w:link w:val="TtulodanotaChar"/>
    <w:uiPriority w:val="99"/>
    <w:semiHidden/>
    <w:locked/>
    <w:rsid w:val="003000B5"/>
  </w:style>
  <w:style w:type="character" w:customStyle="1" w:styleId="TtulodanotaChar">
    <w:name w:val="Título da nota Char"/>
    <w:link w:val="Ttulodanota"/>
    <w:uiPriority w:val="99"/>
    <w:semiHidden/>
    <w:locked/>
    <w:rsid w:val="009B5BA3"/>
    <w:rPr>
      <w:rFonts w:ascii="Times New Roman" w:hAnsi="Times New Roman" w:cs="Times New Roman"/>
      <w:sz w:val="28"/>
      <w:szCs w:val="28"/>
    </w:rPr>
  </w:style>
  <w:style w:type="character" w:styleId="VarivelHTML">
    <w:name w:val="HTML Variable"/>
    <w:uiPriority w:val="99"/>
    <w:semiHidden/>
    <w:locked/>
    <w:rsid w:val="003000B5"/>
    <w:rPr>
      <w:rFonts w:cs="Times New Roman"/>
      <w:i/>
      <w:iCs/>
    </w:rPr>
  </w:style>
  <w:style w:type="character" w:customStyle="1" w:styleId="TtuloApendAnexoChar">
    <w:name w:val="TítuloApend_Anexo Char"/>
    <w:link w:val="TtuloApendAnexo"/>
    <w:uiPriority w:val="99"/>
    <w:locked/>
    <w:rsid w:val="003000B5"/>
    <w:rPr>
      <w:rFonts w:eastAsia="Times New Roman" w:cs="Times New Roman"/>
      <w:b/>
      <w:caps/>
      <w:spacing w:val="5"/>
      <w:kern w:val="28"/>
      <w:sz w:val="52"/>
      <w:szCs w:val="52"/>
      <w:lang w:val="pt-BR" w:eastAsia="pt-BR" w:bidi="ar-SA"/>
    </w:rPr>
  </w:style>
  <w:style w:type="numbering" w:customStyle="1" w:styleId="Artigoseo1">
    <w:name w:val="Artigo / seção1"/>
    <w:rsid w:val="00C250ED"/>
    <w:pPr>
      <w:numPr>
        <w:numId w:val="17"/>
      </w:numPr>
    </w:pPr>
  </w:style>
  <w:style w:type="numbering" w:styleId="111111">
    <w:name w:val="Outline List 2"/>
    <w:basedOn w:val="Semlista"/>
    <w:uiPriority w:val="99"/>
    <w:semiHidden/>
    <w:unhideWhenUsed/>
    <w:locked/>
    <w:rsid w:val="00C250ED"/>
    <w:pPr>
      <w:numPr>
        <w:numId w:val="15"/>
      </w:numPr>
    </w:pPr>
  </w:style>
  <w:style w:type="numbering" w:styleId="1ai">
    <w:name w:val="Outline List 1"/>
    <w:basedOn w:val="Semlista"/>
    <w:uiPriority w:val="99"/>
    <w:semiHidden/>
    <w:unhideWhenUsed/>
    <w:locked/>
    <w:rsid w:val="00C250ED"/>
    <w:pPr>
      <w:numPr>
        <w:numId w:val="16"/>
      </w:numPr>
    </w:pPr>
  </w:style>
  <w:style w:type="paragraph" w:styleId="Citao">
    <w:name w:val="Quote"/>
    <w:aliases w:val="CITAÇÃO LONGA"/>
    <w:basedOn w:val="Normal"/>
    <w:next w:val="Normal"/>
    <w:link w:val="CitaoChar"/>
    <w:uiPriority w:val="29"/>
    <w:qFormat/>
    <w:rsid w:val="00043744"/>
    <w:pPr>
      <w:spacing w:before="360" w:after="360" w:line="240" w:lineRule="auto"/>
      <w:ind w:left="2268" w:firstLine="0"/>
    </w:pPr>
    <w:rPr>
      <w:iCs/>
      <w:color w:val="000000"/>
      <w:sz w:val="20"/>
    </w:rPr>
  </w:style>
  <w:style w:type="character" w:customStyle="1" w:styleId="CitaoChar">
    <w:name w:val="Citação Char"/>
    <w:aliases w:val="CITAÇÃO LONGA Char"/>
    <w:link w:val="Citao"/>
    <w:uiPriority w:val="29"/>
    <w:rsid w:val="00043744"/>
    <w:rPr>
      <w:rFonts w:ascii="Arial" w:eastAsia="Times New Roman" w:hAnsi="Arial"/>
      <w:iCs/>
      <w:color w:val="000000"/>
      <w:sz w:val="20"/>
      <w:szCs w:val="28"/>
    </w:rPr>
  </w:style>
  <w:style w:type="character" w:styleId="RefernciaSutil">
    <w:name w:val="Subtle Reference"/>
    <w:uiPriority w:val="31"/>
    <w:rsid w:val="00A62CF1"/>
    <w:rPr>
      <w:smallCaps/>
      <w:color w:val="C0504D"/>
      <w:u w:val="single"/>
    </w:rPr>
  </w:style>
  <w:style w:type="character" w:styleId="RefernciaIntensa">
    <w:name w:val="Intense Reference"/>
    <w:uiPriority w:val="32"/>
    <w:rsid w:val="00A62CF1"/>
    <w:rPr>
      <w:b/>
      <w:bCs/>
      <w:smallCaps/>
      <w:color w:val="C0504D"/>
      <w:spacing w:val="5"/>
      <w:u w:val="single"/>
    </w:rPr>
  </w:style>
  <w:style w:type="paragraph" w:customStyle="1" w:styleId="REFERNCIA">
    <w:name w:val="REFERÊNCIA"/>
    <w:basedOn w:val="Normal"/>
    <w:next w:val="Normal"/>
    <w:rsid w:val="00A62CF1"/>
    <w:pPr>
      <w:spacing w:after="240" w:line="240" w:lineRule="auto"/>
      <w:ind w:firstLine="0"/>
      <w:jc w:val="left"/>
    </w:pPr>
  </w:style>
  <w:style w:type="character" w:customStyle="1" w:styleId="CommentTextChar">
    <w:name w:val="Comment Text Char"/>
    <w:semiHidden/>
    <w:locked/>
    <w:rsid w:val="00E428DA"/>
    <w:rPr>
      <w:rFonts w:ascii="Arial" w:eastAsia="Calibri" w:hAnsi="Arial" w:cs="Comic Sans MS"/>
      <w:szCs w:val="24"/>
      <w:lang w:val="pt-BR" w:eastAsia="en-US" w:bidi="ar-SA"/>
    </w:rPr>
  </w:style>
  <w:style w:type="character" w:customStyle="1" w:styleId="CharChar20">
    <w:name w:val="Char Char20"/>
    <w:semiHidden/>
    <w:locked/>
    <w:rsid w:val="00666B13"/>
    <w:rPr>
      <w:rFonts w:ascii="Arial" w:hAnsi="Arial" w:cs="Arial"/>
      <w:lang w:val="pt-BR" w:eastAsia="pt-BR" w:bidi="ar-SA"/>
    </w:rPr>
  </w:style>
  <w:style w:type="character" w:customStyle="1" w:styleId="apple-converted-space">
    <w:name w:val="apple-converted-space"/>
    <w:basedOn w:val="Fontepargpadro"/>
    <w:rsid w:val="00D02CF2"/>
  </w:style>
  <w:style w:type="paragraph" w:styleId="PargrafodaLista">
    <w:name w:val="List Paragraph"/>
    <w:basedOn w:val="Normal"/>
    <w:uiPriority w:val="34"/>
    <w:rsid w:val="006674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7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1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1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1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2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5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6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1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9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t.wikipedia.org/wiki/Tennis_for_Two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www.youtube.com/playlist?list=PLHz_AreHm4dkqe2aR0tQK74m8SFe-aGsY" TargetMode="Externa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://www.devmedia.com.br/os-4-pilares-da-programacao-orientada-a-objetos/9264" TargetMode="External"/><Relationship Id="rId36" Type="http://schemas.openxmlformats.org/officeDocument/2006/relationships/image" Target="media/image19.png"/><Relationship Id="rId49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hyperlink" Target="http://www.inova.jor.br/2016/06/01/mercado-games-brasil/" TargetMode="External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pt.wikipedia.org/wiki/Spacewar!" TargetMode="External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hyperlink" Target="http://www.ufpa.br/dicas/net1/int-h-jo.htm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header" Target="header1.xml"/><Relationship Id="rId51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xp\CONFIG~1\Temp\XPgrpwise\Template_Diss_PPGEC_2011V12_final_Out2011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D7B3EF07-A9D5-4F31-954F-020CDDF3D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Template_Diss_PPGEC_2011V12_final_Out2011.dot</Template>
  <TotalTime>3319</TotalTime>
  <Pages>45</Pages>
  <Words>3731</Words>
  <Characters>20153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AVALIAÇÃO DA INFLUÊNCIA DO AGREGADO RECICLADO DE CONCRETO NA PENETRAÇÃO DE ÍONS CLORETO</vt:lpstr>
    </vt:vector>
  </TitlesOfParts>
  <Company>Toshiba</Company>
  <LinksUpToDate>false</LinksUpToDate>
  <CharactersWithSpaces>23837</CharactersWithSpaces>
  <SharedDoc>false</SharedDoc>
  <HLinks>
    <vt:vector size="78" baseType="variant">
      <vt:variant>
        <vt:i4>1179696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_Toc390109343</vt:lpwstr>
      </vt:variant>
      <vt:variant>
        <vt:i4>1179696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_Toc390109342</vt:lpwstr>
      </vt:variant>
      <vt:variant>
        <vt:i4>1179696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_Toc390109341</vt:lpwstr>
      </vt:variant>
      <vt:variant>
        <vt:i4>1179696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_Toc390109340</vt:lpwstr>
      </vt:variant>
      <vt:variant>
        <vt:i4>1376304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_Toc390109339</vt:lpwstr>
      </vt:variant>
      <vt:variant>
        <vt:i4>1376304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_Toc390109338</vt:lpwstr>
      </vt:variant>
      <vt:variant>
        <vt:i4>1376304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_Toc390109337</vt:lpwstr>
      </vt:variant>
      <vt:variant>
        <vt:i4>1376304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_Toc390109336</vt:lpwstr>
      </vt:variant>
      <vt:variant>
        <vt:i4>1376304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_Toc390109335</vt:lpwstr>
      </vt:variant>
      <vt:variant>
        <vt:i4>1376304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_Toc390109334</vt:lpwstr>
      </vt:variant>
      <vt:variant>
        <vt:i4>1376304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_Toc390109333</vt:lpwstr>
      </vt:variant>
      <vt:variant>
        <vt:i4>1376304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_Toc390109332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_Toc364087011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AVALIAÇÃO DA INFLUÊNCIA DO AGREGADO RECICLADO DE CONCRETO NA PENETRAÇÃO DE ÍONS CLORETO</dc:title>
  <dc:creator>xp</dc:creator>
  <cp:lastModifiedBy>orm</cp:lastModifiedBy>
  <cp:revision>557</cp:revision>
  <cp:lastPrinted>2016-12-03T15:38:00Z</cp:lastPrinted>
  <dcterms:created xsi:type="dcterms:W3CDTF">2015-05-08T17:28:00Z</dcterms:created>
  <dcterms:modified xsi:type="dcterms:W3CDTF">2016-12-03T15:40:00Z</dcterms:modified>
</cp:coreProperties>
</file>